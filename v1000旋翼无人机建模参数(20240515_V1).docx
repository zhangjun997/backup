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embeddings/Microsoft_Visio___2.vsdx" ContentType="application/vnd.ms-visio.drawing"/>
  <Override PartName="/word/embeddings/Microsoft_Visio___3.vsdx" ContentType="application/vnd.ms-visio.drawing"/>
  <Override PartName="/word/embeddings/Microsoft_Visio___4.vsdx" ContentType="application/vnd.ms-visio.drawing"/>
  <Override PartName="/word/embeddings/Microsoft_Visio___5.vsdx" ContentType="application/vnd.ms-visio.drawing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2" w:hRule="atLeast"/>
        </w:trPr>
        <w:tc>
          <w:tcPr>
            <w:tcW w:w="9060" w:type="dxa"/>
            <w:vAlign w:val="center"/>
          </w:tcPr>
          <w:p>
            <w:pPr>
              <w:jc w:val="center"/>
              <w:rPr>
                <w:sz w:val="36"/>
                <w:szCs w:val="40"/>
              </w:rPr>
            </w:pPr>
            <w:r>
              <w:rPr>
                <w:rFonts w:hint="eastAsia" w:ascii="黑体" w:hAnsi="黑体" w:eastAsia="黑体"/>
                <w:sz w:val="56"/>
                <w:szCs w:val="72"/>
              </w:rPr>
              <w:t>倾转旋翼</w:t>
            </w:r>
            <w:r>
              <w:rPr>
                <w:rFonts w:hint="eastAsia" w:ascii="黑体" w:hAnsi="黑体" w:eastAsia="黑体"/>
                <w:sz w:val="56"/>
                <w:szCs w:val="72"/>
                <w:lang w:eastAsia="zh-CN"/>
              </w:rPr>
              <w:t>（</w:t>
            </w:r>
            <w:r>
              <w:rPr>
                <w:rFonts w:hint="eastAsia" w:ascii="黑体" w:hAnsi="黑体" w:eastAsia="黑体"/>
                <w:sz w:val="56"/>
                <w:szCs w:val="72"/>
                <w:lang w:val="en-US" w:eastAsia="zh-CN"/>
              </w:rPr>
              <w:t>缩比机</w:t>
            </w:r>
            <w:r>
              <w:rPr>
                <w:rFonts w:hint="eastAsia" w:ascii="黑体" w:hAnsi="黑体" w:eastAsia="黑体"/>
                <w:sz w:val="56"/>
                <w:szCs w:val="72"/>
                <w:lang w:eastAsia="zh-CN"/>
              </w:rPr>
              <w:t>）</w:t>
            </w:r>
            <w:r>
              <w:rPr>
                <w:rFonts w:hint="eastAsia" w:ascii="黑体" w:hAnsi="黑体" w:eastAsia="黑体"/>
                <w:sz w:val="56"/>
                <w:szCs w:val="72"/>
              </w:rPr>
              <w:t>建模参数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60" w:type="dxa"/>
          </w:tcPr>
          <w:p>
            <w:pPr>
              <w:jc w:val="center"/>
              <w:rPr>
                <w:rFonts w:hint="eastAsia" w:eastAsia="华文中宋" w:cs="Times New Roman"/>
                <w:bCs/>
                <w:sz w:val="44"/>
              </w:rPr>
            </w:pPr>
            <w:r>
              <w:rPr>
                <w:rFonts w:hint="eastAsia" w:eastAsia="华文中宋" w:cs="Times New Roman"/>
                <w:bCs/>
                <w:sz w:val="44"/>
              </w:rPr>
              <w:t>深圳市艾飞智控科技有限公司</w:t>
            </w:r>
          </w:p>
          <w:p>
            <w:pPr>
              <w:jc w:val="center"/>
            </w:pPr>
            <w:r>
              <w:rPr>
                <w:rFonts w:eastAsia="楷体_GB2312" w:cs="Times New Roman"/>
                <w:bCs/>
                <w:sz w:val="32"/>
                <w:szCs w:val="32"/>
              </w:rPr>
              <w:t>二○二</w:t>
            </w:r>
            <w:r>
              <w:rPr>
                <w:rFonts w:hint="eastAsia" w:eastAsia="楷体_GB2312" w:cs="Times New Roman"/>
                <w:bCs/>
                <w:sz w:val="32"/>
                <w:szCs w:val="32"/>
              </w:rPr>
              <w:t>四</w:t>
            </w:r>
            <w:r>
              <w:rPr>
                <w:rFonts w:eastAsia="楷体_GB2312" w:cs="Times New Roman"/>
                <w:bCs/>
                <w:sz w:val="32"/>
                <w:szCs w:val="32"/>
              </w:rPr>
              <w:t>年</w:t>
            </w:r>
            <w:r>
              <w:rPr>
                <w:rFonts w:hint="eastAsia" w:eastAsia="楷体_GB2312" w:cs="Times New Roman"/>
                <w:bCs/>
                <w:sz w:val="32"/>
                <w:szCs w:val="32"/>
              </w:rPr>
              <w:t>五</w:t>
            </w:r>
            <w:r>
              <w:rPr>
                <w:rFonts w:eastAsia="楷体_GB2312" w:cs="Times New Roman"/>
                <w:bCs/>
                <w:sz w:val="32"/>
                <w:szCs w:val="32"/>
              </w:rPr>
              <w:t>月</w:t>
            </w:r>
          </w:p>
        </w:tc>
      </w:tr>
    </w:tbl>
    <w:p/>
    <w:p>
      <w:pPr>
        <w:widowControl/>
        <w:wordWrap/>
        <w:spacing w:line="240" w:lineRule="auto"/>
        <w:jc w:val="left"/>
      </w:pPr>
      <w: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7413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b/>
          <w:kern w:val="2"/>
          <w:sz w:val="21"/>
          <w:szCs w:val="2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167"/>
            <w:tabs>
              <w:tab w:val="right" w:leader="dot" w:pos="9070"/>
            </w:tabs>
            <w:rPr>
              <w:b/>
            </w:rPr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_Toc2422 </w:instrText>
          </w:r>
          <w:r>
            <w:rPr>
              <w:b/>
            </w:rPr>
            <w:fldChar w:fldCharType="separate"/>
          </w:r>
          <w:r>
            <w:rPr>
              <w:b/>
            </w:rPr>
            <w:t>符号表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_Toc2422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167"/>
            <w:tabs>
              <w:tab w:val="right" w:leader="dot" w:pos="907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_Toc32072 </w:instrText>
          </w:r>
          <w:r>
            <w:rPr>
              <w:b/>
            </w:rPr>
            <w:fldChar w:fldCharType="separate"/>
          </w:r>
          <w:r>
            <w:rPr>
              <w:rFonts w:hint="eastAsia"/>
              <w:b/>
            </w:rPr>
            <w:t>1 引言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_Toc32072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167"/>
            <w:tabs>
              <w:tab w:val="right" w:leader="dot" w:pos="907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_Toc31247 </w:instrText>
          </w:r>
          <w:r>
            <w:rPr>
              <w:b/>
            </w:rPr>
            <w:fldChar w:fldCharType="separate"/>
          </w:r>
          <w:r>
            <w:rPr>
              <w:rFonts w:hint="eastAsia"/>
              <w:b/>
            </w:rPr>
            <w:t>2 坐标系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_Toc31247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168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_Toc26040 </w:instrText>
          </w:r>
          <w:r>
            <w:fldChar w:fldCharType="separate"/>
          </w:r>
          <w:r>
            <w:rPr>
              <w:rFonts w:hint="eastAsia"/>
              <w:szCs w:val="28"/>
            </w:rPr>
            <w:t>2.1 用户机体坐标系</w:t>
          </w:r>
          <w:r>
            <w:tab/>
          </w:r>
          <w:r>
            <w:fldChar w:fldCharType="begin"/>
          </w:r>
          <w:r>
            <w:instrText xml:space="preserve"> PAGEREF _Toc26040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68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_Toc31921 </w:instrText>
          </w:r>
          <w:r>
            <w:fldChar w:fldCharType="separate"/>
          </w:r>
          <w:r>
            <w:rPr>
              <w:rFonts w:hint="eastAsia"/>
              <w:szCs w:val="28"/>
            </w:rPr>
            <w:t>2.2 用户结构坐标系</w:t>
          </w:r>
          <w:r>
            <w:tab/>
          </w:r>
          <w:r>
            <w:fldChar w:fldCharType="begin"/>
          </w:r>
          <w:r>
            <w:instrText xml:space="preserve"> PAGEREF _Toc31921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68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_Toc27166 </w:instrText>
          </w:r>
          <w:r>
            <w:fldChar w:fldCharType="separate"/>
          </w:r>
          <w:r>
            <w:rPr>
              <w:rFonts w:hint="eastAsia"/>
              <w:szCs w:val="28"/>
            </w:rPr>
            <w:t>2.3 用户参考坐标系</w:t>
          </w:r>
          <w:r>
            <w:tab/>
          </w:r>
          <w:r>
            <w:fldChar w:fldCharType="begin"/>
          </w:r>
          <w:r>
            <w:instrText xml:space="preserve"> PAGEREF _Toc27166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67"/>
            <w:tabs>
              <w:tab w:val="right" w:leader="dot" w:pos="907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_Toc2618 </w:instrText>
          </w:r>
          <w:r>
            <w:rPr>
              <w:b/>
            </w:rPr>
            <w:fldChar w:fldCharType="separate"/>
          </w:r>
          <w:r>
            <w:rPr>
              <w:rFonts w:hint="eastAsia"/>
              <w:b/>
            </w:rPr>
            <w:t>3 质量数据库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_Toc2618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167"/>
            <w:tabs>
              <w:tab w:val="right" w:leader="dot" w:pos="907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_Toc12905 </w:instrText>
          </w:r>
          <w:r>
            <w:rPr>
              <w:b/>
            </w:rPr>
            <w:fldChar w:fldCharType="separate"/>
          </w:r>
          <w:r>
            <w:rPr>
              <w:rFonts w:hint="eastAsia"/>
              <w:b/>
            </w:rPr>
            <w:t>4 起落架数据库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_Toc12905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167"/>
            <w:tabs>
              <w:tab w:val="right" w:leader="dot" w:pos="907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_Toc6984 </w:instrText>
          </w:r>
          <w:r>
            <w:rPr>
              <w:b/>
            </w:rPr>
            <w:fldChar w:fldCharType="separate"/>
          </w:r>
          <w:r>
            <w:rPr>
              <w:rFonts w:hint="eastAsia"/>
              <w:b/>
            </w:rPr>
            <w:t>5 旋翼数据库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_Toc6984 \h </w:instrText>
          </w:r>
          <w:r>
            <w:rPr>
              <w:b/>
            </w:rPr>
            <w:fldChar w:fldCharType="separate"/>
          </w:r>
          <w:r>
            <w:rPr>
              <w:b/>
            </w:rPr>
            <w:t>3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168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_Toc2972 </w:instrText>
          </w:r>
          <w:r>
            <w:fldChar w:fldCharType="separate"/>
          </w:r>
          <w:r>
            <w:rPr>
              <w:rFonts w:hint="eastAsia"/>
            </w:rPr>
            <w:t>5.1 旋翼基础数据库</w:t>
          </w:r>
          <w:r>
            <w:tab/>
          </w:r>
          <w:r>
            <w:fldChar w:fldCharType="begin"/>
          </w:r>
          <w:r>
            <w:instrText xml:space="preserve"> PAGEREF _Toc2972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>
          <w:pPr>
            <w:pStyle w:val="168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_Toc3128 </w:instrText>
          </w:r>
          <w:r>
            <w:fldChar w:fldCharType="separate"/>
          </w:r>
          <w:r>
            <w:rPr>
              <w:rFonts w:hint="eastAsia"/>
            </w:rPr>
            <w:t>5.2 发动机功率数据库</w:t>
          </w:r>
          <w:r>
            <w:tab/>
          </w:r>
          <w:r>
            <w:fldChar w:fldCharType="begin"/>
          </w:r>
          <w:r>
            <w:instrText xml:space="preserve"> PAGEREF _Toc3128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68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_Toc24134 </w:instrText>
          </w:r>
          <w:r>
            <w:fldChar w:fldCharType="separate"/>
          </w:r>
          <w:r>
            <w:rPr>
              <w:rFonts w:hint="eastAsia"/>
            </w:rPr>
            <w:t>5.3 旋翼气动数据库</w:t>
          </w:r>
          <w:r>
            <w:tab/>
          </w:r>
          <w:r>
            <w:fldChar w:fldCharType="begin"/>
          </w:r>
          <w:r>
            <w:instrText xml:space="preserve"> PAGEREF _Toc24134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67"/>
            <w:tabs>
              <w:tab w:val="right" w:leader="dot" w:pos="907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_Toc21098 </w:instrText>
          </w:r>
          <w:r>
            <w:rPr>
              <w:b/>
            </w:rPr>
            <w:fldChar w:fldCharType="separate"/>
          </w:r>
          <w:r>
            <w:rPr>
              <w:rFonts w:hint="eastAsia"/>
              <w:b/>
            </w:rPr>
            <w:t>6 飞机模式的气动数据库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_Toc21098 \h </w:instrText>
          </w:r>
          <w:r>
            <w:rPr>
              <w:b/>
            </w:rPr>
            <w:fldChar w:fldCharType="separate"/>
          </w:r>
          <w:r>
            <w:rPr>
              <w:b/>
            </w:rPr>
            <w:t>5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168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_Toc17731 </w:instrText>
          </w:r>
          <w:r>
            <w:fldChar w:fldCharType="separate"/>
          </w:r>
          <w:r>
            <w:rPr>
              <w:rFonts w:hint="eastAsia"/>
            </w:rPr>
            <w:t>6.1 气动数据组成</w:t>
          </w:r>
          <w:r>
            <w:tab/>
          </w:r>
          <w:r>
            <w:fldChar w:fldCharType="begin"/>
          </w:r>
          <w:r>
            <w:instrText xml:space="preserve"> PAGEREF _Toc17731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68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_Toc5205 </w:instrText>
          </w:r>
          <w:r>
            <w:fldChar w:fldCharType="separate"/>
          </w:r>
          <w:r>
            <w:rPr>
              <w:rFonts w:hint="eastAsia"/>
            </w:rPr>
            <w:t>6.2 气动数据合成计算方法</w:t>
          </w:r>
          <w:r>
            <w:tab/>
          </w:r>
          <w:r>
            <w:fldChar w:fldCharType="begin"/>
          </w:r>
          <w:r>
            <w:instrText xml:space="preserve"> PAGEREF _Toc5205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67"/>
            <w:tabs>
              <w:tab w:val="right" w:leader="dot" w:pos="9070"/>
            </w:tabs>
            <w:rPr>
              <w:b/>
            </w:rPr>
          </w:pPr>
          <w:r>
            <w:rPr>
              <w:b/>
            </w:rPr>
            <w:fldChar w:fldCharType="begin"/>
          </w:r>
          <w:r>
            <w:rPr>
              <w:b/>
            </w:rPr>
            <w:instrText xml:space="preserve"> HYPERLINK \l _Toc12285 </w:instrText>
          </w:r>
          <w:r>
            <w:rPr>
              <w:b/>
            </w:rPr>
            <w:fldChar w:fldCharType="separate"/>
          </w:r>
          <w:r>
            <w:rPr>
              <w:rFonts w:hint="eastAsia"/>
              <w:b/>
            </w:rPr>
            <w:t>7 附录</w:t>
          </w:r>
          <w:r>
            <w:rPr>
              <w:b/>
            </w:rPr>
            <w:tab/>
          </w:r>
          <w:r>
            <w:rPr>
              <w:b/>
            </w:rPr>
            <w:fldChar w:fldCharType="begin"/>
          </w:r>
          <w:r>
            <w:rPr>
              <w:b/>
            </w:rPr>
            <w:instrText xml:space="preserve"> PAGEREF _Toc12285 \h </w:instrText>
          </w:r>
          <w:r>
            <w:rPr>
              <w:b/>
            </w:rPr>
            <w:fldChar w:fldCharType="separate"/>
          </w:r>
          <w:r>
            <w:rPr>
              <w:b/>
            </w:rPr>
            <w:t>1</w:t>
          </w:r>
          <w:r>
            <w:rPr>
              <w:b/>
            </w:rPr>
            <w:fldChar w:fldCharType="end"/>
          </w:r>
          <w:r>
            <w:rPr>
              <w:b/>
            </w:rPr>
            <w:fldChar w:fldCharType="end"/>
          </w:r>
        </w:p>
        <w:p>
          <w:pPr>
            <w:pStyle w:val="168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_Toc866 </w:instrText>
          </w:r>
          <w:r>
            <w:fldChar w:fldCharType="separate"/>
          </w:r>
          <w:r>
            <w:rPr>
              <w:rFonts w:hint="eastAsia"/>
            </w:rPr>
            <w:t>7.1 旋翼扭转角分布表</w:t>
          </w:r>
          <w:r>
            <w:tab/>
          </w:r>
          <w:r>
            <w:fldChar w:fldCharType="begin"/>
          </w:r>
          <w:r>
            <w:instrText xml:space="preserve"> PAGEREF _Toc866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>
          <w:pPr>
            <w:pStyle w:val="168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_Toc4937 </w:instrText>
          </w:r>
          <w:r>
            <w:fldChar w:fldCharType="separate"/>
          </w:r>
          <w:r>
            <w:rPr>
              <w:rFonts w:hint="eastAsia"/>
            </w:rPr>
            <w:t>7.2 叶素法旋翼气动系数</w:t>
          </w:r>
          <w:r>
            <w:tab/>
          </w:r>
          <w:r>
            <w:fldChar w:fldCharType="begin"/>
          </w:r>
          <w:r>
            <w:instrText xml:space="preserve"> PAGEREF _Toc4937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>
          <w:pPr>
            <w:pStyle w:val="168"/>
            <w:tabs>
              <w:tab w:val="right" w:leader="dot" w:pos="9070"/>
            </w:tabs>
          </w:pPr>
          <w:r>
            <w:fldChar w:fldCharType="begin"/>
          </w:r>
          <w:r>
            <w:instrText xml:space="preserve"> HYPERLINK \l _Toc3518 </w:instrText>
          </w:r>
          <w:r>
            <w:fldChar w:fldCharType="separate"/>
          </w:r>
          <w:r>
            <w:rPr>
              <w:rFonts w:hint="eastAsia"/>
            </w:rPr>
            <w:t>7.3 气动数据范例表格</w:t>
          </w:r>
          <w:r>
            <w:tab/>
          </w:r>
          <w:r>
            <w:fldChar w:fldCharType="begin"/>
          </w:r>
          <w:r>
            <w:instrText xml:space="preserve"> PAGEREF _Toc3518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widowControl/>
            <w:wordWrap/>
            <w:spacing w:line="240" w:lineRule="auto"/>
            <w:jc w:val="left"/>
          </w:pPr>
          <w:r>
            <w:rPr>
              <w:b/>
            </w:rPr>
            <w:fldChar w:fldCharType="end"/>
          </w:r>
        </w:p>
      </w:sdtContent>
    </w:sdt>
    <w:p>
      <w:pPr>
        <w:widowControl/>
        <w:wordWrap/>
        <w:spacing w:line="240" w:lineRule="auto"/>
        <w:jc w:val="left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134" w:right="1418" w:bottom="1134" w:left="1418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4"/>
        <w:tabs>
          <w:tab w:val="right" w:leader="dot" w:pos="9060"/>
        </w:tabs>
        <w:ind w:left="1060" w:hanging="640"/>
        <w:jc w:val="center"/>
        <w:rPr>
          <w:rFonts w:ascii="黑体" w:hAnsi="黑体" w:eastAsia="黑体"/>
          <w:sz w:val="32"/>
          <w:szCs w:val="36"/>
        </w:rPr>
      </w:pPr>
      <w:r>
        <w:rPr>
          <w:rFonts w:hint="eastAsia" w:ascii="黑体" w:hAnsi="黑体" w:eastAsia="黑体"/>
          <w:sz w:val="32"/>
          <w:szCs w:val="36"/>
        </w:rPr>
        <w:t>图表清单</w:t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TOC \h \z \c "图" </w:instrText>
      </w:r>
      <w:r>
        <w:fldChar w:fldCharType="separate"/>
      </w:r>
      <w:r>
        <w:fldChar w:fldCharType="begin"/>
      </w:r>
      <w:r>
        <w:instrText xml:space="preserve"> HYPERLINK \l "_Toc98840724" </w:instrText>
      </w:r>
      <w:r>
        <w:fldChar w:fldCharType="separate"/>
      </w:r>
      <w:r>
        <w:rPr>
          <w:rStyle w:val="38"/>
        </w:rPr>
        <w:t>图 2</w:t>
      </w:r>
      <w:r>
        <w:rPr>
          <w:rStyle w:val="38"/>
        </w:rPr>
        <w:noBreakHyphen/>
      </w:r>
      <w:r>
        <w:rPr>
          <w:rStyle w:val="38"/>
        </w:rPr>
        <w:t>1 用户机体坐标系</w:t>
      </w:r>
      <w:r>
        <w:tab/>
      </w:r>
      <w:r>
        <w:fldChar w:fldCharType="begin"/>
      </w:r>
      <w:r>
        <w:instrText xml:space="preserve"> PAGEREF _Toc98840724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"_Toc98840725" </w:instrText>
      </w:r>
      <w:r>
        <w:fldChar w:fldCharType="separate"/>
      </w:r>
      <w:r>
        <w:rPr>
          <w:rStyle w:val="38"/>
        </w:rPr>
        <w:t>图 2</w:t>
      </w:r>
      <w:r>
        <w:rPr>
          <w:rStyle w:val="38"/>
        </w:rPr>
        <w:noBreakHyphen/>
      </w:r>
      <w:r>
        <w:rPr>
          <w:rStyle w:val="38"/>
        </w:rPr>
        <w:t>2 用户结构坐标系</w:t>
      </w:r>
      <w:r>
        <w:tab/>
      </w:r>
      <w:r>
        <w:fldChar w:fldCharType="begin"/>
      </w:r>
      <w:r>
        <w:instrText xml:space="preserve"> PAGEREF _Toc98840725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"_Toc98840726" </w:instrText>
      </w:r>
      <w:r>
        <w:fldChar w:fldCharType="separate"/>
      </w:r>
      <w:r>
        <w:rPr>
          <w:rStyle w:val="38"/>
        </w:rPr>
        <w:t>图 2</w:t>
      </w:r>
      <w:r>
        <w:rPr>
          <w:rStyle w:val="38"/>
        </w:rPr>
        <w:noBreakHyphen/>
      </w:r>
      <w:r>
        <w:rPr>
          <w:rStyle w:val="38"/>
        </w:rPr>
        <w:t>3 用户参考坐标系—体轴系格式</w:t>
      </w:r>
      <w:r>
        <w:tab/>
      </w:r>
      <w:r>
        <w:fldChar w:fldCharType="begin"/>
      </w:r>
      <w:r>
        <w:instrText xml:space="preserve"> PAGEREF _Toc98840726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"_Toc98840727" </w:instrText>
      </w:r>
      <w:r>
        <w:fldChar w:fldCharType="separate"/>
      </w:r>
      <w:r>
        <w:rPr>
          <w:rStyle w:val="38"/>
        </w:rPr>
        <w:t>图 2</w:t>
      </w:r>
      <w:r>
        <w:rPr>
          <w:rStyle w:val="38"/>
        </w:rPr>
        <w:noBreakHyphen/>
      </w:r>
      <w:r>
        <w:rPr>
          <w:rStyle w:val="38"/>
        </w:rPr>
        <w:t>4 用户参考坐标系—风轴系格式</w:t>
      </w:r>
      <w:r>
        <w:tab/>
      </w:r>
      <w:r>
        <w:fldChar w:fldCharType="begin"/>
      </w:r>
      <w:r>
        <w:instrText xml:space="preserve"> PAGEREF _Toc98840727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color w:val="0563C1" w:themeColor="hyperlink"/>
          <w:u w:val="single"/>
          <w14:textFill>
            <w14:solidFill>
              <w14:schemeClr w14:val="hlink"/>
            </w14:solidFill>
          </w14:textFill>
        </w:rPr>
      </w:pPr>
      <w:r>
        <w:fldChar w:fldCharType="begin"/>
      </w:r>
      <w:r>
        <w:instrText xml:space="preserve"> HYPERLINK \l "_Toc98840728" </w:instrText>
      </w:r>
      <w:r>
        <w:fldChar w:fldCharType="separate"/>
      </w:r>
      <w:r>
        <w:rPr>
          <w:rStyle w:val="38"/>
        </w:rPr>
        <w:t>图 6</w:t>
      </w:r>
      <w:r>
        <w:rPr>
          <w:rStyle w:val="38"/>
        </w:rPr>
        <w:noBreakHyphen/>
      </w:r>
      <w:r>
        <w:rPr>
          <w:rStyle w:val="38"/>
        </w:rPr>
        <w:t>1 转换过程</w:t>
      </w:r>
      <w:r>
        <w:tab/>
      </w:r>
      <w:r>
        <w:fldChar w:fldCharType="begin"/>
      </w:r>
      <w:r>
        <w:instrText xml:space="preserve"> PAGEREF _Toc98840728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TOC \h \z \c "表" </w:instrText>
      </w:r>
      <w:r>
        <w:fldChar w:fldCharType="separate"/>
      </w:r>
      <w:r>
        <w:fldChar w:fldCharType="begin"/>
      </w:r>
      <w:r>
        <w:instrText xml:space="preserve"> HYPERLINK \l "_Toc98840492" </w:instrText>
      </w:r>
      <w:r>
        <w:fldChar w:fldCharType="separate"/>
      </w:r>
      <w:r>
        <w:rPr>
          <w:rStyle w:val="38"/>
        </w:rPr>
        <w:t>表 2</w:t>
      </w:r>
      <w:r>
        <w:rPr>
          <w:rStyle w:val="38"/>
        </w:rPr>
        <w:noBreakHyphen/>
      </w:r>
      <w:r>
        <w:rPr>
          <w:rStyle w:val="38"/>
        </w:rPr>
        <w:t>1 无量纲因子</w:t>
      </w:r>
      <w:r>
        <w:tab/>
      </w:r>
      <w:r>
        <w:fldChar w:fldCharType="begin"/>
      </w:r>
      <w:r>
        <w:instrText xml:space="preserve"> PAGEREF _Toc98840492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"_Toc98840493" </w:instrText>
      </w:r>
      <w:r>
        <w:fldChar w:fldCharType="separate"/>
      </w:r>
      <w:r>
        <w:rPr>
          <w:rStyle w:val="38"/>
        </w:rPr>
        <w:t>表 3</w:t>
      </w:r>
      <w:r>
        <w:rPr>
          <w:rStyle w:val="38"/>
        </w:rPr>
        <w:noBreakHyphen/>
      </w:r>
      <w:r>
        <w:rPr>
          <w:rStyle w:val="38"/>
        </w:rPr>
        <w:t>1质量数据库</w:t>
      </w:r>
      <w:r>
        <w:tab/>
      </w:r>
      <w:r>
        <w:fldChar w:fldCharType="begin"/>
      </w:r>
      <w:r>
        <w:instrText xml:space="preserve"> PAGEREF _Toc98840493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"_Toc98840494" </w:instrText>
      </w:r>
      <w:r>
        <w:fldChar w:fldCharType="separate"/>
      </w:r>
      <w:r>
        <w:rPr>
          <w:rStyle w:val="38"/>
        </w:rPr>
        <w:t>表 4</w:t>
      </w:r>
      <w:r>
        <w:rPr>
          <w:rStyle w:val="38"/>
        </w:rPr>
        <w:noBreakHyphen/>
      </w:r>
      <w:r>
        <w:rPr>
          <w:rStyle w:val="38"/>
        </w:rPr>
        <w:t>1起落架数据库</w:t>
      </w:r>
      <w:r>
        <w:tab/>
      </w:r>
      <w:r>
        <w:fldChar w:fldCharType="begin"/>
      </w:r>
      <w:r>
        <w:instrText xml:space="preserve"> PAGEREF _Toc98840494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"_Toc98840495" </w:instrText>
      </w:r>
      <w:r>
        <w:fldChar w:fldCharType="separate"/>
      </w:r>
      <w:r>
        <w:rPr>
          <w:rStyle w:val="38"/>
        </w:rPr>
        <w:t>表 5</w:t>
      </w:r>
      <w:r>
        <w:rPr>
          <w:rStyle w:val="38"/>
        </w:rPr>
        <w:noBreakHyphen/>
      </w:r>
      <w:r>
        <w:rPr>
          <w:rStyle w:val="38"/>
        </w:rPr>
        <w:t>1 旋翼基础数据库</w:t>
      </w:r>
      <w:r>
        <w:tab/>
      </w:r>
      <w:r>
        <w:fldChar w:fldCharType="begin"/>
      </w:r>
      <w:r>
        <w:instrText xml:space="preserve"> PAGEREF _Toc98840495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"_Toc98840496" </w:instrText>
      </w:r>
      <w:r>
        <w:fldChar w:fldCharType="separate"/>
      </w:r>
      <w:r>
        <w:rPr>
          <w:rStyle w:val="38"/>
        </w:rPr>
        <w:t>表 5</w:t>
      </w:r>
      <w:r>
        <w:rPr>
          <w:rStyle w:val="38"/>
        </w:rPr>
        <w:noBreakHyphen/>
      </w:r>
      <w:r>
        <w:rPr>
          <w:rStyle w:val="38"/>
        </w:rPr>
        <w:t>2 发动机功率数据库</w:t>
      </w:r>
      <w:r>
        <w:tab/>
      </w:r>
      <w:r>
        <w:fldChar w:fldCharType="begin"/>
      </w:r>
      <w:r>
        <w:instrText xml:space="preserve"> PAGEREF _Toc98840496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"_Toc98840497" </w:instrText>
      </w:r>
      <w:r>
        <w:fldChar w:fldCharType="separate"/>
      </w:r>
      <w:r>
        <w:rPr>
          <w:rStyle w:val="38"/>
        </w:rPr>
        <w:t>表 5</w:t>
      </w:r>
      <w:r>
        <w:rPr>
          <w:rStyle w:val="38"/>
        </w:rPr>
        <w:noBreakHyphen/>
      </w:r>
      <w:r>
        <w:rPr>
          <w:rStyle w:val="38"/>
        </w:rPr>
        <w:t>3 动量法旋翼气动数据库</w:t>
      </w:r>
      <w:r>
        <w:tab/>
      </w:r>
      <w:r>
        <w:fldChar w:fldCharType="begin"/>
      </w:r>
      <w:r>
        <w:instrText xml:space="preserve"> PAGEREF _Toc98840497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"_Toc98840498" </w:instrText>
      </w:r>
      <w:r>
        <w:fldChar w:fldCharType="separate"/>
      </w:r>
      <w:r>
        <w:rPr>
          <w:rStyle w:val="38"/>
        </w:rPr>
        <w:t>表 5</w:t>
      </w:r>
      <w:r>
        <w:rPr>
          <w:rStyle w:val="38"/>
        </w:rPr>
        <w:noBreakHyphen/>
      </w:r>
      <w:r>
        <w:rPr>
          <w:rStyle w:val="38"/>
        </w:rPr>
        <w:t>4 叶素法旋翼气动数据库</w:t>
      </w:r>
      <w:r>
        <w:tab/>
      </w:r>
      <w:r>
        <w:fldChar w:fldCharType="begin"/>
      </w:r>
      <w:r>
        <w:instrText xml:space="preserve"> PAGEREF _Toc98840498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"_Toc98840499" </w:instrText>
      </w:r>
      <w:r>
        <w:fldChar w:fldCharType="separate"/>
      </w:r>
      <w:r>
        <w:rPr>
          <w:rStyle w:val="38"/>
        </w:rPr>
        <w:t>表 6</w:t>
      </w:r>
      <w:r>
        <w:rPr>
          <w:rStyle w:val="38"/>
        </w:rPr>
        <w:noBreakHyphen/>
      </w:r>
      <w:r>
        <w:rPr>
          <w:rStyle w:val="38"/>
        </w:rPr>
        <w:t>1 基本状态数据需求表</w:t>
      </w:r>
      <w:r>
        <w:tab/>
      </w:r>
      <w:r>
        <w:fldChar w:fldCharType="begin"/>
      </w:r>
      <w:r>
        <w:instrText xml:space="preserve"> PAGEREF _Toc98840499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"_Toc98840500" </w:instrText>
      </w:r>
      <w:r>
        <w:fldChar w:fldCharType="separate"/>
      </w:r>
      <w:r>
        <w:rPr>
          <w:rStyle w:val="38"/>
        </w:rPr>
        <w:t>表 6</w:t>
      </w:r>
      <w:r>
        <w:rPr>
          <w:rStyle w:val="38"/>
        </w:rPr>
        <w:noBreakHyphen/>
      </w:r>
      <w:r>
        <w:rPr>
          <w:rStyle w:val="38"/>
        </w:rPr>
        <w:t>2 升降舵数据需求表</w:t>
      </w:r>
      <w:r>
        <w:tab/>
      </w:r>
      <w:r>
        <w:fldChar w:fldCharType="begin"/>
      </w:r>
      <w:r>
        <w:instrText xml:space="preserve"> PAGEREF _Toc98840500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"_Toc98840501" </w:instrText>
      </w:r>
      <w:r>
        <w:fldChar w:fldCharType="separate"/>
      </w:r>
      <w:r>
        <w:rPr>
          <w:rStyle w:val="38"/>
        </w:rPr>
        <w:t>表 6</w:t>
      </w:r>
      <w:r>
        <w:rPr>
          <w:rStyle w:val="38"/>
        </w:rPr>
        <w:noBreakHyphen/>
      </w:r>
      <w:r>
        <w:rPr>
          <w:rStyle w:val="38"/>
        </w:rPr>
        <w:t>3 方向舵数据需求表</w:t>
      </w:r>
      <w:r>
        <w:tab/>
      </w:r>
      <w:r>
        <w:fldChar w:fldCharType="begin"/>
      </w:r>
      <w:r>
        <w:instrText xml:space="preserve"> PAGEREF _Toc98840501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"_Toc98840502" </w:instrText>
      </w:r>
      <w:r>
        <w:fldChar w:fldCharType="separate"/>
      </w:r>
      <w:r>
        <w:rPr>
          <w:rStyle w:val="38"/>
        </w:rPr>
        <w:t>表 6</w:t>
      </w:r>
      <w:r>
        <w:rPr>
          <w:rStyle w:val="38"/>
        </w:rPr>
        <w:noBreakHyphen/>
      </w:r>
      <w:r>
        <w:rPr>
          <w:rStyle w:val="38"/>
        </w:rPr>
        <w:t>4 副翼数据需求表</w:t>
      </w:r>
      <w:r>
        <w:tab/>
      </w:r>
      <w:r>
        <w:fldChar w:fldCharType="begin"/>
      </w:r>
      <w:r>
        <w:instrText xml:space="preserve"> PAGEREF _Toc98840502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"_Toc98840503" </w:instrText>
      </w:r>
      <w:r>
        <w:fldChar w:fldCharType="separate"/>
      </w:r>
      <w:r>
        <w:rPr>
          <w:rStyle w:val="38"/>
        </w:rPr>
        <w:t>表 6</w:t>
      </w:r>
      <w:r>
        <w:rPr>
          <w:rStyle w:val="38"/>
        </w:rPr>
        <w:noBreakHyphen/>
      </w:r>
      <w:r>
        <w:rPr>
          <w:rStyle w:val="38"/>
        </w:rPr>
        <w:t>5 襟翼数据需求表</w:t>
      </w:r>
      <w:r>
        <w:tab/>
      </w:r>
      <w:r>
        <w:fldChar w:fldCharType="begin"/>
      </w:r>
      <w:r>
        <w:instrText xml:space="preserve"> PAGEREF _Toc98840503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"_Toc98840504" </w:instrText>
      </w:r>
      <w:r>
        <w:fldChar w:fldCharType="separate"/>
      </w:r>
      <w:r>
        <w:rPr>
          <w:rStyle w:val="38"/>
        </w:rPr>
        <w:t>表 6</w:t>
      </w:r>
      <w:r>
        <w:rPr>
          <w:rStyle w:val="38"/>
        </w:rPr>
        <w:noBreakHyphen/>
      </w:r>
      <w:r>
        <w:rPr>
          <w:rStyle w:val="38"/>
        </w:rPr>
        <w:t>6 起落架气动系数</w:t>
      </w:r>
      <w:r>
        <w:tab/>
      </w:r>
      <w:r>
        <w:fldChar w:fldCharType="begin"/>
      </w:r>
      <w:r>
        <w:instrText xml:space="preserve"> PAGEREF _Toc98840504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"_Toc98840505" </w:instrText>
      </w:r>
      <w:r>
        <w:fldChar w:fldCharType="separate"/>
      </w:r>
      <w:r>
        <w:rPr>
          <w:rStyle w:val="38"/>
        </w:rPr>
        <w:t>表 7</w:t>
      </w:r>
      <w:r>
        <w:rPr>
          <w:rStyle w:val="38"/>
        </w:rPr>
        <w:noBreakHyphen/>
      </w:r>
      <w:r>
        <w:rPr>
          <w:rStyle w:val="38"/>
        </w:rPr>
        <w:t>1 桨叶弦长和扭转角分布表</w:t>
      </w:r>
      <w:r>
        <w:tab/>
      </w:r>
      <w:r>
        <w:fldChar w:fldCharType="begin"/>
      </w:r>
      <w:r>
        <w:instrText xml:space="preserve"> PAGEREF _Toc98840505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"_Toc98840506" </w:instrText>
      </w:r>
      <w:r>
        <w:fldChar w:fldCharType="separate"/>
      </w:r>
      <w:r>
        <w:rPr>
          <w:rStyle w:val="38"/>
        </w:rPr>
        <w:t>表 7</w:t>
      </w:r>
      <w:r>
        <w:rPr>
          <w:rStyle w:val="38"/>
        </w:rPr>
        <w:noBreakHyphen/>
      </w:r>
      <w:r>
        <w:rPr>
          <w:rStyle w:val="38"/>
        </w:rPr>
        <w:t>2 桨叶升力/阻力系数表</w:t>
      </w:r>
      <w:r>
        <w:tab/>
      </w:r>
      <w:r>
        <w:fldChar w:fldCharType="begin"/>
      </w:r>
      <w:r>
        <w:instrText xml:space="preserve"> PAGEREF _Toc98840506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"_Toc98840507" </w:instrText>
      </w:r>
      <w:r>
        <w:fldChar w:fldCharType="separate"/>
      </w:r>
      <w:r>
        <w:rPr>
          <w:rStyle w:val="38"/>
        </w:rPr>
        <w:t>表 7</w:t>
      </w:r>
      <w:r>
        <w:rPr>
          <w:rStyle w:val="38"/>
        </w:rPr>
        <w:noBreakHyphen/>
      </w:r>
      <w:r>
        <w:rPr>
          <w:rStyle w:val="38"/>
        </w:rPr>
        <w:t>3 基本状态气动力系数数据表</w:t>
      </w:r>
      <w:r>
        <w:tab/>
      </w:r>
      <w:r>
        <w:fldChar w:fldCharType="begin"/>
      </w:r>
      <w:r>
        <w:instrText xml:space="preserve"> PAGEREF _Toc98840507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"_Toc98840508" </w:instrText>
      </w:r>
      <w:r>
        <w:fldChar w:fldCharType="separate"/>
      </w:r>
      <w:r>
        <w:rPr>
          <w:rStyle w:val="38"/>
        </w:rPr>
        <w:t>表 7</w:t>
      </w:r>
      <w:r>
        <w:rPr>
          <w:rStyle w:val="38"/>
        </w:rPr>
        <w:noBreakHyphen/>
      </w:r>
      <w:r>
        <w:rPr>
          <w:rStyle w:val="38"/>
        </w:rPr>
        <w:t>4 基本状态气动力矩系数数据表</w:t>
      </w:r>
      <w:r>
        <w:tab/>
      </w:r>
      <w:r>
        <w:fldChar w:fldCharType="begin"/>
      </w:r>
      <w:r>
        <w:instrText xml:space="preserve"> PAGEREF _Toc98840508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"_Toc98840509" </w:instrText>
      </w:r>
      <w:r>
        <w:fldChar w:fldCharType="separate"/>
      </w:r>
      <w:r>
        <w:rPr>
          <w:rStyle w:val="38"/>
        </w:rPr>
        <w:t>表 7</w:t>
      </w:r>
      <w:r>
        <w:rPr>
          <w:rStyle w:val="38"/>
        </w:rPr>
        <w:noBreakHyphen/>
      </w:r>
      <w:r>
        <w:rPr>
          <w:rStyle w:val="38"/>
        </w:rPr>
        <w:t>5 舵面相关气动力系数数据表</w:t>
      </w:r>
      <w:r>
        <w:tab/>
      </w:r>
      <w:r>
        <w:fldChar w:fldCharType="begin"/>
      </w:r>
      <w:r>
        <w:instrText xml:space="preserve"> PAGEREF _Toc98840509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4"/>
        <w:tabs>
          <w:tab w:val="right" w:leader="dot" w:pos="9060"/>
        </w:tabs>
        <w:ind w:left="840" w:hanging="420"/>
        <w:rPr>
          <w:rFonts w:asciiTheme="minorHAnsi" w:hAnsiTheme="minorHAnsi" w:eastAsiaTheme="minorEastAsia"/>
        </w:rPr>
      </w:pPr>
      <w:r>
        <w:fldChar w:fldCharType="begin"/>
      </w:r>
      <w:r>
        <w:instrText xml:space="preserve"> HYPERLINK \l "_Toc98840510" </w:instrText>
      </w:r>
      <w:r>
        <w:fldChar w:fldCharType="separate"/>
      </w:r>
      <w:r>
        <w:rPr>
          <w:rStyle w:val="38"/>
        </w:rPr>
        <w:t>表 7</w:t>
      </w:r>
      <w:r>
        <w:rPr>
          <w:rStyle w:val="38"/>
        </w:rPr>
        <w:noBreakHyphen/>
      </w:r>
      <w:r>
        <w:rPr>
          <w:rStyle w:val="38"/>
        </w:rPr>
        <w:t>6 舵面相关气动力矩系数数据表</w:t>
      </w:r>
      <w:r>
        <w:tab/>
      </w:r>
      <w:r>
        <w:fldChar w:fldCharType="begin"/>
      </w:r>
      <w:r>
        <w:instrText xml:space="preserve"> PAGEREF _Toc98840510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widowControl/>
        <w:wordWrap/>
        <w:spacing w:line="240" w:lineRule="auto"/>
        <w:jc w:val="left"/>
        <w:sectPr>
          <w:pgSz w:w="11906" w:h="16838"/>
          <w:pgMar w:top="1134" w:right="1418" w:bottom="1134" w:left="1418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pStyle w:val="3"/>
        <w:numPr>
          <w:ilvl w:val="0"/>
          <w:numId w:val="0"/>
        </w:numPr>
        <w:spacing w:before="156" w:after="156"/>
        <w:jc w:val="center"/>
      </w:pPr>
      <w:bookmarkStart w:id="0" w:name="_Toc9887515"/>
      <w:bookmarkStart w:id="1" w:name="_Toc2422"/>
      <w:bookmarkStart w:id="2" w:name="_Toc500948469"/>
      <w:bookmarkStart w:id="3" w:name="_Toc500948449"/>
      <w:bookmarkStart w:id="4" w:name="_Toc90213995"/>
      <w:r>
        <w:t>符号表</w:t>
      </w:r>
      <w:bookmarkEnd w:id="0"/>
      <w:bookmarkEnd w:id="1"/>
      <w:bookmarkEnd w:id="2"/>
      <w:bookmarkEnd w:id="3"/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080"/>
        <w:gridCol w:w="517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内容</w:t>
            </w: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符号</w: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说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坐标</w:t>
            </w: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（x,y,z）</w: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结构坐标系，单位：m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restart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基本参数</w:t>
            </w: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2"/>
                <w:sz w:val="21"/>
                <w:szCs w:val="21"/>
              </w:rPr>
              <w:object>
                <v:shape id="_x0000_i1025" o:spt="75" type="#_x0000_t75" style="height:20pt;width:14.4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2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平均气动弦、平均几何弦</w:t>
            </w:r>
            <w:r>
              <w:rPr>
                <w:rFonts w:hint="eastAsia"/>
                <w:sz w:val="21"/>
                <w:szCs w:val="21"/>
              </w:rPr>
              <w:t>，单位：m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6"/>
                <w:sz w:val="21"/>
                <w:szCs w:val="21"/>
              </w:rPr>
              <w:object>
                <v:shape id="_x0000_i1026" o:spt="75" type="#_x0000_t75" style="height:14.4pt;width:6.8pt;" o:ole="t" filled="f" o:preferrelative="t" stroked="f" coordsize="21600,21600">
                  <v:path/>
                  <v:fill on="f" focussize="0,0"/>
                  <v:stroke on="f" joinstyle="miter"/>
                  <v:imagedata r:id="rId15" o:title="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4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机翼展长</w:t>
            </w:r>
            <w:r>
              <w:rPr>
                <w:rFonts w:hint="eastAsia"/>
                <w:sz w:val="21"/>
                <w:szCs w:val="21"/>
              </w:rPr>
              <w:t>，单位：m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6"/>
                <w:sz w:val="21"/>
                <w:szCs w:val="21"/>
              </w:rPr>
              <w:object>
                <v:shape id="_x0000_i1027" o:spt="75" type="#_x0000_t75" style="height:14.4pt;width:12pt;" o:ole="t" filled="f" o:preferrelative="t" stroked="f" coordsize="21600,21600">
                  <v:path/>
                  <v:fill on="f" focussize="0,0"/>
                  <v:stroke on="f" joinstyle="miter"/>
                  <v:imagedata r:id="rId17" o:title="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6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机翼面积、机翼参考面积</w:t>
            </w:r>
            <w:r>
              <w:rPr>
                <w:rFonts w:hint="eastAsia"/>
                <w:sz w:val="21"/>
                <w:szCs w:val="21"/>
              </w:rPr>
              <w:t>，单位：m</w:t>
            </w:r>
            <w:r>
              <w:rPr>
                <w:sz w:val="21"/>
                <w:szCs w:val="21"/>
              </w:rPr>
              <w:t>^2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6"/>
                <w:sz w:val="21"/>
                <w:szCs w:val="21"/>
              </w:rPr>
              <w:object>
                <v:shape id="_x0000_i1028" o:spt="75" type="#_x0000_t75" style="height:12.4pt;width:12.4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8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飞机质量</w:t>
            </w:r>
            <w:r>
              <w:rPr>
                <w:rFonts w:hint="eastAsia"/>
                <w:sz w:val="21"/>
                <w:szCs w:val="21"/>
              </w:rPr>
              <w:t>，单位：k</w:t>
            </w:r>
            <w:r>
              <w:rPr>
                <w:sz w:val="21"/>
                <w:szCs w:val="21"/>
              </w:rPr>
              <w:t>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6"/>
                <w:sz w:val="21"/>
                <w:szCs w:val="21"/>
              </w:rPr>
              <w:object>
                <v:shape id="_x0000_i1029" o:spt="75" type="#_x0000_t75" style="height:14.4pt;width:12.4pt;" o:ole="t" filled="f" o:preferrelative="t" stroked="f" coordsize="21600,21600">
                  <v:path/>
                  <v:fill on="f" focussize="0,0"/>
                  <v:stroke on="f" joinstyle="miter"/>
                  <v:imagedata r:id="rId21" o:title="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0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空速</w:t>
            </w:r>
            <w:r>
              <w:rPr>
                <w:rFonts w:hint="eastAsia"/>
                <w:sz w:val="21"/>
                <w:szCs w:val="21"/>
              </w:rPr>
              <w:t>，单位：m</w:t>
            </w:r>
            <w:r>
              <w:rPr>
                <w:sz w:val="21"/>
                <w:szCs w:val="21"/>
              </w:rPr>
              <w:t>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0"/>
                <w:sz w:val="21"/>
                <w:szCs w:val="21"/>
              </w:rPr>
              <w:object>
                <v:shape id="_x0000_i1030" o:spt="75" type="#_x0000_t75" style="height:14.4pt;width:9.6pt;" o:ole="t" filled="f" o:preferrelative="t" stroked="f" coordsize="21600,21600">
                  <v:path/>
                  <v:fill on="f" focussize="0,0"/>
                  <v:stroke on="f" joinstyle="miter"/>
                  <v:imagedata r:id="rId23" o:title="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2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动压</w:t>
            </w:r>
            <w:r>
              <w:rPr>
                <w:rFonts w:hint="eastAsia"/>
                <w:sz w:val="21"/>
                <w:szCs w:val="21"/>
              </w:rPr>
              <w:t>，单位：</w:t>
            </w:r>
            <w:r>
              <w:rPr>
                <w:sz w:val="21"/>
                <w:szCs w:val="21"/>
              </w:rPr>
              <w:t>P</w:t>
            </w:r>
            <w:r>
              <w:rPr>
                <w:rFonts w:hint="eastAsia"/>
                <w:sz w:val="21"/>
                <w:szCs w:val="21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restart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角</w:t>
            </w:r>
            <w:r>
              <w:rPr>
                <w:rFonts w:hint="eastAsia" w:hAnsiTheme="minorHAnsi"/>
                <w:sz w:val="21"/>
                <w:szCs w:val="21"/>
              </w:rPr>
              <w:t>(d</w:t>
            </w:r>
            <w:r>
              <w:rPr>
                <w:rFonts w:hAnsiTheme="minorHAnsi"/>
                <w:sz w:val="21"/>
                <w:szCs w:val="21"/>
              </w:rPr>
              <w:t>eg)</w:t>
            </w: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6"/>
                <w:sz w:val="21"/>
                <w:szCs w:val="21"/>
              </w:rPr>
              <w:object>
                <v:shape id="_x0000_i1031" o:spt="75" type="#_x0000_t75" style="height:12.4pt;width:12.4pt;" o:ole="t" filled="f" o:preferrelative="t" stroked="f" coordsize="21600,21600">
                  <v:path/>
                  <v:fill on="f" focussize="0,0"/>
                  <v:stroke on="f" joinstyle="miter"/>
                  <v:imagedata r:id="rId25" o:title=""/>
                  <o:lock v:ext="edit" aspectratio="t"/>
                  <w10:wrap type="none"/>
                  <w10:anchorlock/>
                </v:shape>
                <o:OLEObject Type="Embed" ProgID="Equation.3" ShapeID="_x0000_i1031" DrawAspect="Content" ObjectID="_1468075731" r:id="rId24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迎角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0"/>
                <w:sz w:val="21"/>
                <w:szCs w:val="21"/>
              </w:rPr>
              <w:object>
                <v:shape id="_x0000_i1032" o:spt="75" type="#_x0000_t75" style="height:15.6pt;width:12.4pt;" o:ole="t" filled="f" o:preferrelative="t" stroked="f" coordsize="21600,21600">
                  <v:path/>
                  <v:fill on="f" focussize="0,0"/>
                  <v:stroke on="f" joinstyle="miter"/>
                  <v:imagedata r:id="rId27" o:title=""/>
                  <o:lock v:ext="edit" aspectratio="t"/>
                  <w10:wrap type="none"/>
                  <w10:anchorlock/>
                </v:shape>
                <o:OLEObject Type="Embed" ProgID="Equation.3" ShapeID="_x0000_i1032" DrawAspect="Content" ObjectID="_1468075732" r:id="rId26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侧滑角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6"/>
                <w:sz w:val="21"/>
                <w:szCs w:val="21"/>
              </w:rPr>
              <w:object>
                <v:shape id="_x0000_i1033" o:spt="75" type="#_x0000_t75" style="height:14.4pt;width:12.4pt;" o:ole="t" filled="f" o:preferrelative="t" stroked="f" coordsize="21600,21600">
                  <v:path/>
                  <v:fill on="f" focussize="0,0"/>
                  <v:stroke on="f" joinstyle="miter"/>
                  <v:imagedata r:id="rId29" o:title=""/>
                  <o:lock v:ext="edit" aspectratio="t"/>
                  <w10:wrap type="none"/>
                  <w10:anchorlock/>
                </v:shape>
                <o:OLEObject Type="Embed" ProgID="Equation.3" ShapeID="_x0000_i1033" DrawAspect="Content" ObjectID="_1468075733" r:id="rId28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俯仰角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0"/>
                <w:sz w:val="21"/>
                <w:szCs w:val="21"/>
              </w:rPr>
              <w:object>
                <v:shape id="_x0000_i1034" o:spt="75" type="#_x0000_t75" style="height:14.4pt;width:12.4pt;" o:ole="t" filled="f" o:preferrelative="t" stroked="f" coordsize="21600,21600">
                  <v:path/>
                  <v:fill on="f" focussize="0,0"/>
                  <v:stroke on="f" joinstyle="miter"/>
                  <v:imagedata r:id="rId31" o:title=""/>
                  <o:lock v:ext="edit" aspectratio="t"/>
                  <w10:wrap type="none"/>
                  <w10:anchorlock/>
                </v:shape>
                <o:OLEObject Type="Embed" ProgID="Equation.3" ShapeID="_x0000_i1034" DrawAspect="Content" ObjectID="_1468075734" r:id="rId30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偏航角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0"/>
                <w:sz w:val="21"/>
                <w:szCs w:val="21"/>
              </w:rPr>
              <w:object>
                <v:shape id="_x0000_i1035" o:spt="75" type="#_x0000_t75" style="height:14.4pt;width:9.6pt;" o:ole="t" filled="f" o:preferrelative="t" stroked="f" coordsize="21600,21600">
                  <v:path/>
                  <v:fill on="f" focussize="0,0"/>
                  <v:stroke on="f" joinstyle="miter"/>
                  <v:imagedata r:id="rId33" o:title=""/>
                  <o:lock v:ext="edit" aspectratio="t"/>
                  <w10:wrap type="none"/>
                  <w10:anchorlock/>
                </v:shape>
                <o:OLEObject Type="Embed" ProgID="Equation.3" ShapeID="_x0000_i1035" DrawAspect="Content" ObjectID="_1468075735" r:id="rId32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滚转角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188" w:type="dxa"/>
            <w:vMerge w:val="restart"/>
            <w:vAlign w:val="center"/>
          </w:tcPr>
          <w:p>
            <w:pPr>
              <w:pStyle w:val="87"/>
              <w:ind w:firstLine="0" w:firstLineChars="0"/>
              <w:jc w:val="center"/>
              <w:rPr>
                <w:rFonts w:hAnsiTheme="minorHAnsi"/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角速度</w:t>
            </w:r>
          </w:p>
          <w:p>
            <w:pPr>
              <w:jc w:val="center"/>
            </w:pPr>
            <w:r>
              <w:rPr>
                <w:rFonts w:hint="eastAsia" w:hAnsiTheme="minorHAnsi"/>
                <w:szCs w:val="21"/>
              </w:rPr>
              <w:t>(d</w:t>
            </w:r>
            <w:r>
              <w:rPr>
                <w:rFonts w:hAnsiTheme="minorHAnsi"/>
                <w:szCs w:val="21"/>
              </w:rPr>
              <w:t>eg/s)</w:t>
            </w: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2"/>
                <w:sz w:val="21"/>
                <w:szCs w:val="21"/>
              </w:rPr>
              <w:object>
                <v:shape id="_x0000_i1036" o:spt="75" type="#_x0000_t75" style="height:19.6pt;width:15.2pt;" o:ole="t" filled="f" o:preferrelative="t" stroked="f" coordsize="21600,21600">
                  <v:path/>
                  <v:fill on="f" focussize="0,0"/>
                  <v:stroke on="f" joinstyle="miter"/>
                  <v:imagedata r:id="rId35" o:title=""/>
                  <o:lock v:ext="edit" aspectratio="t"/>
                  <w10:wrap type="none"/>
                  <w10:anchorlock/>
                </v:shape>
                <o:OLEObject Type="Embed" ProgID="Equation.3" ShapeID="_x0000_i1036" DrawAspect="Content" ObjectID="_1468075736" r:id="rId34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滚转角速度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4"/>
                <w:sz w:val="21"/>
                <w:szCs w:val="21"/>
              </w:rPr>
              <w:object>
                <v:shape id="_x0000_i1037" o:spt="75" type="#_x0000_t75" style="height:20pt;width:17.2pt;" o:ole="t" filled="f" o:preferrelative="t" stroked="f" coordsize="21600,21600">
                  <v:path/>
                  <v:fill on="f" focussize="0,0"/>
                  <v:stroke on="f" joinstyle="miter"/>
                  <v:imagedata r:id="rId37" o:title=""/>
                  <o:lock v:ext="edit" aspectratio="t"/>
                  <w10:wrap type="none"/>
                  <w10:anchorlock/>
                </v:shape>
                <o:OLEObject Type="Embed" ProgID="Equation.3" ShapeID="_x0000_i1037" DrawAspect="Content" ObjectID="_1468075737" r:id="rId36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偏航角速度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0"/>
                <w:sz w:val="21"/>
                <w:szCs w:val="21"/>
              </w:rPr>
              <w:object>
                <v:shape id="_x0000_i1038" o:spt="75" type="#_x0000_t75" style="height:17.2pt;width:15.2pt;" o:ole="t" filled="f" o:preferrelative="t" stroked="f" coordsize="21600,21600">
                  <v:path/>
                  <v:fill on="f" focussize="0,0"/>
                  <v:stroke on="f" joinstyle="miter"/>
                  <v:imagedata r:id="rId39" o:title=""/>
                  <o:lock v:ext="edit" aspectratio="t"/>
                  <w10:wrap type="none"/>
                  <w10:anchorlock/>
                </v:shape>
                <o:OLEObject Type="Embed" ProgID="Equation.3" ShapeID="_x0000_i1038" DrawAspect="Content" ObjectID="_1468075738" r:id="rId38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俯仰角速度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restart"/>
            <w:vAlign w:val="center"/>
          </w:tcPr>
          <w:p>
            <w:pPr>
              <w:pStyle w:val="87"/>
              <w:ind w:firstLine="0" w:firstLineChars="0"/>
              <w:jc w:val="center"/>
              <w:rPr>
                <w:rFonts w:hAnsiTheme="minorHAnsi"/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力</w:t>
            </w:r>
            <w:r>
              <w:rPr>
                <w:rFonts w:hint="eastAsia"/>
              </w:rPr>
              <w:t>(</w:t>
            </w:r>
            <w:r>
              <w:t>N)</w:t>
            </w: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object>
                <v:shape id="_x0000_i1039" o:spt="75" type="#_x0000_t75" style="height:14.4pt;width:12.4pt;" o:ole="t" filled="f" o:preferrelative="t" stroked="f" coordsize="21600,21600">
                  <v:path/>
                  <v:fill on="f" focussize="0,0"/>
                  <v:stroke on="f" joinstyle="miter"/>
                  <v:imagedata r:id="rId41" o:title="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0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升力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0"/>
                <w:sz w:val="21"/>
                <w:szCs w:val="21"/>
              </w:rPr>
              <w:object>
                <v:shape id="_x0000_i1040" o:spt="75" type="#_x0000_t75" style="height:15.6pt;width:12.4pt;" o:ole="t" filled="f" o:preferrelative="t" stroked="f" coordsize="21600,21600">
                  <v:path/>
                  <v:fill on="f" focussize="0,0"/>
                  <v:stroke on="f" joinstyle="miter"/>
                  <v:imagedata r:id="rId43" o:title="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2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阻力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object>
                <v:shape id="_x0000_i1041" o:spt="75" type="#_x0000_t75" style="height:14.4pt;width:12.4pt;" o:ole="t" filled="f" o:preferrelative="t" stroked="f" coordsize="21600,21600">
                  <v:path/>
                  <v:fill on="f" focussize="0,0"/>
                  <v:stroke on="f" joinstyle="miter"/>
                  <v:imagedata r:id="rId45" o:title="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4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侧力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restart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力矩</w:t>
            </w:r>
          </w:p>
          <w:p>
            <w:pPr>
              <w:jc w:val="center"/>
            </w:pPr>
            <w:r>
              <w:rPr>
                <w:rFonts w:hint="eastAsia"/>
              </w:rPr>
              <w:t>(</w:t>
            </w:r>
            <w:r>
              <w:t>N*</w:t>
            </w:r>
            <w:r>
              <w:rPr>
                <w:rFonts w:hint="eastAsia"/>
              </w:rPr>
              <w:t>m</w:t>
            </w:r>
            <w:r>
              <w:t>)</w:t>
            </w: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x</w: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滚转力矩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My</w: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偏航力矩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M</w:t>
            </w:r>
            <w:r>
              <w:rPr>
                <w:sz w:val="21"/>
                <w:szCs w:val="21"/>
              </w:rPr>
              <w:t>z</w: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俯仰力矩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restart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系数</w:t>
            </w: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4"/>
                <w:sz w:val="21"/>
                <w:szCs w:val="21"/>
              </w:rPr>
              <w:object>
                <v:shape id="_x0000_i1042" o:spt="75" type="#_x0000_t75" style="height:14.4pt;width:12.4pt;" o:ole="t" filled="f" o:preferrelative="t" stroked="f" coordsize="21600,21600">
                  <v:path/>
                  <v:fill on="f" focussize="0,0"/>
                  <v:stroke on="f" joinstyle="miter"/>
                  <v:imagedata r:id="rId47" o:title="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6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发动机</w:t>
            </w:r>
            <w:r>
              <w:rPr>
                <w:rFonts w:hint="eastAsia"/>
                <w:sz w:val="21"/>
                <w:szCs w:val="21"/>
              </w:rPr>
              <w:t>功率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2"/>
                <w:sz w:val="21"/>
                <w:szCs w:val="21"/>
              </w:rPr>
              <w:object>
                <v:shape id="_x0000_i1043" o:spt="75" type="#_x0000_t75" style="height:19.6pt;width:14.4pt;" o:ole="t" filled="f" o:preferrelative="t" stroked="f" coordsize="21600,21600">
                  <v:path/>
                  <v:fill on="f" focussize="0,0"/>
                  <v:stroke on="f" joinstyle="miter"/>
                  <v:imagedata r:id="rId49" o:title="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8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阻力系数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4"/>
                <w:sz w:val="21"/>
                <w:szCs w:val="21"/>
              </w:rPr>
              <w:object>
                <v:shape id="_x0000_i1044" o:spt="75" type="#_x0000_t75" style="height:20pt;width:14.4pt;" o:ole="t" filled="f" o:preferrelative="t" stroked="f" coordsize="21600,21600">
                  <v:path/>
                  <v:fill on="f" focussize="0,0"/>
                  <v:stroke on="f" joinstyle="miter"/>
                  <v:imagedata r:id="rId51" o:title="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0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升力系数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2"/>
                <w:sz w:val="21"/>
                <w:szCs w:val="21"/>
              </w:rPr>
              <w:object>
                <v:shape id="_x0000_i1045" o:spt="75" type="#_x0000_t75" style="height:19.6pt;width:12.4pt;" o:ole="t" filled="f" o:preferrelative="t" stroked="f" coordsize="21600,21600">
                  <v:path/>
                  <v:fill on="f" focussize="0,0"/>
                  <v:stroke on="f" joinstyle="miter"/>
                  <v:imagedata r:id="rId53" o:title="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2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侧力系数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2"/>
                <w:sz w:val="21"/>
                <w:szCs w:val="21"/>
              </w:rPr>
              <w:object>
                <v:shape id="_x0000_i1046" o:spt="75" type="#_x0000_t75" style="height:19.6pt;width:15.6pt;" o:ole="t" filled="f" o:preferrelative="t" stroked="f" coordsize="21600,21600">
                  <v:path/>
                  <v:fill on="f" focussize="0,0"/>
                  <v:stroke on="f" joinstyle="miter"/>
                  <v:imagedata r:id="rId55" o:title="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4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滚转力矩系数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2"/>
                <w:sz w:val="21"/>
                <w:szCs w:val="21"/>
              </w:rPr>
              <w:object>
                <v:shape id="_x0000_i1047" o:spt="75" type="#_x0000_t75" style="height:19.6pt;width:15.6pt;" o:ole="t" filled="f" o:preferrelative="t" stroked="f" coordsize="21600,21600">
                  <v:path/>
                  <v:fill on="f" focussize="0,0"/>
                  <v:stroke on="f" joinstyle="miter"/>
                  <v:imagedata r:id="rId57" o:title="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6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俯仰力矩系数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4"/>
                <w:sz w:val="21"/>
                <w:szCs w:val="21"/>
              </w:rPr>
              <w:object>
                <v:shape id="_x0000_i1048" o:spt="75" type="#_x0000_t75" style="height:20pt;width:15.6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58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偏航力矩系数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restart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静稳定性导数</w:t>
            </w: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0"/>
                <w:sz w:val="21"/>
                <w:szCs w:val="21"/>
              </w:rPr>
              <w:object>
                <v:shape id="_x0000_i1049" o:spt="75" type="#_x0000_t75" style="height:19.6pt;width:19.6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t"/>
                  <w10:wrap type="none"/>
                  <w10:anchorlock/>
                </v:shape>
                <o:OLEObject Type="Embed" ProgID="Equation.3" ShapeID="_x0000_i1049" DrawAspect="Content" ObjectID="_1468075749" r:id="rId60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纵向静稳定性导数（俯仰力矩系数对迎角的导数）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2"/>
                <w:sz w:val="21"/>
                <w:szCs w:val="21"/>
              </w:rPr>
              <w:object>
                <v:shape id="_x0000_i1050" o:spt="75" type="#_x0000_t75" style="height:20pt;width:19.6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t"/>
                  <w10:wrap type="none"/>
                  <w10:anchorlock/>
                </v:shape>
                <o:OLEObject Type="Embed" ProgID="Equation.3" ShapeID="_x0000_i1050" DrawAspect="Content" ObjectID="_1468075750" r:id="rId62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横向静稳定性导数（滚转力矩系数对侧滑角的导数）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4"/>
                <w:sz w:val="21"/>
                <w:szCs w:val="21"/>
              </w:rPr>
              <w:object>
                <v:shape id="_x0000_i1051" o:spt="75" type="#_x0000_t75" style="height:22pt;width:19.6pt;" o:ole="t" filled="f" o:preferrelative="t" stroked="f" coordsize="21600,21600">
                  <v:path/>
                  <v:fill on="f" focussize="0,0"/>
                  <v:stroke on="f" joinstyle="miter"/>
                  <v:imagedata r:id="rId65" o:title=""/>
                  <o:lock v:ext="edit" aspectratio="t"/>
                  <w10:wrap type="none"/>
                  <w10:anchorlock/>
                </v:shape>
                <o:OLEObject Type="Embed" ProgID="Equation.3" ShapeID="_x0000_i1051" DrawAspect="Content" ObjectID="_1468075751" r:id="rId64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航向静稳定性导数（偏航力矩系数对侧滑角的导数）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restart"/>
            <w:vAlign w:val="center"/>
          </w:tcPr>
          <w:p>
            <w:pPr>
              <w:pStyle w:val="87"/>
              <w:ind w:firstLine="0" w:firstLineChars="0"/>
              <w:jc w:val="center"/>
              <w:rPr>
                <w:color w:val="FF0000"/>
              </w:rPr>
            </w:pPr>
            <w:r>
              <w:rPr>
                <w:rFonts w:hint="eastAsia"/>
                <w:sz w:val="21"/>
                <w:szCs w:val="16"/>
              </w:rPr>
              <w:t>动</w:t>
            </w:r>
            <w:r>
              <w:rPr>
                <w:sz w:val="21"/>
                <w:szCs w:val="16"/>
              </w:rPr>
              <w:t>导数</w:t>
            </w: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2"/>
                <w:sz w:val="21"/>
                <w:szCs w:val="21"/>
              </w:rPr>
              <w:object>
                <v:shape id="_x0000_i1052" o:spt="75" type="#_x0000_t75" style="height:20pt;width:22pt;" o:ole="t" filled="f" o:preferrelative="t" stroked="f" coordsize="21600,21600">
                  <v:path/>
                  <v:fill on="f" focussize="0,0"/>
                  <v:stroke on="f" joinstyle="miter"/>
                  <v:imagedata r:id="rId67" o:title=""/>
                  <o:lock v:ext="edit" aspectratio="t"/>
                  <w10:wrap type="none"/>
                  <w10:anchorlock/>
                </v:shape>
                <o:OLEObject Type="Embed" ProgID="Equation.3" ShapeID="_x0000_i1052" DrawAspect="Content" ObjectID="_1468075752" r:id="rId66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滚转阻尼导数（滚转力矩</w:t>
            </w:r>
            <w:r>
              <w:rPr>
                <w:rFonts w:hint="eastAsia" w:hAnsiTheme="minorHAnsi"/>
                <w:sz w:val="21"/>
                <w:szCs w:val="21"/>
              </w:rPr>
              <w:t>系数</w:t>
            </w:r>
            <w:r>
              <w:rPr>
                <w:rFonts w:hAnsiTheme="minorHAnsi"/>
                <w:sz w:val="21"/>
                <w:szCs w:val="21"/>
              </w:rPr>
              <w:t>对滚转角速度的导数）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4"/>
                <w:sz w:val="21"/>
                <w:szCs w:val="21"/>
              </w:rPr>
              <w:object>
                <v:shape id="_x0000_i1053" o:spt="75" type="#_x0000_t75" style="height:22pt;width:22.4pt;" o:ole="t" filled="f" o:preferrelative="t" stroked="f" coordsize="21600,21600">
                  <v:path/>
                  <v:fill on="f" focussize="0,0"/>
                  <v:stroke on="f" joinstyle="miter"/>
                  <v:imagedata r:id="rId69" o:title=""/>
                  <o:lock v:ext="edit" aspectratio="t"/>
                  <w10:wrap type="none"/>
                  <w10:anchorlock/>
                </v:shape>
                <o:OLEObject Type="Embed" ProgID="Equation.3" ShapeID="_x0000_i1053" DrawAspect="Content" ObjectID="_1468075753" r:id="rId68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航向阻尼导数（偏航力矩系数对偏航角速度的导数）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0"/>
                <w:sz w:val="21"/>
                <w:szCs w:val="21"/>
              </w:rPr>
              <w:object>
                <v:shape id="_x0000_i1054" o:spt="75" type="#_x0000_t75" style="height:19.6pt;width:22.4pt;" o:ole="t" filled="f" o:preferrelative="t" stroked="f" coordsize="21600,21600">
                  <v:path/>
                  <v:fill on="f" focussize="0,0"/>
                  <v:stroke on="f" joinstyle="miter"/>
                  <v:imagedata r:id="rId71" o:title=""/>
                  <o:lock v:ext="edit" aspectratio="t"/>
                  <w10:wrap type="none"/>
                  <w10:anchorlock/>
                </v:shape>
                <o:OLEObject Type="Embed" ProgID="Equation.3" ShapeID="_x0000_i1054" DrawAspect="Content" ObjectID="_1468075754" r:id="rId70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纵向阻尼导数（</w:t>
            </w:r>
            <w:r>
              <w:rPr>
                <w:sz w:val="21"/>
                <w:szCs w:val="21"/>
              </w:rPr>
              <w:t>俯仰力矩系数对俯仰角速度的导数</w:t>
            </w:r>
            <w:r>
              <w:rPr>
                <w:rFonts w:hAnsiTheme="minorHAnsi"/>
                <w:sz w:val="21"/>
                <w:szCs w:val="21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2"/>
                <w:sz w:val="21"/>
                <w:szCs w:val="21"/>
              </w:rPr>
              <w:object>
                <v:shape id="_x0000_i1055" o:spt="75" type="#_x0000_t75" style="height:22pt;width:22.4pt;" o:ole="t" filled="f" o:preferrelative="t" stroked="f" coordsize="21600,21600">
                  <v:path/>
                  <v:fill on="f" focussize="0,0"/>
                  <v:stroke on="f" joinstyle="miter"/>
                  <v:imagedata r:id="rId73" o:title=""/>
                  <o:lock v:ext="edit" aspectratio="t"/>
                  <w10:wrap type="none"/>
                  <w10:anchorlock/>
                </v:shape>
                <o:OLEObject Type="Embed" ProgID="Equation.3" ShapeID="_x0000_i1055" DrawAspect="Content" ObjectID="_1468075755" r:id="rId72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滚转力矩系数对偏航角速度的导数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4"/>
                <w:sz w:val="21"/>
                <w:szCs w:val="21"/>
              </w:rPr>
              <w:object>
                <v:shape id="_x0000_i1056" o:spt="75" type="#_x0000_t75" style="height:22pt;width:22.4pt;" o:ole="t" filled="f" o:preferrelative="t" stroked="f" coordsize="21600,21600">
                  <v:path/>
                  <v:fill on="f" focussize="0,0"/>
                  <v:stroke on="f" joinstyle="miter"/>
                  <v:imagedata r:id="rId75" o:title=""/>
                  <o:lock v:ext="edit" aspectratio="t"/>
                  <w10:wrap type="none"/>
                  <w10:anchorlock/>
                </v:shape>
                <o:OLEObject Type="Embed" ProgID="Equation.3" ShapeID="_x0000_i1056" DrawAspect="Content" ObjectID="_1468075756" r:id="rId74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偏航力矩系数对滚转角速度的导数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restart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转动惯量</w:t>
            </w: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2"/>
                <w:sz w:val="21"/>
                <w:szCs w:val="21"/>
              </w:rPr>
              <w:object>
                <v:shape id="_x0000_i1057" o:spt="75" type="#_x0000_t75" style="height:19.6pt;width:15.6pt;" o:ole="t" filled="f" o:preferrelative="t" stroked="f" coordsize="21600,21600">
                  <v:path/>
                  <v:fill on="f" focussize="0,0"/>
                  <v:stroke on="f" joinstyle="miter"/>
                  <v:imagedata r:id="rId77" o:title="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76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="Calibri"/>
                <w:sz w:val="21"/>
                <w:szCs w:val="21"/>
              </w:rPr>
              <w:t>绕体轴系</w:t>
            </w:r>
            <w:r>
              <w:rPr>
                <w:sz w:val="21"/>
                <w:szCs w:val="21"/>
              </w:rPr>
              <w:t>x</w:t>
            </w:r>
            <w:r>
              <w:rPr>
                <w:rFonts w:hAnsi="Calibri"/>
                <w:sz w:val="21"/>
                <w:szCs w:val="21"/>
              </w:rPr>
              <w:t>轴的转动惯量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2"/>
                <w:sz w:val="21"/>
                <w:szCs w:val="21"/>
              </w:rPr>
              <w:object>
                <v:shape id="_x0000_i1058" o:spt="75" type="#_x0000_t75" style="height:19.6pt;width:14.4pt;" o:ole="t" filled="f" o:preferrelative="t" stroked="f" coordsize="21600,21600">
                  <v:path/>
                  <v:fill on="f" focussize="0,0"/>
                  <v:stroke on="f" joinstyle="miter"/>
                  <v:imagedata r:id="rId79" o:title="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78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="Calibri"/>
                <w:sz w:val="21"/>
                <w:szCs w:val="21"/>
              </w:rPr>
              <w:t>绕体轴系</w:t>
            </w:r>
            <w:r>
              <w:rPr>
                <w:sz w:val="21"/>
                <w:szCs w:val="21"/>
              </w:rPr>
              <w:t>y</w:t>
            </w:r>
            <w:r>
              <w:rPr>
                <w:rFonts w:hAnsi="Calibri"/>
                <w:sz w:val="21"/>
                <w:szCs w:val="21"/>
              </w:rPr>
              <w:t>轴的转动惯量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2"/>
                <w:sz w:val="21"/>
                <w:szCs w:val="21"/>
              </w:rPr>
              <w:object>
                <v:shape id="_x0000_i1059" o:spt="75" type="#_x0000_t75" style="height:19.6pt;width:14.4pt;" o:ole="t" filled="f" o:preferrelative="t" stroked="f" coordsize="21600,21600">
                  <v:path/>
                  <v:fill on="f" focussize="0,0"/>
                  <v:stroke on="f" joinstyle="miter"/>
                  <v:imagedata r:id="rId81" o:title="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80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="Calibri"/>
                <w:sz w:val="21"/>
                <w:szCs w:val="21"/>
              </w:rPr>
              <w:t>绕体轴系</w:t>
            </w:r>
            <w:r>
              <w:rPr>
                <w:sz w:val="21"/>
                <w:szCs w:val="21"/>
              </w:rPr>
              <w:t>z</w:t>
            </w:r>
            <w:r>
              <w:rPr>
                <w:rFonts w:hAnsi="Calibri"/>
                <w:sz w:val="21"/>
                <w:szCs w:val="21"/>
              </w:rPr>
              <w:t>轴的转动惯量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2"/>
                <w:sz w:val="21"/>
                <w:szCs w:val="21"/>
              </w:rPr>
              <w:object>
                <v:shape id="_x0000_i1060" o:spt="75" type="#_x0000_t75" style="height:19.6pt;width:20pt;" o:ole="t" filled="f" o:preferrelative="t" stroked="f" coordsize="21600,21600">
                  <v:path/>
                  <v:fill on="f" focussize="0,0"/>
                  <v:stroke on="f" joinstyle="miter"/>
                  <v:imagedata r:id="rId83" o:title="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82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XY</w:t>
            </w:r>
            <w:r>
              <w:rPr>
                <w:rFonts w:hAnsi="Calibri"/>
                <w:sz w:val="21"/>
                <w:szCs w:val="21"/>
              </w:rPr>
              <w:t>惯量积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restart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舵偏</w:t>
            </w: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2"/>
                <w:sz w:val="21"/>
                <w:szCs w:val="21"/>
              </w:rPr>
              <w:object>
                <v:shape id="_x0000_i1061" o:spt="75" type="#_x0000_t75" style="height:19.6pt;width:14.4pt;" o:ole="t" filled="f" o:preferrelative="t" stroked="f" coordsize="21600,21600">
                  <v:path/>
                  <v:fill on="f" focussize="0,0"/>
                  <v:stroke on="f" joinstyle="miter"/>
                  <v:imagedata r:id="rId85" o:title="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84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副翼舵偏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4"/>
                <w:sz w:val="21"/>
                <w:szCs w:val="21"/>
              </w:rPr>
              <w:object>
                <v:shape id="_x0000_i1062" o:spt="75" type="#_x0000_t75" style="height:20pt;width:14.4pt;" o:ole="t" filled="f" o:preferrelative="t" stroked="f" coordsize="21600,21600">
                  <v:path/>
                  <v:fill on="f" focussize="0,0"/>
                  <v:stroke on="f" joinstyle="miter"/>
                  <v:imagedata r:id="rId87" o:title="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86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方向舵舵偏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1188" w:type="dxa"/>
            <w:vMerge w:val="continue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</w:p>
        </w:tc>
        <w:tc>
          <w:tcPr>
            <w:tcW w:w="1080" w:type="dxa"/>
            <w:vAlign w:val="center"/>
          </w:tcPr>
          <w:p>
            <w:pPr>
              <w:pStyle w:val="87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position w:val="-12"/>
                <w:sz w:val="21"/>
                <w:szCs w:val="21"/>
              </w:rPr>
              <w:object>
                <v:shape id="_x0000_i1063" o:spt="75" type="#_x0000_t75" style="height:19.6pt;width:14.4pt;" o:ole="t" filled="f" o:preferrelative="t" stroked="f" coordsize="21600,21600">
                  <v:path/>
                  <v:fill on="f" focussize="0,0"/>
                  <v:stroke on="f" joinstyle="miter"/>
                  <v:imagedata r:id="rId89" o:title=""/>
                  <o:lock v:ext="edit" aspectratio="t"/>
                  <w10:wrap type="none"/>
                  <w10:anchorlock/>
                </v:shape>
                <o:OLEObject Type="Embed" ProgID="Equation.DSMT4" ShapeID="_x0000_i1063" DrawAspect="Content" ObjectID="_1468075763" r:id="rId88">
                  <o:LockedField>false</o:LockedField>
                </o:OLEObject>
              </w:object>
            </w:r>
          </w:p>
        </w:tc>
        <w:tc>
          <w:tcPr>
            <w:tcW w:w="5174" w:type="dxa"/>
            <w:vAlign w:val="center"/>
          </w:tcPr>
          <w:p>
            <w:pPr>
              <w:pStyle w:val="87"/>
              <w:ind w:firstLine="0" w:firstLineChars="0"/>
              <w:rPr>
                <w:sz w:val="21"/>
                <w:szCs w:val="21"/>
              </w:rPr>
            </w:pPr>
            <w:r>
              <w:rPr>
                <w:rFonts w:hAnsiTheme="minorHAnsi"/>
                <w:sz w:val="21"/>
                <w:szCs w:val="21"/>
              </w:rPr>
              <w:t>升降舵舵偏</w:t>
            </w:r>
          </w:p>
        </w:tc>
      </w:tr>
    </w:tbl>
    <w:p>
      <w:pPr>
        <w:pStyle w:val="30"/>
        <w:ind w:firstLine="0" w:firstLineChars="0"/>
        <w:rPr>
          <w:szCs w:val="21"/>
        </w:rPr>
      </w:pPr>
    </w:p>
    <w:p>
      <w:pPr>
        <w:widowControl/>
        <w:wordWrap/>
        <w:spacing w:line="240" w:lineRule="auto"/>
        <w:jc w:val="left"/>
        <w:rPr>
          <w:rFonts w:eastAsia="黑体"/>
          <w:bCs/>
          <w:kern w:val="44"/>
          <w:sz w:val="32"/>
          <w:szCs w:val="44"/>
        </w:rPr>
      </w:pPr>
      <w:r>
        <w:br w:type="page"/>
      </w:r>
    </w:p>
    <w:p>
      <w:pPr>
        <w:pStyle w:val="3"/>
        <w:snapToGrid w:val="0"/>
        <w:spacing w:before="156" w:after="0" w:afterLines="0"/>
      </w:pPr>
      <w:bookmarkStart w:id="5" w:name="_Toc32072"/>
      <w:r>
        <w:rPr>
          <w:rFonts w:hint="eastAsia"/>
        </w:rPr>
        <w:t>引言</w:t>
      </w:r>
      <w:bookmarkEnd w:id="5"/>
    </w:p>
    <w:p>
      <w:pPr>
        <w:ind w:firstLine="420"/>
      </w:pPr>
      <w:r>
        <w:rPr>
          <w:rFonts w:hint="eastAsia"/>
        </w:rPr>
        <w:t>建模是无人倾转旋翼机飞行控制研究的基础。对于倾转旋翼无人机，实验室使用</w:t>
      </w:r>
      <w:r>
        <w:t>Rotorlib</w:t>
      </w:r>
      <w:r>
        <w:rPr>
          <w:rFonts w:hint="eastAsia"/>
        </w:rPr>
        <w:t>进行建模，倾转旋翼机建模所需要的数据有：质量数据，起落架数据，旋翼数据(基础数据、发动机功率数据、旋翼气动数据</w:t>
      </w:r>
      <w:r>
        <w:t>)</w:t>
      </w:r>
      <w:r>
        <w:rPr>
          <w:rFonts w:hint="eastAsia"/>
        </w:rPr>
        <w:t>，飞机模式气动数据。对于旋翼的建模理论方法又分为动量理论和叶素理论，故旋翼气动数据部分又分为动量法和叶素法两种。</w:t>
      </w:r>
    </w:p>
    <w:p>
      <w:pPr>
        <w:ind w:firstLine="420"/>
      </w:pPr>
      <w:r>
        <w:rPr>
          <w:rFonts w:hint="eastAsia"/>
        </w:rPr>
        <w:t>倾转旋翼机气动特性复杂，升力来源包括旋翼和机翼，操纵舵面众多，直接进行全过程建模难度大，所以首先需对其直升机模式进行建模，而直升机模式的旋翼气动特性较过渡阶段简单，所以可直接使用动量法进行建模，所以直升机模式只需要质量数据、起落架数据、旋翼动量法相关数据即可。而在过渡模式倾转旋翼机经历了从旋翼到螺旋桨的剧烈变化过程，只有叶素法旋翼才能开展全飞行过程的旋翼建模。所以全过程建模所需数据包括质量数据、起落架数据、旋翼叶素法数据以及固定翼模式所需要的飞机模式气动数据。</w:t>
      </w:r>
    </w:p>
    <w:p>
      <w:pPr>
        <w:ind w:firstLine="420"/>
      </w:pPr>
      <w:r>
        <w:rPr>
          <w:rFonts w:hint="eastAsia"/>
        </w:rPr>
        <w:t>其中，</w:t>
      </w:r>
      <w:r>
        <w:rPr>
          <w:rFonts w:hint="eastAsia"/>
          <w:b/>
          <w:bCs/>
        </w:rPr>
        <w:t>质量数据</w:t>
      </w:r>
      <w:r>
        <w:rPr>
          <w:rFonts w:hint="eastAsia"/>
        </w:rPr>
        <w:t>包括飞行器的质量、转动惯量以及重心位置。反映了飞行器整体的特性，是模型解算的必要数据。</w:t>
      </w:r>
    </w:p>
    <w:p>
      <w:pPr>
        <w:ind w:firstLine="420"/>
      </w:pPr>
      <w:r>
        <w:rPr>
          <w:rFonts w:hint="eastAsia"/>
          <w:b/>
          <w:bCs/>
        </w:rPr>
        <w:t>起落架数据</w:t>
      </w:r>
      <w:r>
        <w:rPr>
          <w:rFonts w:hint="eastAsia"/>
        </w:rPr>
        <w:t>一般分为两种，一种为滑橇式起落架数据，另一种为轮式起落架数据。需由甲方先确定使用哪种起落架类型，其中滑橇式起落架数据较为简单，只有触地点坐标位置；而轮式起落架除了缓冲器的坐标位置外，还包括缓冲器长度，最大弹性压缩量，滑轮半径、质量，是否有刹车、转向、收放等配置的数据。起落架数据是计算机体与地面之间受力情况所需要的数据。</w:t>
      </w:r>
    </w:p>
    <w:p>
      <w:pPr>
        <w:ind w:firstLine="420"/>
      </w:pPr>
      <w:r>
        <w:rPr>
          <w:rFonts w:hint="eastAsia"/>
          <w:b/>
          <w:bCs/>
        </w:rPr>
        <w:t>旋翼数据</w:t>
      </w:r>
      <w:r>
        <w:rPr>
          <w:rFonts w:hint="eastAsia"/>
        </w:rPr>
        <w:t>分为旋翼基础数据、发动机功率数据、旋翼气动数据，旋翼基础数据包括桨毂位置，桨叶半径等旋翼的基础特性数据、发动机功率数据为驱动旋翼的发动机功率、设定转速、传动比等。而旋翼气动数据包含动量法、叶素法两种数据，均反映了各建模方法下的旋翼气动特性。</w:t>
      </w:r>
    </w:p>
    <w:p>
      <w:pPr>
        <w:ind w:firstLine="420"/>
      </w:pPr>
      <w:r>
        <w:rPr>
          <w:rFonts w:hint="eastAsia"/>
          <w:b/>
          <w:bCs/>
        </w:rPr>
        <w:t>飞机模式气动数据</w:t>
      </w:r>
      <w:r>
        <w:rPr>
          <w:rFonts w:hint="eastAsia"/>
        </w:rPr>
        <w:t>主要由插值表构成，例如在不同迎角和侧滑角下基态力和力矩系数。反映了固定翼模式飞行器的气动特性。</w:t>
      </w:r>
    </w:p>
    <w:p>
      <w:pPr>
        <w:sectPr>
          <w:pgSz w:w="11906" w:h="16838"/>
          <w:pgMar w:top="1134" w:right="1418" w:bottom="1134" w:left="1418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3"/>
        <w:snapToGrid w:val="0"/>
        <w:spacing w:before="156" w:after="0" w:afterLines="0"/>
      </w:pPr>
      <w:bookmarkStart w:id="6" w:name="_Toc31247"/>
      <w:r>
        <w:rPr>
          <w:rFonts w:hint="eastAsia"/>
        </w:rPr>
        <w:t>坐标系</w:t>
      </w:r>
      <w:bookmarkEnd w:id="6"/>
    </w:p>
    <w:p>
      <w:pPr>
        <w:pStyle w:val="2"/>
        <w:snapToGrid w:val="0"/>
        <w:spacing w:before="0" w:beforeLines="0" w:after="0" w:afterLines="0"/>
        <w:rPr>
          <w:szCs w:val="28"/>
        </w:rPr>
      </w:pPr>
      <w:bookmarkStart w:id="7" w:name="_Toc26040"/>
      <w:r>
        <w:rPr>
          <w:rFonts w:hint="eastAsia"/>
          <w:szCs w:val="28"/>
        </w:rPr>
        <w:t>用户机体坐标系</w:t>
      </w:r>
      <w:bookmarkEnd w:id="7"/>
    </w:p>
    <w:p>
      <w:pPr>
        <w:snapToGrid w:val="0"/>
        <w:ind w:firstLine="420" w:firstLineChars="200"/>
      </w:pPr>
      <w:r>
        <w:rPr>
          <w:rFonts w:hint="eastAsia"/>
        </w:rPr>
        <w:t>用户机体坐标系原点</w:t>
      </w:r>
      <w:r>
        <w:rPr>
          <w:rFonts w:cs="Times New Roman"/>
          <w:position w:val="-6"/>
        </w:rPr>
        <w:object>
          <v:shape id="_x0000_i1064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  <w:r>
        <w:rPr>
          <w:rFonts w:hint="eastAsia"/>
        </w:rPr>
        <w:t>位于飞行器质心(实际重心</w:t>
      </w:r>
      <w:r>
        <w:t>)</w:t>
      </w:r>
      <w:r>
        <w:rPr>
          <w:rFonts w:hint="eastAsia"/>
        </w:rPr>
        <w:t>处，坐标系与机体固连，</w:t>
      </w:r>
      <w:r>
        <w:rPr>
          <w:position w:val="-12"/>
        </w:rPr>
        <w:object>
          <v:shape id="_x0000_i1065" o:spt="75" type="#_x0000_t75" style="height:18pt;width:19.2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2">
            <o:LockedField>false</o:LockedField>
          </o:OLEObject>
        </w:object>
      </w:r>
      <w:r>
        <w:rPr>
          <w:rFonts w:hint="eastAsia"/>
        </w:rPr>
        <w:t>轴在飞行器对称平面内，并且平行于机体构造基准线，指向机头；</w:t>
      </w:r>
      <w:r>
        <w:rPr>
          <w:position w:val="-14"/>
        </w:rPr>
        <w:object>
          <v:shape id="_x0000_i1066" o:spt="75" type="#_x0000_t75" style="height:19.6pt;width:19.2pt;" o:ole="t" filled="f" o:preferrelative="t" stroked="f" coordsize="21600,21600">
            <v:path/>
            <v:fill on="f" focussize="0,0"/>
            <v:stroke on="f" joinstyle="miter"/>
            <v:imagedata r:id="rId95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94">
            <o:LockedField>false</o:LockedField>
          </o:OLEObject>
        </w:object>
      </w:r>
      <w:r>
        <w:rPr>
          <w:rFonts w:hint="eastAsia"/>
        </w:rPr>
        <w:t>轴处于对称平面内垂直于</w:t>
      </w:r>
      <w:r>
        <w:rPr>
          <w:position w:val="-12"/>
        </w:rPr>
        <w:object>
          <v:shape id="_x0000_i1067" o:spt="75" type="#_x0000_t75" style="height:18pt;width:19.2pt;" o:ole="t" filled="f" o:preferrelative="t" stroked="f" coordsize="21600,21600">
            <v:path/>
            <v:fill on="f" focussize="0,0"/>
            <v:stroke on="f" joinstyle="miter"/>
            <v:imagedata r:id="rId97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96">
            <o:LockedField>false</o:LockedField>
          </o:OLEObject>
        </w:object>
      </w:r>
      <w:r>
        <w:rPr>
          <w:rFonts w:hint="eastAsia"/>
        </w:rPr>
        <w:t>轴，指向上方；</w:t>
      </w:r>
      <w:r>
        <w:rPr>
          <w:position w:val="-12"/>
        </w:rPr>
        <w:object>
          <v:shape id="_x0000_i1068" o:spt="75" type="#_x0000_t75" style="height:18pt;width:18pt;" o:ole="t" filled="f" o:preferrelative="t" stroked="f" coordsize="21600,21600">
            <v:path/>
            <v:fill on="f" focussize="0,0"/>
            <v:stroke on="f" joinstyle="miter"/>
            <v:imagedata r:id="rId99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98">
            <o:LockedField>false</o:LockedField>
          </o:OLEObject>
        </w:object>
      </w:r>
      <w:r>
        <w:rPr>
          <w:rFonts w:hint="eastAsia"/>
        </w:rPr>
        <w:t>轴位于垂直于</w:t>
      </w:r>
      <w:r>
        <w:rPr>
          <w:position w:val="-12"/>
        </w:rPr>
        <w:object>
          <v:shape id="_x0000_i1069" o:spt="75" type="#_x0000_t75" style="height:22pt;width:50pt;" o:ole="t" filled="f" o:preferrelative="t" stroked="f" coordsize="21600,21600">
            <v:path/>
            <v:fill on="f" focussize="0,0"/>
            <v:stroke on="f" joinstyle="miter"/>
            <v:imagedata r:id="rId101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0">
            <o:LockedField>false</o:LockedField>
          </o:OLEObject>
        </w:object>
      </w:r>
      <w:r>
        <w:rPr>
          <w:rFonts w:hint="eastAsia"/>
        </w:rPr>
        <w:t>平面内，指向右方，即苏联坐标系。</w:t>
      </w:r>
    </w:p>
    <w:p>
      <w:pPr>
        <w:keepNext/>
        <w:ind w:firstLine="420" w:firstLineChars="200"/>
        <w:jc w:val="center"/>
      </w:pPr>
      <w:r>
        <w:rPr>
          <w:rFonts w:cs="Times New Roman"/>
        </w:rPr>
        <w:object>
          <v:shape id="_x0000_i1070" o:spt="75" type="#_x0000_t75" style="height:112.4pt;width:159.6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Visio.Drawing.15" ShapeID="_x0000_i1070" DrawAspect="Content" ObjectID="_1468075770" r:id="rId102">
            <o:LockedField>false</o:LockedField>
          </o:OLEObject>
        </w:object>
      </w:r>
    </w:p>
    <w:p>
      <w:pPr>
        <w:pStyle w:val="11"/>
        <w:ind w:firstLine="400"/>
        <w:rPr>
          <w:rFonts w:cs="Times New Roman"/>
        </w:rPr>
      </w:pPr>
      <w:bookmarkStart w:id="8" w:name="_Toc98839673"/>
      <w:bookmarkStart w:id="9" w:name="_Toc98840724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用户机体坐标系</w:t>
      </w:r>
      <w:bookmarkEnd w:id="8"/>
      <w:bookmarkEnd w:id="9"/>
    </w:p>
    <w:p>
      <w:pPr>
        <w:pStyle w:val="2"/>
        <w:snapToGrid w:val="0"/>
        <w:spacing w:before="0" w:beforeLines="0" w:after="0" w:afterLines="0"/>
        <w:rPr>
          <w:szCs w:val="28"/>
        </w:rPr>
      </w:pPr>
      <w:bookmarkStart w:id="10" w:name="_Toc31921"/>
      <w:r>
        <w:rPr>
          <w:rFonts w:hint="eastAsia"/>
          <w:szCs w:val="28"/>
        </w:rPr>
        <w:t>用户结构坐标系</w:t>
      </w:r>
      <w:bookmarkEnd w:id="10"/>
    </w:p>
    <w:p>
      <w:pPr>
        <w:snapToGrid w:val="0"/>
        <w:ind w:firstLine="420"/>
      </w:pPr>
      <w:r>
        <w:rPr>
          <w:rFonts w:hint="eastAsia"/>
        </w:rPr>
        <w:t>用户结构坐标系原点</w:t>
      </w:r>
      <w:r>
        <w:rPr>
          <w:rFonts w:cs="Times New Roman"/>
          <w:position w:val="-6"/>
        </w:rPr>
        <w:object>
          <v:shape id="_x0000_i1071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4">
            <o:LockedField>false</o:LockedField>
          </o:OLEObject>
        </w:object>
      </w:r>
      <w:r>
        <w:rPr>
          <w:rFonts w:hint="eastAsia"/>
        </w:rPr>
        <w:t>位于机头处，坐标系与机体固连，</w:t>
      </w:r>
      <w:r>
        <w:rPr>
          <w:position w:val="-12"/>
        </w:rPr>
        <w:object>
          <v:shape id="_x0000_i1072" o:spt="75" type="#_x0000_t75" style="height:18pt;width:15.2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5">
            <o:LockedField>false</o:LockedField>
          </o:OLEObject>
        </w:object>
      </w:r>
      <w:r>
        <w:rPr>
          <w:rFonts w:hint="eastAsia"/>
        </w:rPr>
        <w:t>轴处于对称平面内，与机头方向相反，与机身轴线重合；</w:t>
      </w:r>
      <w:r>
        <w:rPr>
          <w:position w:val="-14"/>
        </w:rPr>
        <w:object>
          <v:shape id="_x0000_i1073" o:spt="75" type="#_x0000_t75" style="height:18pt;width:16.4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7">
            <o:LockedField>false</o:LockedField>
          </o:OLEObject>
        </w:object>
      </w:r>
      <w:r>
        <w:rPr>
          <w:rFonts w:hint="eastAsia"/>
        </w:rPr>
        <w:t>轴处于对称平面内垂直于</w:t>
      </w:r>
      <w:r>
        <w:rPr>
          <w:position w:val="-12"/>
        </w:rPr>
        <w:object>
          <v:shape id="_x0000_i1074" o:spt="75" type="#_x0000_t75" style="height:18pt;width:15.2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9">
            <o:LockedField>false</o:LockedField>
          </o:OLEObject>
        </w:object>
      </w:r>
      <w:r>
        <w:rPr>
          <w:rFonts w:hint="eastAsia"/>
        </w:rPr>
        <w:t>轴，指向上方；</w:t>
      </w:r>
      <w:r>
        <w:rPr>
          <w:position w:val="-12"/>
        </w:rPr>
        <w:object>
          <v:shape id="_x0000_i1075" o:spt="75" type="#_x0000_t75" style="height:18pt;width:15.2pt;" o:ole="t" filled="f" o:preferrelative="t" stroked="f" coordsize="21600,21600">
            <v:path/>
            <v:fill on="f" focussize="0,0"/>
            <v:stroke on="f" joinstyle="miter"/>
            <v:imagedata r:id="rId111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0">
            <o:LockedField>false</o:LockedField>
          </o:OLEObject>
        </w:object>
      </w:r>
      <w:r>
        <w:rPr>
          <w:rFonts w:hint="eastAsia"/>
        </w:rPr>
        <w:t>轴垂直于</w:t>
      </w:r>
      <w:r>
        <w:rPr>
          <w:position w:val="-10"/>
        </w:rPr>
        <w:object>
          <v:shape id="_x0000_i1076" o:spt="75" type="#_x0000_t75" style="height:14.4pt;width:42.8pt;" o:ole="t" filled="f" o:preferrelative="t" stroked="f" coordsize="21600,21600">
            <v:path/>
            <v:fill on="f" focussize="0,0"/>
            <v:stroke on="f" joinstyle="miter"/>
            <v:imagedata r:id="rId113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rPr>
          <w:rFonts w:hint="eastAsia"/>
        </w:rPr>
        <w:t>平面内，指向左方。</w:t>
      </w:r>
    </w:p>
    <w:p>
      <w:pPr>
        <w:ind w:firstLine="420" w:firstLineChars="200"/>
        <w:jc w:val="center"/>
      </w:pPr>
      <w:r>
        <w:object>
          <v:shape id="_x0000_i1077" o:spt="75" type="#_x0000_t75" style="height:121.6pt;width:173.6pt;" o:ole="t" filled="f" o:preferrelative="t" stroked="f" coordsize="21600,21600">
            <v:path/>
            <v:fill on="f" focussize="0,0"/>
            <v:stroke on="f" joinstyle="miter"/>
            <v:imagedata r:id="rId115" o:title=""/>
            <o:lock v:ext="edit" aspectratio="t"/>
            <w10:wrap type="none"/>
            <w10:anchorlock/>
          </v:shape>
          <o:OLEObject Type="Embed" ProgID="Visio.Drawing.15" ShapeID="_x0000_i1077" DrawAspect="Content" ObjectID="_1468075777" r:id="rId114">
            <o:LockedField>false</o:LockedField>
          </o:OLEObject>
        </w:object>
      </w:r>
    </w:p>
    <w:p>
      <w:pPr>
        <w:pStyle w:val="53"/>
        <w:keepNext/>
        <w:spacing w:line="240" w:lineRule="auto"/>
        <w:ind w:firstLine="0" w:firstLineChars="0"/>
        <w:jc w:val="left"/>
      </w:pPr>
      <w:r>
        <w:rPr>
          <w:rFonts w:hint="eastAsia" w:ascii="Times New Roman"/>
        </w:rPr>
        <w:drawing>
          <wp:inline distT="0" distB="0" distL="0" distR="0">
            <wp:extent cx="5274310" cy="311531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5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11"/>
        <w:ind w:firstLine="400"/>
        <w:rPr>
          <w:rFonts w:hint="eastAsia"/>
        </w:rPr>
      </w:pPr>
      <w:bookmarkStart w:id="11" w:name="_Toc98839674"/>
      <w:bookmarkStart w:id="12" w:name="_Toc98840725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hint="eastAsia"/>
        </w:rPr>
        <w:t>用户结构坐标系</w:t>
      </w:r>
      <w:bookmarkEnd w:id="11"/>
      <w:bookmarkEnd w:id="12"/>
    </w:p>
    <w:p>
      <w:pPr>
        <w:pStyle w:val="2"/>
        <w:snapToGrid w:val="0"/>
        <w:spacing w:before="0" w:beforeLines="0" w:after="0" w:afterLines="0"/>
        <w:rPr>
          <w:szCs w:val="28"/>
        </w:rPr>
      </w:pPr>
      <w:bookmarkStart w:id="13" w:name="_Toc27166"/>
      <w:bookmarkStart w:id="14" w:name="_Toc77777433"/>
      <w:r>
        <w:rPr>
          <w:rFonts w:hint="eastAsia"/>
          <w:szCs w:val="28"/>
        </w:rPr>
        <w:t>用户参考坐标系</w:t>
      </w:r>
      <w:bookmarkEnd w:id="13"/>
      <w:bookmarkEnd w:id="14"/>
    </w:p>
    <w:p>
      <w:pPr>
        <w:pStyle w:val="80"/>
        <w:ind w:firstLine="357"/>
      </w:pPr>
      <w:r>
        <w:rPr>
          <w:rFonts w:hint="eastAsia"/>
        </w:rPr>
        <w:t>用户参考坐标系包括体轴系和风轴系的两种格式：</w:t>
      </w:r>
    </w:p>
    <w:p>
      <w:pPr>
        <w:pStyle w:val="80"/>
        <w:ind w:firstLine="357"/>
      </w:pPr>
      <w:r>
        <w:rPr>
          <w:rFonts w:hint="eastAsia"/>
        </w:rPr>
        <w:t>其中体轴系格式的</w:t>
      </w:r>
      <w:r>
        <w:t>3</w:t>
      </w:r>
      <w:r>
        <w:rPr>
          <w:rFonts w:hint="eastAsia"/>
        </w:rPr>
        <w:t>轴方向极性与用户机体坐标系完全相同，只是原点</w:t>
      </w:r>
      <w:r>
        <w:rPr>
          <w:rFonts w:hint="eastAsia"/>
          <w:szCs w:val="22"/>
        </w:rPr>
        <w:t>不同，原点</w:t>
      </w:r>
      <w:r>
        <w:rPr>
          <w:szCs w:val="22"/>
        </w:rPr>
        <w:object>
          <v:shape id="_x0000_i1078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7">
            <o:LockedField>false</o:LockedField>
          </o:OLEObject>
        </w:object>
      </w:r>
      <w:r>
        <w:rPr>
          <w:rFonts w:hint="eastAsia"/>
          <w:szCs w:val="22"/>
        </w:rPr>
        <w:t>在参考</w:t>
      </w:r>
      <w:r>
        <w:rPr>
          <w:rFonts w:hint="eastAsia"/>
        </w:rPr>
        <w:t>重心上。</w:t>
      </w:r>
    </w:p>
    <w:p>
      <w:pPr>
        <w:pStyle w:val="80"/>
        <w:ind w:firstLine="360"/>
        <w:jc w:val="center"/>
      </w:pPr>
      <w:r>
        <w:rPr>
          <w:rFonts w:cs="Times New Roman"/>
        </w:rPr>
        <w:object>
          <v:shape id="_x0000_i1079" o:spt="75" type="#_x0000_t75" style="height:109.6pt;width:151.6pt;" o:ole="t" filled="f" o:preferrelative="t" stroked="f" coordsize="21600,21600">
            <v:path/>
            <v:fill on="f" focussize="0,0"/>
            <v:stroke on="f" joinstyle="miter"/>
            <v:imagedata r:id="rId119" o:title=""/>
            <o:lock v:ext="edit" aspectratio="t"/>
            <w10:wrap type="none"/>
            <w10:anchorlock/>
          </v:shape>
          <o:OLEObject Type="Embed" ProgID="Visio.Drawing.15" ShapeID="_x0000_i1079" DrawAspect="Content" ObjectID="_1468075779" r:id="rId118">
            <o:LockedField>false</o:LockedField>
          </o:OLEObject>
        </w:object>
      </w:r>
    </w:p>
    <w:p>
      <w:pPr>
        <w:pStyle w:val="11"/>
        <w:ind w:firstLine="400"/>
        <w:rPr>
          <w:szCs w:val="22"/>
        </w:rPr>
      </w:pPr>
      <w:bookmarkStart w:id="15" w:name="_Toc98839675"/>
      <w:bookmarkStart w:id="16" w:name="_Toc98840726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rPr>
          <w:rFonts w:hint="eastAsia"/>
        </w:rPr>
        <w:t>用户参考坐标系—体轴系格式</w:t>
      </w:r>
      <w:bookmarkEnd w:id="15"/>
      <w:bookmarkEnd w:id="16"/>
    </w:p>
    <w:p>
      <w:pPr>
        <w:pStyle w:val="80"/>
        <w:ind w:firstLine="357"/>
        <w:rPr>
          <w:szCs w:val="22"/>
        </w:rPr>
      </w:pPr>
      <w:r>
        <w:rPr>
          <w:rFonts w:hint="eastAsia"/>
          <w:szCs w:val="22"/>
        </w:rPr>
        <w:t>风轴系格式的原点</w:t>
      </w:r>
      <w:r>
        <w:rPr>
          <w:szCs w:val="22"/>
        </w:rPr>
        <w:object>
          <v:shape id="_x0000_i1080" o:spt="75" type="#_x0000_t75" style="height:14pt;width:12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0">
            <o:LockedField>false</o:LockedField>
          </o:OLEObject>
        </w:object>
      </w:r>
      <w:r>
        <w:rPr>
          <w:rFonts w:hint="eastAsia"/>
          <w:szCs w:val="22"/>
        </w:rPr>
        <w:t>也位于参考重心处，其</w:t>
      </w:r>
      <w:r>
        <w:rPr>
          <w:szCs w:val="22"/>
        </w:rPr>
        <w:object>
          <v:shape id="_x0000_i1081" o:spt="75" type="#_x0000_t75" style="height:18pt;width:20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1">
            <o:LockedField>false</o:LockedField>
          </o:OLEObject>
        </w:object>
      </w:r>
      <w:r>
        <w:rPr>
          <w:rFonts w:hint="eastAsia"/>
          <w:szCs w:val="22"/>
        </w:rPr>
        <w:t>轴与速度(来流</w:t>
      </w:r>
      <w:r>
        <w:rPr>
          <w:szCs w:val="22"/>
        </w:rPr>
        <w:t>)</w:t>
      </w:r>
      <w:r>
        <w:rPr>
          <w:rFonts w:hint="eastAsia"/>
          <w:szCs w:val="22"/>
        </w:rPr>
        <w:t>方向平行，指向飞行速度方向；</w:t>
      </w:r>
      <w:r>
        <w:rPr>
          <w:szCs w:val="22"/>
        </w:rPr>
        <w:object>
          <v:shape id="_x0000_i1082" o:spt="75" type="#_x0000_t75" style="height:19.2pt;width:20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3">
            <o:LockedField>false</o:LockedField>
          </o:OLEObject>
        </w:object>
      </w:r>
      <w:r>
        <w:rPr>
          <w:rFonts w:hint="eastAsia"/>
          <w:szCs w:val="22"/>
        </w:rPr>
        <w:t>轴处于对称平面内垂直于</w:t>
      </w:r>
      <w:r>
        <w:rPr>
          <w:szCs w:val="22"/>
        </w:rPr>
        <w:object>
          <v:shape id="_x0000_i1083" o:spt="75" type="#_x0000_t75" style="height:18pt;width:20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5">
            <o:LockedField>false</o:LockedField>
          </o:OLEObject>
        </w:object>
      </w:r>
      <w:r>
        <w:rPr>
          <w:rFonts w:hint="eastAsia"/>
          <w:szCs w:val="22"/>
        </w:rPr>
        <w:t>轴，指向上方；</w:t>
      </w:r>
      <w:r>
        <w:rPr>
          <w:szCs w:val="22"/>
        </w:rPr>
        <w:object>
          <v:shape id="_x0000_i1084" o:spt="75" type="#_x0000_t75" style="height:18pt;width:19.2pt;" o:ole="t" filled="f" o:preferrelative="t" stroked="f" coordsize="21600,21600">
            <v:path/>
            <v:fill on="f" focussize="0,0"/>
            <v:stroke on="f" joinstyle="miter"/>
            <v:imagedata r:id="rId127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6">
            <o:LockedField>false</o:LockedField>
          </o:OLEObject>
        </w:object>
      </w:r>
      <w:r>
        <w:rPr>
          <w:rFonts w:hint="eastAsia"/>
          <w:szCs w:val="22"/>
        </w:rPr>
        <w:t>轴位于垂直于</w:t>
      </w:r>
      <w:r>
        <w:rPr>
          <w:szCs w:val="22"/>
        </w:rPr>
        <w:object>
          <v:shape id="_x0000_i1085" o:spt="75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129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8">
            <o:LockedField>false</o:LockedField>
          </o:OLEObject>
        </w:object>
      </w:r>
      <w:r>
        <w:rPr>
          <w:rFonts w:hint="eastAsia"/>
          <w:szCs w:val="22"/>
        </w:rPr>
        <w:t>平面内，指向右方。</w:t>
      </w:r>
    </w:p>
    <w:p>
      <w:pPr>
        <w:jc w:val="center"/>
      </w:pPr>
      <w:r>
        <w:rPr>
          <w:rFonts w:cs="Times New Roman"/>
        </w:rPr>
        <w:object>
          <v:shape id="_x0000_i1086" o:spt="75" type="#_x0000_t75" style="height:108.4pt;width:154.4pt;" o:ole="t" filled="f" o:preferrelative="t" stroked="f" coordsize="21600,21600">
            <v:path/>
            <v:fill on="f" focussize="0,0"/>
            <v:stroke on="f" joinstyle="miter"/>
            <v:imagedata r:id="rId131" o:title=""/>
            <o:lock v:ext="edit" aspectratio="t"/>
            <w10:wrap type="none"/>
            <w10:anchorlock/>
          </v:shape>
          <o:OLEObject Type="Embed" ProgID="Visio.Drawing.15" ShapeID="_x0000_i1086" DrawAspect="Content" ObjectID="_1468075786" r:id="rId130">
            <o:LockedField>false</o:LockedField>
          </o:OLEObject>
        </w:object>
      </w:r>
    </w:p>
    <w:p>
      <w:pPr>
        <w:pStyle w:val="11"/>
        <w:ind w:firstLine="400"/>
      </w:pPr>
      <w:bookmarkStart w:id="17" w:name="_Toc98840727"/>
      <w:bookmarkStart w:id="18" w:name="_Toc98839676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t xml:space="preserve"> 用户参考坐标系—风轴系格式</w:t>
      </w:r>
      <w:bookmarkEnd w:id="17"/>
      <w:bookmarkEnd w:id="18"/>
    </w:p>
    <w:p>
      <w:pPr>
        <w:pStyle w:val="80"/>
        <w:ind w:firstLine="0"/>
      </w:pPr>
      <w:r>
        <w:rPr>
          <w:rFonts w:hint="eastAsia"/>
        </w:rPr>
        <w:t>【注】</w:t>
      </w:r>
    </w:p>
    <w:p>
      <w:pPr>
        <w:pStyle w:val="80"/>
        <w:ind w:firstLine="0"/>
      </w:pPr>
      <w:r>
        <w:rPr>
          <w:rFonts w:hint="eastAsia"/>
        </w:rPr>
        <w:t>（1）后续所有的坐标（x,y,z）全部定义在用户结构坐标系中</w:t>
      </w:r>
    </w:p>
    <w:p>
      <w:pPr>
        <w:pStyle w:val="80"/>
        <w:ind w:firstLine="0"/>
      </w:pPr>
      <w:r>
        <w:rPr>
          <w:rFonts w:hint="eastAsia"/>
        </w:rPr>
        <w:t>（2）气动计算，首先在用户参考坐标系中进行，然后转换到用户机体坐标系中。</w:t>
      </w:r>
    </w:p>
    <w:p>
      <w:pPr>
        <w:pStyle w:val="80"/>
        <w:ind w:firstLine="400"/>
      </w:pPr>
      <w:r>
        <w:rPr>
          <w:rFonts w:hint="eastAsia"/>
        </w:rPr>
        <w:t>其中，气动数据中的</w:t>
      </w:r>
      <w:r>
        <w:rPr>
          <w:rFonts w:hint="eastAsia"/>
          <w:b/>
          <w:bCs/>
        </w:rPr>
        <w:t>力矩系数</w:t>
      </w:r>
      <w:r>
        <w:rPr>
          <w:rFonts w:hint="eastAsia"/>
        </w:rPr>
        <w:t>为</w:t>
      </w:r>
      <w:r>
        <w:rPr>
          <w:rFonts w:hint="eastAsia"/>
          <w:b/>
          <w:bCs/>
        </w:rPr>
        <w:t>体轴系</w:t>
      </w:r>
      <w:r>
        <w:rPr>
          <w:rFonts w:hint="eastAsia"/>
        </w:rPr>
        <w:t>格式，</w:t>
      </w:r>
      <w:r>
        <w:rPr>
          <w:rFonts w:hint="eastAsia"/>
          <w:b/>
          <w:bCs/>
        </w:rPr>
        <w:t>力系数</w:t>
      </w:r>
      <w:r>
        <w:rPr>
          <w:rFonts w:hint="eastAsia"/>
        </w:rPr>
        <w:t>有2种：</w:t>
      </w:r>
    </w:p>
    <w:p>
      <w:pPr>
        <w:pStyle w:val="80"/>
        <w:numPr>
          <w:ilvl w:val="0"/>
          <w:numId w:val="4"/>
        </w:numPr>
        <w:ind w:left="420"/>
      </w:pPr>
      <w:r>
        <w:rPr>
          <w:rFonts w:hint="eastAsia"/>
        </w:rPr>
        <w:t>体轴系格式：阻力Q，-X方向为正，升力，侧力方向同参考坐标系体轴系格式</w:t>
      </w:r>
    </w:p>
    <w:p>
      <w:pPr>
        <w:pStyle w:val="80"/>
        <w:numPr>
          <w:ilvl w:val="0"/>
          <w:numId w:val="4"/>
        </w:numPr>
        <w:ind w:left="420"/>
      </w:pPr>
      <w:r>
        <w:rPr>
          <w:rFonts w:hint="eastAsia"/>
        </w:rPr>
        <w:t>风轴系格式：阻力Qw，-Xw方向为正，升力，侧力同风轴系。</w:t>
      </w:r>
    </w:p>
    <w:p>
      <w:pPr>
        <w:pStyle w:val="80"/>
      </w:pPr>
      <w:r>
        <w:rPr>
          <w:rFonts w:hint="eastAsia"/>
        </w:rPr>
        <w:t>风轴系需要根据迎角、侧滑角进行坐标变换，才能转换到用户机体坐标系中。</w:t>
      </w:r>
    </w:p>
    <w:p>
      <w:pPr>
        <w:pStyle w:val="80"/>
        <w:ind w:firstLine="400"/>
      </w:pPr>
      <w:r>
        <w:rPr>
          <w:rFonts w:hint="eastAsia"/>
        </w:rPr>
        <w:t>飞机模式的气动数据，定义在用户参考坐标系中，其纵向气动参数使用的无量纲因子为参考面积S和弦长</w:t>
      </w:r>
      <w:r>
        <w:rPr>
          <w:szCs w:val="21"/>
        </w:rPr>
        <w:t>b</w:t>
      </w:r>
      <w:r>
        <w:rPr>
          <w:szCs w:val="21"/>
          <w:vertAlign w:val="subscript"/>
        </w:rPr>
        <w:t>A</w:t>
      </w:r>
      <w:r>
        <w:rPr>
          <w:rFonts w:hint="eastAsia"/>
        </w:rPr>
        <w:t>，横侧向气动参数的无量纲因子为参考面积S和展长L。表格如下：</w:t>
      </w:r>
    </w:p>
    <w:p>
      <w:pPr>
        <w:pStyle w:val="11"/>
        <w:ind w:firstLine="400"/>
        <w:rPr>
          <w:rFonts w:ascii="宋体" w:hAnsi="宋体" w:eastAsia="宋体" w:cs="宋体"/>
          <w:sz w:val="21"/>
          <w:szCs w:val="21"/>
        </w:rPr>
      </w:pPr>
      <w:bookmarkStart w:id="19" w:name="_Toc98840492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无量纲因子</w:t>
      </w:r>
      <w:bookmarkEnd w:id="19"/>
    </w:p>
    <w:tbl>
      <w:tblPr>
        <w:tblStyle w:val="31"/>
        <w:tblW w:w="793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926"/>
        <w:gridCol w:w="1380"/>
        <w:gridCol w:w="960"/>
        <w:gridCol w:w="1248"/>
        <w:gridCol w:w="12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hint="eastAsia" w:cs="Times New Roman"/>
                <w:b/>
                <w:szCs w:val="21"/>
              </w:rPr>
              <w:t>类别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hint="eastAsia" w:cs="Times New Roman"/>
                <w:b/>
                <w:szCs w:val="21"/>
              </w:rPr>
              <w:t>参数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hint="eastAsia" w:cs="Times New Roman"/>
                <w:b/>
                <w:szCs w:val="21"/>
              </w:rPr>
              <w:t>描述或表示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hint="eastAsia" w:cs="Times New Roman"/>
                <w:b/>
                <w:szCs w:val="21"/>
              </w:rPr>
              <w:t>单位</w:t>
            </w:r>
          </w:p>
        </w:tc>
        <w:tc>
          <w:tcPr>
            <w:tcW w:w="1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hint="eastAsia" w:cs="Times New Roman"/>
                <w:b/>
                <w:szCs w:val="21"/>
              </w:rPr>
              <w:t>参数值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  <w:szCs w:val="21"/>
              </w:rPr>
            </w:pPr>
            <w:r>
              <w:rPr>
                <w:rFonts w:hint="eastAsia" w:cs="Times New Roman"/>
                <w:b/>
                <w:szCs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Cs/>
                <w:szCs w:val="21"/>
              </w:rPr>
            </w:pPr>
            <w:r>
              <w:rPr>
                <w:rFonts w:hint="eastAsia" w:cs="Times New Roman"/>
                <w:bCs/>
                <w:szCs w:val="21"/>
              </w:rPr>
              <w:t>几何参数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  <w:bCs/>
                <w:szCs w:val="21"/>
              </w:rPr>
            </w:pPr>
            <w:r>
              <w:rPr>
                <w:rFonts w:hint="eastAsia" w:cs="Times New Roman"/>
                <w:bCs/>
                <w:szCs w:val="21"/>
              </w:rPr>
              <w:t>机翼面积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Cs/>
                <w:szCs w:val="21"/>
              </w:rPr>
            </w:pPr>
            <w:r>
              <w:rPr>
                <w:rFonts w:cs="Times New Roman"/>
                <w:bCs/>
                <w:szCs w:val="21"/>
              </w:rPr>
              <w:t>S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Cs/>
                <w:szCs w:val="21"/>
              </w:rPr>
            </w:pPr>
            <w:r>
              <w:rPr>
                <w:rFonts w:cs="Times New Roman"/>
                <w:bCs/>
                <w:szCs w:val="21"/>
              </w:rPr>
              <w:t>m</w:t>
            </w:r>
            <w:r>
              <w:rPr>
                <w:rFonts w:cs="Times New Roman"/>
                <w:bCs/>
                <w:szCs w:val="21"/>
                <w:vertAlign w:val="superscript"/>
              </w:rPr>
              <w:t>2</w:t>
            </w:r>
          </w:p>
        </w:tc>
        <w:tc>
          <w:tcPr>
            <w:tcW w:w="1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Cs/>
                <w:szCs w:val="21"/>
              </w:rPr>
            </w:pPr>
            <w:r>
              <w:rPr>
                <w:rFonts w:ascii="Times New Roman"/>
                <w:highlight w:val="yellow"/>
              </w:rPr>
              <w:t>1.03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  <w:bCs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napToGrid w:val="0"/>
              <w:spacing w:line="240" w:lineRule="auto"/>
              <w:jc w:val="left"/>
              <w:rPr>
                <w:rFonts w:cs="Times New Roman"/>
                <w:bCs/>
                <w:szCs w:val="21"/>
              </w:rPr>
            </w:pP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机翼平均气动弦长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b</w:t>
            </w:r>
            <w:r>
              <w:rPr>
                <w:rFonts w:cs="Times New Roman"/>
                <w:szCs w:val="21"/>
                <w:vertAlign w:val="subscript"/>
              </w:rPr>
              <w:t>A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m</w:t>
            </w:r>
          </w:p>
        </w:tc>
        <w:tc>
          <w:tcPr>
            <w:tcW w:w="1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ascii="Times New Roman"/>
                <w:highlight w:val="yellow"/>
              </w:rPr>
              <w:t>0.42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napToGrid w:val="0"/>
              <w:spacing w:line="240" w:lineRule="auto"/>
              <w:jc w:val="left"/>
              <w:rPr>
                <w:rFonts w:cs="Times New Roman"/>
                <w:bCs/>
                <w:szCs w:val="21"/>
              </w:rPr>
            </w:pP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机翼展长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  <w:szCs w:val="21"/>
              </w:rPr>
              <w:t>L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9"/>
              <w:snapToGrid w:val="0"/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</w:t>
            </w:r>
          </w:p>
        </w:tc>
        <w:tc>
          <w:tcPr>
            <w:tcW w:w="1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ascii="Times New Roman" w:eastAsiaTheme="minorEastAsia"/>
                <w:sz w:val="18"/>
                <w:szCs w:val="18"/>
              </w:rPr>
              <w:t>2.667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几何位置</w:t>
            </w:r>
          </w:p>
        </w:tc>
        <w:tc>
          <w:tcPr>
            <w:tcW w:w="1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参考重心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szCs w:val="21"/>
              </w:rPr>
            </w:pPr>
            <w:r>
              <w:rPr>
                <w:rFonts w:cs="Times New Roman"/>
              </w:rPr>
              <w:t>&lt;x,y,z&gt;</w:t>
            </w:r>
          </w:p>
        </w:tc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79"/>
              <w:snapToGrid w:val="0"/>
              <w:spacing w:line="240" w:lineRule="auto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</w:t>
            </w:r>
          </w:p>
        </w:tc>
        <w:tc>
          <w:tcPr>
            <w:tcW w:w="12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hint="default" w:eastAsia="宋体" w:cs="Times New Roman"/>
                <w:szCs w:val="21"/>
                <w:lang w:val="en-US" w:eastAsia="zh-CN"/>
              </w:rPr>
            </w:pPr>
            <w:r>
              <w:rPr>
                <w:rFonts w:hint="eastAsia" w:cs="Times New Roman"/>
                <w:szCs w:val="21"/>
                <w:lang w:val="en-US" w:eastAsia="zh-CN"/>
              </w:rPr>
              <w:t>[1;0;0]</w:t>
            </w:r>
          </w:p>
        </w:tc>
        <w:tc>
          <w:tcPr>
            <w:tcW w:w="12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结构坐标系</w:t>
            </w:r>
          </w:p>
        </w:tc>
      </w:tr>
    </w:tbl>
    <w:p/>
    <w:p>
      <w:pPr>
        <w:pStyle w:val="3"/>
        <w:snapToGrid w:val="0"/>
        <w:spacing w:before="156" w:after="0" w:afterLines="0"/>
      </w:pPr>
      <w:bookmarkStart w:id="20" w:name="_Toc2618"/>
      <w:r>
        <w:rPr>
          <w:rFonts w:hint="eastAsia"/>
        </w:rPr>
        <w:t>质量数据库</w:t>
      </w:r>
      <w:bookmarkEnd w:id="4"/>
      <w:bookmarkEnd w:id="20"/>
    </w:p>
    <w:p>
      <w:pPr>
        <w:pStyle w:val="11"/>
        <w:ind w:firstLine="400"/>
        <w:rPr>
          <w:rFonts w:cs="Times New Roman"/>
        </w:rPr>
      </w:pPr>
      <w:bookmarkStart w:id="21" w:name="_Toc98840493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质量数据库</w:t>
      </w:r>
      <w:bookmarkEnd w:id="21"/>
    </w:p>
    <w:tbl>
      <w:tblPr>
        <w:tblStyle w:val="31"/>
        <w:tblW w:w="99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634"/>
        <w:gridCol w:w="2268"/>
        <w:gridCol w:w="2410"/>
        <w:gridCol w:w="24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96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参数</w:t>
            </w:r>
          </w:p>
        </w:tc>
        <w:tc>
          <w:tcPr>
            <w:tcW w:w="1634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变量</w:t>
            </w:r>
            <w:r>
              <w:rPr>
                <w:rFonts w:cs="Times New Roman"/>
                <w:b/>
              </w:rPr>
              <w:t>表示</w:t>
            </w:r>
          </w:p>
        </w:tc>
        <w:tc>
          <w:tcPr>
            <w:tcW w:w="2268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单位</w:t>
            </w:r>
          </w:p>
        </w:tc>
        <w:tc>
          <w:tcPr>
            <w:tcW w:w="2410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参数数值</w:t>
            </w:r>
          </w:p>
        </w:tc>
        <w:tc>
          <w:tcPr>
            <w:tcW w:w="2410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196" w:type="dxa"/>
            <w:shd w:val="clear" w:color="auto" w:fill="auto"/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质量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mass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kg</w:t>
            </w:r>
          </w:p>
        </w:tc>
        <w:tc>
          <w:tcPr>
            <w:tcW w:w="2410" w:type="dxa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410" w:type="dxa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9" w:hRule="atLeast"/>
          <w:jc w:val="center"/>
        </w:trPr>
        <w:tc>
          <w:tcPr>
            <w:tcW w:w="1196" w:type="dxa"/>
            <w:shd w:val="clear" w:color="auto" w:fill="auto"/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转动惯量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Ixx,Iyy,Izz,I</w:t>
            </w:r>
            <w:r>
              <w:rPr>
                <w:rFonts w:hint="eastAsia" w:cs="Times New Roman"/>
              </w:rPr>
              <w:t>x</w:t>
            </w:r>
            <w:r>
              <w:rPr>
                <w:rFonts w:cs="Times New Roman"/>
              </w:rPr>
              <w:t>y,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kg*m^2</w:t>
            </w:r>
          </w:p>
        </w:tc>
        <w:tc>
          <w:tcPr>
            <w:tcW w:w="2410" w:type="dxa"/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</w:rPr>
            </w:pPr>
          </w:p>
        </w:tc>
        <w:tc>
          <w:tcPr>
            <w:tcW w:w="2410" w:type="dxa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用户机体坐标系中定义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  <w:jc w:val="center"/>
        </w:trPr>
        <w:tc>
          <w:tcPr>
            <w:tcW w:w="1196" w:type="dxa"/>
            <w:shd w:val="clear" w:color="auto" w:fill="auto"/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实际重心</w:t>
            </w:r>
          </w:p>
        </w:tc>
        <w:tc>
          <w:tcPr>
            <w:tcW w:w="1634" w:type="dxa"/>
            <w:shd w:val="clear" w:color="auto" w:fill="auto"/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&lt;</w:t>
            </w:r>
            <w:r>
              <w:rPr>
                <w:rFonts w:hint="eastAsia" w:cs="Times New Roman"/>
              </w:rPr>
              <w:t>x</w:t>
            </w:r>
            <w:r>
              <w:rPr>
                <w:rFonts w:cs="Times New Roman"/>
              </w:rPr>
              <w:t>,y,z&gt;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pPr>
              <w:snapToGrid w:val="0"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m</w:t>
            </w:r>
          </w:p>
        </w:tc>
        <w:tc>
          <w:tcPr>
            <w:tcW w:w="2410" w:type="dxa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</w:rPr>
            </w:pPr>
          </w:p>
        </w:tc>
        <w:tc>
          <w:tcPr>
            <w:tcW w:w="2410" w:type="dxa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用户结构坐标系中定义</w:t>
            </w:r>
          </w:p>
        </w:tc>
      </w:tr>
    </w:tbl>
    <w:p>
      <w:pPr>
        <w:pStyle w:val="80"/>
        <w:ind w:firstLine="0"/>
      </w:pPr>
      <w:bookmarkStart w:id="22" w:name="_Toc90213997"/>
    </w:p>
    <w:p>
      <w:pPr>
        <w:pStyle w:val="3"/>
        <w:snapToGrid w:val="0"/>
        <w:spacing w:before="156" w:after="0" w:afterLines="0"/>
      </w:pPr>
      <w:bookmarkStart w:id="23" w:name="_Toc12905"/>
      <w:r>
        <w:rPr>
          <w:rFonts w:hint="eastAsia"/>
        </w:rPr>
        <w:t>起落架数据库</w:t>
      </w:r>
      <w:bookmarkEnd w:id="22"/>
      <w:bookmarkEnd w:id="23"/>
    </w:p>
    <w:p>
      <w:pPr>
        <w:pStyle w:val="11"/>
        <w:ind w:firstLine="400"/>
        <w:rPr>
          <w:rFonts w:cs="Times New Roman"/>
        </w:rPr>
      </w:pPr>
      <w:bookmarkStart w:id="24" w:name="_Toc98840494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起落架数据库</w:t>
      </w:r>
      <w:bookmarkEnd w:id="24"/>
    </w:p>
    <w:tbl>
      <w:tblPr>
        <w:tblStyle w:val="31"/>
        <w:tblW w:w="99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2126"/>
        <w:gridCol w:w="851"/>
        <w:gridCol w:w="2840"/>
        <w:gridCol w:w="169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05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参数</w:t>
            </w:r>
          </w:p>
        </w:tc>
        <w:tc>
          <w:tcPr>
            <w:tcW w:w="2126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描述或表示</w:t>
            </w:r>
          </w:p>
        </w:tc>
        <w:tc>
          <w:tcPr>
            <w:tcW w:w="851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单位</w:t>
            </w:r>
          </w:p>
        </w:tc>
        <w:tc>
          <w:tcPr>
            <w:tcW w:w="2840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参数数值</w:t>
            </w:r>
          </w:p>
        </w:tc>
        <w:tc>
          <w:tcPr>
            <w:tcW w:w="1696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405" w:type="dxa"/>
            <w:vAlign w:val="center"/>
          </w:tcPr>
          <w:p>
            <w:pPr>
              <w:rPr>
                <w:rFonts w:cs="Times New Roman"/>
              </w:rPr>
            </w:pPr>
            <w:r>
              <w:rPr>
                <w:rFonts w:hint="eastAsia" w:cs="Times New Roman"/>
              </w:rPr>
              <w:t>起落架触地点</w:t>
            </w:r>
            <w:r>
              <w:rPr>
                <w:rFonts w:cs="Times New Roman"/>
              </w:rPr>
              <w:t>位置</w:t>
            </w:r>
            <w:r>
              <w:rPr>
                <w:rFonts w:hint="eastAsia" w:cs="Times New Roman"/>
              </w:rPr>
              <w:t>坐标</w:t>
            </w:r>
          </w:p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m</w:t>
            </w:r>
            <w:r>
              <w:rPr>
                <w:rFonts w:hint="eastAsia" w:cs="Times New Roman"/>
              </w:rPr>
              <w:t>ount</w:t>
            </w:r>
            <w:r>
              <w:rPr>
                <w:rFonts w:cs="Times New Roman"/>
              </w:rPr>
              <w:t>Station</w:t>
            </w:r>
          </w:p>
        </w:tc>
        <w:tc>
          <w:tcPr>
            <w:tcW w:w="2126" w:type="dxa"/>
            <w:vAlign w:val="center"/>
          </w:tcPr>
          <w:p>
            <w:pPr>
              <w:rPr>
                <w:rFonts w:cs="Times New Roman"/>
              </w:rPr>
            </w:pPr>
            <w:r>
              <w:t>&lt;</w:t>
            </w:r>
            <w:r>
              <w:rPr>
                <w:rFonts w:hint="eastAsia"/>
              </w:rPr>
              <w:t>x</w:t>
            </w:r>
            <w:r>
              <w:t>,</w:t>
            </w:r>
            <w:r>
              <w:rPr>
                <w:rFonts w:hint="eastAsia"/>
              </w:rPr>
              <w:t>y</w:t>
            </w:r>
            <w:r>
              <w:t>,</w:t>
            </w:r>
            <w:r>
              <w:rPr>
                <w:rFonts w:hint="eastAsia"/>
              </w:rPr>
              <w:t>z</w:t>
            </w:r>
            <w:r>
              <w:t>&gt;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m</w:t>
            </w:r>
          </w:p>
        </w:tc>
        <w:tc>
          <w:tcPr>
            <w:tcW w:w="2840" w:type="dxa"/>
          </w:tcPr>
          <w:p>
            <w:pPr>
              <w:jc w:val="center"/>
              <w:rPr>
                <w:rFonts w:cs="Times New Roman"/>
              </w:rPr>
            </w:pPr>
          </w:p>
        </w:tc>
        <w:tc>
          <w:tcPr>
            <w:tcW w:w="1696" w:type="dxa"/>
          </w:tcPr>
          <w:p>
            <w:pPr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用户结构坐标系中定义</w:t>
            </w:r>
          </w:p>
        </w:tc>
      </w:tr>
    </w:tbl>
    <w:p>
      <w:pPr>
        <w:pStyle w:val="80"/>
        <w:ind w:firstLine="0"/>
      </w:pPr>
      <w:bookmarkStart w:id="25" w:name="_Toc90213996"/>
    </w:p>
    <w:p>
      <w:pPr>
        <w:pStyle w:val="3"/>
        <w:snapToGrid w:val="0"/>
        <w:spacing w:before="156" w:after="0" w:afterLines="0"/>
      </w:pPr>
      <w:bookmarkStart w:id="26" w:name="_Toc6984"/>
      <w:r>
        <w:rPr>
          <w:rFonts w:hint="eastAsia"/>
        </w:rPr>
        <w:t>旋翼数据库</w:t>
      </w:r>
      <w:bookmarkEnd w:id="25"/>
      <w:bookmarkEnd w:id="26"/>
    </w:p>
    <w:p>
      <w:pPr>
        <w:pStyle w:val="2"/>
        <w:snapToGrid w:val="0"/>
        <w:spacing w:before="0" w:beforeLines="0" w:after="0" w:afterLines="0"/>
      </w:pPr>
      <w:bookmarkStart w:id="27" w:name="_Toc2972"/>
      <w:r>
        <w:rPr>
          <w:rFonts w:hint="eastAsia"/>
        </w:rPr>
        <w:t>旋翼基础数据库</w:t>
      </w:r>
      <w:bookmarkEnd w:id="27"/>
    </w:p>
    <w:p>
      <w:pPr>
        <w:pStyle w:val="11"/>
        <w:ind w:firstLine="400"/>
      </w:pPr>
    </w:p>
    <w:p>
      <w:pPr>
        <w:pStyle w:val="11"/>
        <w:ind w:firstLine="400"/>
      </w:pPr>
    </w:p>
    <w:p>
      <w:pPr>
        <w:pStyle w:val="11"/>
        <w:ind w:firstLine="400"/>
        <w:rPr>
          <w:rFonts w:ascii="宋体" w:hAnsi="宋体" w:cs="宋体"/>
          <w:szCs w:val="21"/>
        </w:rPr>
      </w:pPr>
      <w:bookmarkStart w:id="28" w:name="_Toc98840495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旋翼基础数据库</w:t>
      </w:r>
      <w:bookmarkEnd w:id="28"/>
    </w:p>
    <w:tbl>
      <w:tblPr>
        <w:tblStyle w:val="31"/>
        <w:tblpPr w:leftFromText="180" w:rightFromText="180" w:vertAnchor="text" w:horzAnchor="margin" w:tblpXSpec="center" w:tblpY="181"/>
        <w:tblW w:w="102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2268"/>
        <w:gridCol w:w="2268"/>
        <w:gridCol w:w="993"/>
        <w:gridCol w:w="2415"/>
        <w:gridCol w:w="1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类别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参数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描述或表示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单位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参数数值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几何位置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桨毂位置</w:t>
            </w:r>
          </w:p>
          <w:p>
            <w:pPr>
              <w:spacing w:line="240" w:lineRule="auto"/>
            </w:pPr>
            <w:r>
              <w:t>Position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t>&lt;x,y,z&gt;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drawing>
                <wp:inline distT="0" distB="0" distL="114300" distR="114300">
                  <wp:extent cx="1395730" cy="908050"/>
                  <wp:effectExtent l="0" t="0" r="13970" b="6350"/>
                  <wp:docPr id="5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92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730" cy="90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用户结构坐标系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</w:trPr>
        <w:tc>
          <w:tcPr>
            <w:tcW w:w="56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纵向倾角初始值</w:t>
            </w:r>
          </w:p>
          <w:p>
            <w:pPr>
              <w:spacing w:line="240" w:lineRule="auto"/>
            </w:pPr>
            <w:r>
              <w:rPr>
                <w:rFonts w:cs="Times New Roman"/>
              </w:rPr>
              <w:t>longitudinalTilt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(旋转平面水平为0°)</w:t>
            </w:r>
          </w:p>
          <w:p>
            <w:pPr>
              <w:spacing w:line="240" w:lineRule="auto"/>
            </w:pPr>
            <w:r>
              <w:rPr>
                <w:rFonts w:hint="eastAsia"/>
              </w:rPr>
              <w:t>方向向后为正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hint="eastAsia" w:cs="Times New Roman"/>
              </w:rPr>
              <w:t>deg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 w:cs="Times New Roman"/>
              </w:rPr>
              <w:t>参考用户机体坐标系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4" w:hRule="atLeast"/>
        </w:trPr>
        <w:tc>
          <w:tcPr>
            <w:tcW w:w="56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横向倾角初始值</w:t>
            </w:r>
          </w:p>
          <w:p>
            <w:pPr>
              <w:spacing w:line="240" w:lineRule="auto"/>
            </w:pPr>
            <w:r>
              <w:rPr>
                <w:rFonts w:cs="Times New Roman"/>
              </w:rPr>
              <w:t>lateralTilt</w:t>
            </w:r>
          </w:p>
        </w:tc>
        <w:tc>
          <w:tcPr>
            <w:tcW w:w="226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(旋转平面水平为0°)</w:t>
            </w:r>
          </w:p>
          <w:p>
            <w:pPr>
              <w:spacing w:line="240" w:lineRule="auto"/>
            </w:pPr>
            <w:r>
              <w:rPr>
                <w:rFonts w:hint="eastAsia"/>
              </w:rPr>
              <w:t>方向向右为正</w:t>
            </w:r>
          </w:p>
        </w:tc>
        <w:tc>
          <w:tcPr>
            <w:tcW w:w="99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hint="eastAsia" w:cs="Times New Roman"/>
              </w:rPr>
              <w:t>deg</w:t>
            </w:r>
          </w:p>
        </w:tc>
        <w:tc>
          <w:tcPr>
            <w:tcW w:w="24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  <w:tc>
          <w:tcPr>
            <w:tcW w:w="1702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 w:cs="Times New Roman"/>
              </w:rPr>
              <w:t>参考用户机体坐标系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桨叶半径</w:t>
            </w:r>
          </w:p>
          <w:p>
            <w:pPr>
              <w:spacing w:line="240" w:lineRule="auto"/>
            </w:pPr>
            <w:r>
              <w:t>bladeRadius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t>R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桨叶弦长分布曲线</w:t>
            </w:r>
          </w:p>
          <w:p>
            <w:pPr>
              <w:spacing w:line="240" w:lineRule="auto"/>
            </w:pPr>
            <w:r>
              <w:t>bladeChordCurve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桨叶剖面弦长</w:t>
            </w:r>
            <w:r>
              <w:t>Cr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</w:pP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填表（见附录一）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桨叶扭转角分布曲线</w:t>
            </w:r>
          </w:p>
          <w:p>
            <w:pPr>
              <w:spacing w:line="240" w:lineRule="auto"/>
            </w:pPr>
            <w:r>
              <w:t>bladeTwistCurve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桨叶沿径向的安装角变化率</w:t>
            </w:r>
            <w:r>
              <w:t xml:space="preserve"> Br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</w:pP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填表（见附录一）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桨叶数量</w:t>
            </w:r>
          </w:p>
          <w:p>
            <w:pPr>
              <w:spacing w:line="240" w:lineRule="auto"/>
            </w:pPr>
            <w:r>
              <w:t>bladeCount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桨叶片数</w:t>
            </w:r>
            <w:r>
              <w:t>k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</w:pP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原型机（1 2 3 4 两叶桨，5 6 四叶桨</w:t>
            </w:r>
            <w:bookmarkStart w:id="66" w:name="_GoBack"/>
            <w:bookmarkEnd w:id="66"/>
            <w:r>
              <w:rPr>
                <w:rFonts w:hint="eastAsia"/>
                <w:lang w:val="en-US" w:eastAsia="zh-CN"/>
              </w:rPr>
              <w:t>）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56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水平铰偏置</w:t>
            </w:r>
          </w:p>
          <w:p>
            <w:pPr>
              <w:spacing w:line="240" w:lineRule="auto"/>
            </w:pPr>
            <w:r>
              <w:t>hingeOffset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е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t>m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atLeast"/>
        </w:trPr>
        <w:tc>
          <w:tcPr>
            <w:tcW w:w="56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挥舞铰链</w:t>
            </w:r>
          </w:p>
          <w:p>
            <w:pPr>
              <w:spacing w:line="240" w:lineRule="auto"/>
            </w:pPr>
            <w:r>
              <w:rPr>
                <w:rFonts w:cs="Times New Roman"/>
              </w:rPr>
              <w:t>hasFlappingHinge</w:t>
            </w:r>
          </w:p>
        </w:tc>
        <w:tc>
          <w:tcPr>
            <w:tcW w:w="2268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993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</w:pPr>
          </w:p>
        </w:tc>
        <w:tc>
          <w:tcPr>
            <w:tcW w:w="2415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  <w:tc>
          <w:tcPr>
            <w:tcW w:w="1702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旋转方向</w:t>
            </w:r>
          </w:p>
          <w:p>
            <w:pPr>
              <w:spacing w:line="240" w:lineRule="auto"/>
            </w:pPr>
            <w:r>
              <w:t>clockwiseRotation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俯视旋转方向为准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</w:pP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2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t>设计</w:t>
            </w:r>
            <w:r>
              <w:rPr>
                <w:rFonts w:hint="eastAsia"/>
              </w:rPr>
              <w:t>转速</w:t>
            </w:r>
          </w:p>
          <w:p>
            <w:pPr>
              <w:spacing w:line="240" w:lineRule="auto"/>
            </w:pPr>
            <w:r>
              <w:t>designRPM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t>RPM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hint="eastAsia"/>
              </w:rPr>
              <w:t>r</w:t>
            </w:r>
            <w:r>
              <w:t>/min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t>总距角</w:t>
            </w:r>
            <w:r>
              <w:rPr>
                <w:rFonts w:hint="eastAsia"/>
              </w:rPr>
              <w:t>范围</w:t>
            </w:r>
          </w:p>
          <w:p>
            <w:pPr>
              <w:spacing w:line="240" w:lineRule="auto"/>
            </w:pPr>
            <w:r>
              <w:rPr>
                <w:rFonts w:hint="eastAsia"/>
              </w:rPr>
              <w:t>collective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7</m:t>
                    </m:r>
                    <m:ctrlPr>
                      <w:rPr>
                        <w:rFonts w:ascii="Cambria Math" w:hAnsi="Cambria Math"/>
                      </w:rPr>
                    </m:ctrlPr>
                  </m:sub>
                </m:sSub>
              </m:oMath>
            </m:oMathPara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</w:pP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t>deg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r>
              <w:rPr>
                <w:rFonts w:hint="eastAsia"/>
              </w:rPr>
              <w:t>机械特性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</w:pPr>
            <w:r>
              <w:rPr>
                <w:rFonts w:hint="eastAsia"/>
              </w:rPr>
              <w:t>旋翼转动惯量</w:t>
            </w:r>
          </w:p>
          <w:p>
            <w:pPr>
              <w:snapToGrid w:val="0"/>
              <w:spacing w:line="240" w:lineRule="auto"/>
            </w:pPr>
            <w:r>
              <w:t>rotorMomentOfInertia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</w:pPr>
            <w:r>
              <w:t>(</w:t>
            </w:r>
            <w:r>
              <w:rPr>
                <w:rFonts w:hint="eastAsia"/>
              </w:rPr>
              <w:t>按照双桨安装后位置，参照重心</w:t>
            </w:r>
            <w:r>
              <w:t>)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</w:pPr>
            <w:r>
              <w:t>kg*m^2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</w:pPr>
            <w:r>
              <w:rPr>
                <w:rFonts w:hint="eastAsia"/>
              </w:rPr>
              <w:t>桨叶转动惯量</w:t>
            </w:r>
          </w:p>
          <w:p>
            <w:pPr>
              <w:snapToGrid w:val="0"/>
              <w:spacing w:line="240" w:lineRule="auto"/>
            </w:pPr>
            <w:r>
              <w:t>bladeMomentOfInertia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jc w:val="center"/>
            </w:pPr>
            <w:r>
              <w:t>kg*m^2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</w:pP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</w:pPr>
            <w:r>
              <w:rPr>
                <w:rFonts w:hint="eastAsia"/>
              </w:rPr>
              <w:t>桨叶的一阶惯性矩</w:t>
            </w:r>
          </w:p>
          <w:p>
            <w:pPr>
              <w:snapToGrid w:val="0"/>
              <w:spacing w:line="240" w:lineRule="auto"/>
            </w:pPr>
            <w:r>
              <w:t>bladeFirstMassMoment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jc w:val="center"/>
            </w:pPr>
            <w:r>
              <w:t>Kg*m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</w:pP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</w:pP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</w:pPr>
            <w:r>
              <w:rPr>
                <w:rFonts w:hint="eastAsia"/>
              </w:rPr>
              <w:t>桨叶质量</w:t>
            </w:r>
          </w:p>
          <w:p>
            <w:pPr>
              <w:snapToGrid w:val="0"/>
              <w:spacing w:line="240" w:lineRule="auto"/>
            </w:pPr>
            <w:r>
              <w:t>bladeMass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</w:pPr>
            <w:r>
              <w:t>Mass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  <w:jc w:val="center"/>
            </w:pPr>
            <w:r>
              <w:t>kg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</w:pP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</w:pPr>
          </w:p>
        </w:tc>
      </w:tr>
    </w:tbl>
    <w:p>
      <w:pPr>
        <w:pStyle w:val="80"/>
        <w:ind w:firstLine="0"/>
      </w:pPr>
    </w:p>
    <w:p>
      <w:pPr>
        <w:pStyle w:val="80"/>
        <w:ind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动力系统相关数据：</w:t>
      </w:r>
    </w:p>
    <w:p>
      <w:pPr>
        <w:pStyle w:val="80"/>
        <w:ind w:firstLine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754370" cy="3744595"/>
            <wp:effectExtent l="0" t="0" r="17780" b="8255"/>
            <wp:docPr id="6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3"/>
                    <pic:cNvPicPr>
                      <a:picLocks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80"/>
        <w:ind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751830" cy="3394075"/>
            <wp:effectExtent l="0" t="0" r="1270" b="15875"/>
            <wp:docPr id="2" name="图片 2" descr="0782618aeedf5a48bac6a48eaeebf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782618aeedf5a48bac6a48eaeebfd2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5183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0"/>
        <w:ind w:firstLine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755640" cy="5187950"/>
            <wp:effectExtent l="0" t="0" r="16510" b="12700"/>
            <wp:docPr id="3" name="图片 3" descr="09424825220b040fa262ab1e3f03e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9424825220b040fa262ab1e3f03e9b"/>
                    <pic:cNvPicPr>
                      <a:picLocks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80"/>
        <w:ind w:firstLine="0"/>
        <w:rPr>
          <w:rFonts w:hint="default"/>
          <w:lang w:val="en-US" w:eastAsia="zh-CN"/>
        </w:rPr>
      </w:pPr>
    </w:p>
    <w:p>
      <w:pPr>
        <w:pStyle w:val="2"/>
        <w:snapToGrid w:val="0"/>
        <w:spacing w:before="0" w:beforeLines="0" w:after="0" w:afterLines="0"/>
      </w:pPr>
      <w:bookmarkStart w:id="29" w:name="_Toc3128"/>
      <w:r>
        <w:rPr>
          <w:rFonts w:hint="eastAsia"/>
        </w:rPr>
        <w:t>发动机功率数据库</w:t>
      </w:r>
      <w:bookmarkEnd w:id="29"/>
    </w:p>
    <w:p>
      <w:pPr>
        <w:pStyle w:val="11"/>
        <w:ind w:firstLine="400"/>
        <w:rPr>
          <w:rFonts w:ascii="宋体" w:hAnsi="宋体" w:cs="宋体"/>
          <w:szCs w:val="21"/>
        </w:rPr>
      </w:pPr>
      <w:bookmarkStart w:id="30" w:name="_Toc98840496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 xml:space="preserve"> 发动机功率数据库</w:t>
      </w:r>
      <w:bookmarkEnd w:id="30"/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990"/>
        <w:gridCol w:w="1984"/>
        <w:gridCol w:w="993"/>
        <w:gridCol w:w="15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序号</w:t>
            </w:r>
          </w:p>
        </w:tc>
        <w:tc>
          <w:tcPr>
            <w:tcW w:w="1990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配置参数</w:t>
            </w:r>
          </w:p>
        </w:tc>
        <w:tc>
          <w:tcPr>
            <w:tcW w:w="1984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配置说明</w:t>
            </w:r>
          </w:p>
        </w:tc>
        <w:tc>
          <w:tcPr>
            <w:tcW w:w="993" w:type="dxa"/>
            <w:shd w:val="clear" w:color="auto" w:fill="BEBEBE" w:themeFill="background1" w:themeFillShade="BF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单位</w:t>
            </w:r>
          </w:p>
        </w:tc>
        <w:tc>
          <w:tcPr>
            <w:tcW w:w="1559" w:type="dxa"/>
            <w:shd w:val="clear" w:color="auto" w:fill="BEBEBE" w:themeFill="background1" w:themeFillShade="BF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14" w:type="dxa"/>
            <w:gridSpan w:val="5"/>
          </w:tcPr>
          <w:p>
            <w:pPr>
              <w:rPr>
                <w:b/>
                <w:bCs/>
                <w:i/>
                <w:iCs/>
                <w:szCs w:val="21"/>
              </w:rPr>
            </w:pPr>
            <w:r>
              <w:rPr>
                <w:rFonts w:hint="eastAsia"/>
                <w:b/>
                <w:bCs/>
                <w:i/>
                <w:iCs/>
                <w:szCs w:val="21"/>
              </w:rPr>
              <w:t>性能配置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990" w:type="dxa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EmergencyPower</w:t>
            </w:r>
          </w:p>
        </w:tc>
        <w:tc>
          <w:tcPr>
            <w:tcW w:w="1984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最大输出功率</w:t>
            </w:r>
          </w:p>
        </w:tc>
        <w:tc>
          <w:tcPr>
            <w:tcW w:w="993" w:type="dxa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KW</w:t>
            </w:r>
          </w:p>
        </w:tc>
        <w:tc>
          <w:tcPr>
            <w:tcW w:w="1559" w:type="dxa"/>
          </w:tcPr>
          <w:p>
            <w:pPr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7514" w:type="dxa"/>
            <w:gridSpan w:val="5"/>
          </w:tcPr>
          <w:p>
            <w:pPr>
              <w:rPr>
                <w:b/>
                <w:bCs/>
                <w:i/>
                <w:iCs/>
                <w:szCs w:val="21"/>
              </w:rPr>
            </w:pPr>
            <w:r>
              <w:rPr>
                <w:rFonts w:hint="eastAsia"/>
                <w:b/>
                <w:bCs/>
                <w:i/>
                <w:iCs/>
                <w:szCs w:val="21"/>
              </w:rPr>
              <w:t>PID控制器配置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990" w:type="dxa"/>
          </w:tcPr>
          <w:p>
            <w:pPr>
              <w:rPr>
                <w:rStyle w:val="37"/>
                <w:rFonts w:cs="Times New Roman"/>
                <w:i w:val="0"/>
                <w:iCs w:val="0"/>
                <w:color w:val="000000"/>
                <w:szCs w:val="21"/>
                <w:shd w:val="clear" w:color="auto" w:fill="FFFFFF"/>
              </w:rPr>
            </w:pPr>
            <w:r>
              <w:rPr>
                <w:rStyle w:val="37"/>
                <w:rFonts w:cs="Times New Roman"/>
                <w:i w:val="0"/>
                <w:iCs w:val="0"/>
                <w:color w:val="000000"/>
                <w:szCs w:val="21"/>
                <w:shd w:val="clear" w:color="auto" w:fill="FFFFFF"/>
              </w:rPr>
              <w:t>T</w:t>
            </w:r>
            <w:r>
              <w:rPr>
                <w:rStyle w:val="37"/>
                <w:rFonts w:hint="eastAsia" w:cs="Times New Roman"/>
                <w:i w:val="0"/>
                <w:iCs w:val="0"/>
                <w:color w:val="000000"/>
                <w:szCs w:val="21"/>
                <w:shd w:val="clear" w:color="auto" w:fill="FFFFFF"/>
              </w:rPr>
              <w:t>arget</w:t>
            </w:r>
            <w:r>
              <w:rPr>
                <w:rStyle w:val="37"/>
                <w:rFonts w:cs="Times New Roman"/>
                <w:i w:val="0"/>
                <w:iCs w:val="0"/>
                <w:color w:val="000000"/>
                <w:szCs w:val="21"/>
                <w:shd w:val="clear" w:color="auto" w:fill="FFFFFF"/>
              </w:rPr>
              <w:t>R</w:t>
            </w:r>
            <w:r>
              <w:rPr>
                <w:rStyle w:val="37"/>
                <w:rFonts w:hint="eastAsia" w:cs="Times New Roman"/>
                <w:i w:val="0"/>
                <w:iCs w:val="0"/>
                <w:color w:val="000000"/>
                <w:szCs w:val="21"/>
                <w:shd w:val="clear" w:color="auto" w:fill="FFFFFF"/>
              </w:rPr>
              <w:t>pm</w:t>
            </w:r>
          </w:p>
        </w:tc>
        <w:tc>
          <w:tcPr>
            <w:tcW w:w="1984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设定发动机转速</w:t>
            </w:r>
          </w:p>
        </w:tc>
        <w:tc>
          <w:tcPr>
            <w:tcW w:w="993" w:type="dxa"/>
          </w:tcPr>
          <w:p>
            <w:pPr>
              <w:rPr>
                <w:szCs w:val="21"/>
              </w:rPr>
            </w:pPr>
            <w:r>
              <w:rPr>
                <w:szCs w:val="21"/>
              </w:rPr>
              <w:t>RPM</w:t>
            </w:r>
          </w:p>
        </w:tc>
        <w:tc>
          <w:tcPr>
            <w:tcW w:w="1559" w:type="dxa"/>
          </w:tcPr>
          <w:p>
            <w:pPr>
              <w:rPr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14" w:type="dxa"/>
            <w:gridSpan w:val="5"/>
          </w:tcPr>
          <w:p>
            <w:pPr>
              <w:rPr>
                <w:b/>
                <w:bCs/>
                <w:i/>
                <w:iCs/>
                <w:szCs w:val="21"/>
              </w:rPr>
            </w:pPr>
            <w:r>
              <w:rPr>
                <w:rFonts w:hint="eastAsia"/>
                <w:b/>
                <w:bCs/>
                <w:i/>
                <w:iCs/>
                <w:szCs w:val="21"/>
              </w:rPr>
              <w:t>传动机构配置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88" w:type="dxa"/>
          </w:tcPr>
          <w:p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990" w:type="dxa"/>
          </w:tcPr>
          <w:p>
            <w:pPr>
              <w:rPr>
                <w:rStyle w:val="37"/>
                <w:rFonts w:cs="Times New Roman"/>
                <w:i w:val="0"/>
                <w:iCs w:val="0"/>
                <w:color w:val="000000"/>
                <w:szCs w:val="21"/>
                <w:shd w:val="clear" w:color="auto" w:fill="FFFFFF"/>
              </w:rPr>
            </w:pPr>
            <w:r>
              <w:rPr>
                <w:rFonts w:cs="Times New Roman"/>
                <w:iCs/>
                <w:szCs w:val="21"/>
              </w:rPr>
              <w:t>GearRatio</w:t>
            </w:r>
          </w:p>
        </w:tc>
        <w:tc>
          <w:tcPr>
            <w:tcW w:w="1984" w:type="dxa"/>
          </w:tcPr>
          <w:p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传动比</w:t>
            </w:r>
          </w:p>
        </w:tc>
        <w:tc>
          <w:tcPr>
            <w:tcW w:w="993" w:type="dxa"/>
          </w:tcPr>
          <w:p>
            <w:pPr>
              <w:rPr>
                <w:szCs w:val="21"/>
              </w:rPr>
            </w:pPr>
          </w:p>
        </w:tc>
        <w:tc>
          <w:tcPr>
            <w:tcW w:w="1559" w:type="dxa"/>
          </w:tcPr>
          <w:p>
            <w:pPr>
              <w:rPr>
                <w:szCs w:val="21"/>
              </w:rPr>
            </w:pPr>
          </w:p>
        </w:tc>
      </w:tr>
    </w:tbl>
    <w:p>
      <w:pPr>
        <w:pStyle w:val="2"/>
        <w:spacing w:before="156" w:after="156"/>
      </w:pPr>
      <w:bookmarkStart w:id="31" w:name="_Toc24134"/>
      <w:r>
        <w:rPr>
          <w:rFonts w:hint="eastAsia"/>
        </w:rPr>
        <w:t>旋翼气动数据库</w:t>
      </w:r>
      <w:bookmarkEnd w:id="31"/>
    </w:p>
    <w:p>
      <w:pPr>
        <w:snapToGrid w:val="0"/>
      </w:pPr>
      <w:r>
        <w:rPr>
          <w:rFonts w:hint="eastAsia"/>
        </w:rPr>
        <w:t>（1）动量法格式参数如下</w:t>
      </w:r>
    </w:p>
    <w:p>
      <w:pPr>
        <w:pStyle w:val="11"/>
        <w:ind w:firstLine="400"/>
        <w:rPr>
          <w:rFonts w:ascii="宋体" w:hAnsi="宋体" w:cs="宋体"/>
          <w:szCs w:val="21"/>
        </w:rPr>
      </w:pPr>
      <w:bookmarkStart w:id="32" w:name="_Toc98840497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rPr>
          <w:rFonts w:hint="eastAsia"/>
        </w:rPr>
        <w:t>动量法旋翼气动数据库</w:t>
      </w:r>
      <w:bookmarkEnd w:id="32"/>
    </w:p>
    <w:tbl>
      <w:tblPr>
        <w:tblStyle w:val="31"/>
        <w:tblpPr w:leftFromText="180" w:rightFromText="180" w:vertAnchor="text" w:horzAnchor="margin" w:tblpXSpec="center" w:tblpY="181"/>
        <w:tblW w:w="963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268"/>
        <w:gridCol w:w="2268"/>
        <w:gridCol w:w="992"/>
        <w:gridCol w:w="2127"/>
        <w:gridCol w:w="1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04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类别</w:t>
            </w:r>
          </w:p>
        </w:tc>
        <w:tc>
          <w:tcPr>
            <w:tcW w:w="2268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参数</w:t>
            </w:r>
          </w:p>
        </w:tc>
        <w:tc>
          <w:tcPr>
            <w:tcW w:w="2268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描述或表示</w:t>
            </w:r>
          </w:p>
        </w:tc>
        <w:tc>
          <w:tcPr>
            <w:tcW w:w="992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单位</w:t>
            </w:r>
          </w:p>
        </w:tc>
        <w:tc>
          <w:tcPr>
            <w:tcW w:w="2127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参数数值</w:t>
            </w:r>
          </w:p>
        </w:tc>
        <w:tc>
          <w:tcPr>
            <w:tcW w:w="1275" w:type="dxa"/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04" w:type="dxa"/>
            <w:vMerge w:val="restart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空气动力学特性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pPr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升力</w:t>
            </w:r>
            <w:r>
              <w:rPr>
                <w:rFonts w:cs="Times New Roman"/>
              </w:rPr>
              <w:t>曲线斜率</w:t>
            </w:r>
          </w:p>
          <w:p>
            <w:pPr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liftCurveSlope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导数项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04" w:type="dxa"/>
            <w:vMerge w:val="continue"/>
            <w:vAlign w:val="center"/>
          </w:tcPr>
          <w:p>
            <w:pPr>
              <w:jc w:val="center"/>
              <w:rPr>
                <w:rFonts w:cs="Times New Roman"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>
            <w:pPr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零升</w:t>
            </w:r>
            <w:r>
              <w:rPr>
                <w:rFonts w:cs="Times New Roman"/>
              </w:rPr>
              <w:t>阻力系数</w:t>
            </w:r>
          </w:p>
          <w:p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zeroLiftDragCoefficient</w:t>
            </w:r>
          </w:p>
        </w:tc>
        <w:tc>
          <w:tcPr>
            <w:tcW w:w="2268" w:type="dxa"/>
            <w:shd w:val="clear" w:color="auto" w:fill="auto"/>
            <w:vAlign w:val="center"/>
          </w:tcPr>
          <w:p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spacing w:line="240" w:lineRule="auto"/>
              <w:rPr>
                <w:rFonts w:cs="Times New Roman"/>
              </w:rPr>
            </w:pPr>
          </w:p>
        </w:tc>
        <w:tc>
          <w:tcPr>
            <w:tcW w:w="2127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cs="Times New Roman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cs="Times New Roman"/>
              </w:rPr>
            </w:pPr>
            <w:r>
              <w:rPr>
                <w:rFonts w:hint="eastAsia" w:cs="Times New Roman"/>
              </w:rPr>
              <w:t>导数项</w:t>
            </w:r>
          </w:p>
        </w:tc>
      </w:tr>
    </w:tbl>
    <w:p>
      <w:pPr>
        <w:rPr>
          <w:rFonts w:cs="Times New Roman"/>
        </w:rPr>
      </w:pPr>
    </w:p>
    <w:p>
      <w:pPr>
        <w:snapToGrid w:val="0"/>
        <w:rPr>
          <w:rFonts w:cs="Times New Roman"/>
        </w:rPr>
      </w:pPr>
      <w:r>
        <w:rPr>
          <w:rFonts w:hint="eastAsia" w:cs="Times New Roman"/>
        </w:rPr>
        <w:t>（2）叶素法格式参数如下</w:t>
      </w:r>
    </w:p>
    <w:p>
      <w:pPr>
        <w:pStyle w:val="11"/>
        <w:ind w:firstLine="400"/>
        <w:rPr>
          <w:rFonts w:cs="Times New Roman"/>
        </w:rPr>
      </w:pPr>
      <w:bookmarkStart w:id="33" w:name="_Toc98840498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rPr>
          <w:rFonts w:hint="eastAsia"/>
        </w:rPr>
        <w:t>叶素法旋翼气动数据库</w:t>
      </w:r>
      <w:bookmarkEnd w:id="33"/>
    </w:p>
    <w:tbl>
      <w:tblPr>
        <w:tblStyle w:val="31"/>
        <w:tblpPr w:leftFromText="180" w:rightFromText="180" w:vertAnchor="text" w:horzAnchor="margin" w:tblpXSpec="center" w:tblpY="181"/>
        <w:tblW w:w="102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126"/>
        <w:gridCol w:w="2268"/>
        <w:gridCol w:w="993"/>
        <w:gridCol w:w="2415"/>
        <w:gridCol w:w="170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类别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参数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描述或表示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单位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参数数值</w:t>
            </w: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snapToGrid w:val="0"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0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line="240" w:lineRule="auto"/>
            </w:pPr>
            <w:r>
              <w:rPr>
                <w:rFonts w:hint="eastAsia"/>
              </w:rPr>
              <w:t>空气动力学特性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叶尖损失系数</w:t>
            </w:r>
          </w:p>
          <w:p>
            <w:pPr>
              <w:spacing w:line="240" w:lineRule="auto"/>
            </w:pPr>
            <w:r>
              <w:t>tipLossFactor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rPr>
                <w:rFonts w:cs="Times New Roman"/>
              </w:rPr>
            </w:pPr>
            <w:r>
              <w:rPr>
                <w:rFonts w:cs="Times New Roman"/>
              </w:rPr>
              <w:t>κ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</w:pP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0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翼型—升力系数</w:t>
            </w:r>
          </w:p>
          <w:p>
            <w:pPr>
              <w:spacing w:line="240" w:lineRule="auto"/>
            </w:pPr>
            <w:r>
              <w:t>liftCoefficient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t>C</w:t>
            </w:r>
            <w:r>
              <w:rPr>
                <w:vertAlign w:val="subscript"/>
              </w:rPr>
              <w:t>L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</w:pP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填表（见附录二）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70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</w:pP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翼型—阻力系数</w:t>
            </w:r>
          </w:p>
          <w:p>
            <w:pPr>
              <w:spacing w:line="240" w:lineRule="auto"/>
            </w:pPr>
            <w:r>
              <w:t>dragCoefficient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t>C</w:t>
            </w:r>
            <w:r>
              <w:rPr>
                <w:vertAlign w:val="subscript"/>
              </w:rPr>
              <w:t>D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  <w:jc w:val="center"/>
            </w:pP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</w:p>
        </w:tc>
        <w:tc>
          <w:tcPr>
            <w:tcW w:w="17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line="240" w:lineRule="auto"/>
            </w:pPr>
            <w:r>
              <w:rPr>
                <w:rFonts w:hint="eastAsia"/>
              </w:rPr>
              <w:t>填表（见附录二）</w:t>
            </w:r>
          </w:p>
        </w:tc>
      </w:tr>
    </w:tbl>
    <w:p>
      <w:pPr>
        <w:snapToGrid w:val="0"/>
        <w:rPr>
          <w:rFonts w:cs="Times New Roman"/>
        </w:rPr>
      </w:pPr>
    </w:p>
    <w:p>
      <w:pPr>
        <w:pStyle w:val="3"/>
        <w:snapToGrid w:val="0"/>
        <w:spacing w:before="156" w:after="0" w:afterLines="0"/>
      </w:pPr>
      <w:bookmarkStart w:id="34" w:name="_Toc21098"/>
      <w:r>
        <w:rPr>
          <w:rFonts w:hint="eastAsia"/>
        </w:rPr>
        <w:t>飞机模式的气动数据库</w:t>
      </w:r>
      <w:bookmarkEnd w:id="34"/>
    </w:p>
    <w:p>
      <w:pPr>
        <w:pStyle w:val="2"/>
        <w:snapToGrid w:val="0"/>
        <w:spacing w:before="0" w:beforeLines="0" w:after="0" w:afterLines="0"/>
      </w:pPr>
      <w:bookmarkStart w:id="35" w:name="_Toc17731"/>
      <w:r>
        <w:rPr>
          <w:rFonts w:hint="eastAsia"/>
        </w:rPr>
        <w:t>气动数据组成</w:t>
      </w:r>
      <w:bookmarkEnd w:id="35"/>
    </w:p>
    <w:p>
      <w:pPr>
        <w:snapToGrid w:val="0"/>
      </w:pPr>
      <w:r>
        <w:rPr>
          <w:rFonts w:hint="eastAsia"/>
        </w:rPr>
        <w:t>气动数据库的数据组成主要包括：</w:t>
      </w:r>
    </w:p>
    <w:p>
      <w:pPr>
        <w:snapToGrid w:val="0"/>
      </w:pPr>
      <w:r>
        <w:rPr>
          <w:rFonts w:hint="eastAsia"/>
          <w:b/>
          <w:bCs/>
        </w:rPr>
        <w:t>（1）基本状态</w:t>
      </w:r>
      <w:r>
        <w:rPr>
          <w:rFonts w:hint="eastAsia"/>
        </w:rPr>
        <w:t>气动力和力矩系数</w:t>
      </w:r>
    </w:p>
    <w:p>
      <w:pPr>
        <w:snapToGrid w:val="0"/>
      </w:pPr>
      <w:r>
        <w:rPr>
          <w:rFonts w:hint="eastAsia"/>
          <w:b/>
          <w:bCs/>
        </w:rPr>
        <w:t>（2）升降舵</w:t>
      </w:r>
      <w:r>
        <w:rPr>
          <w:rFonts w:hint="eastAsia"/>
        </w:rPr>
        <w:t>气动力和力矩系数</w:t>
      </w:r>
    </w:p>
    <w:p>
      <w:pPr>
        <w:snapToGrid w:val="0"/>
      </w:pPr>
      <w:r>
        <w:rPr>
          <w:rFonts w:hint="eastAsia"/>
          <w:b/>
          <w:bCs/>
        </w:rPr>
        <w:t>（3）方向舵</w:t>
      </w:r>
      <w:r>
        <w:rPr>
          <w:rFonts w:hint="eastAsia"/>
        </w:rPr>
        <w:t>气动力和力矩系数</w:t>
      </w:r>
    </w:p>
    <w:p>
      <w:pPr>
        <w:snapToGrid w:val="0"/>
      </w:pPr>
      <w:r>
        <w:rPr>
          <w:rFonts w:hint="eastAsia"/>
          <w:b/>
          <w:bCs/>
        </w:rPr>
        <w:t>（4）襟翼</w:t>
      </w:r>
      <w:r>
        <w:rPr>
          <w:rFonts w:hint="eastAsia"/>
        </w:rPr>
        <w:t>气动力和力矩系数</w:t>
      </w:r>
    </w:p>
    <w:p>
      <w:pPr>
        <w:snapToGrid w:val="0"/>
      </w:pPr>
      <w:r>
        <w:rPr>
          <w:rFonts w:hint="eastAsia"/>
          <w:b/>
          <w:bCs/>
        </w:rPr>
        <w:t>（5）副翼</w:t>
      </w:r>
      <w:r>
        <w:rPr>
          <w:rFonts w:hint="eastAsia"/>
        </w:rPr>
        <w:t>气动力和力矩系数</w:t>
      </w:r>
    </w:p>
    <w:p>
      <w:pPr>
        <w:snapToGrid w:val="0"/>
      </w:pPr>
      <w:r>
        <w:rPr>
          <w:rFonts w:hint="eastAsia"/>
          <w:b/>
          <w:bCs/>
        </w:rPr>
        <w:t>（6）起落</w:t>
      </w:r>
      <w:r>
        <w:rPr>
          <w:rFonts w:hint="eastAsia"/>
        </w:rPr>
        <w:t>架气动力和力矩系数</w:t>
      </w:r>
    </w:p>
    <w:p>
      <w:pPr>
        <w:snapToGrid w:val="0"/>
      </w:pPr>
      <w:r>
        <w:rPr>
          <w:rFonts w:hint="eastAsia"/>
        </w:rPr>
        <w:t>其各系数由迎角和侧滑角的二维插值表给出，其中插值索引为迎角和侧滑角，具体如下。</w:t>
      </w:r>
    </w:p>
    <w:p>
      <w:pPr>
        <w:pStyle w:val="4"/>
        <w:snapToGrid w:val="0"/>
        <w:spacing w:before="156" w:after="0" w:afterLines="0"/>
      </w:pPr>
      <w:r>
        <w:rPr>
          <w:rFonts w:hint="eastAsia"/>
        </w:rPr>
        <w:t>基本状态气动数据</w:t>
      </w:r>
    </w:p>
    <w:p>
      <w:pPr>
        <w:snapToGrid w:val="0"/>
      </w:pPr>
      <w:r>
        <w:rPr>
          <w:rFonts w:hint="eastAsia"/>
        </w:rPr>
        <w:t>基本状态数据共</w:t>
      </w:r>
      <w:r>
        <w:t>6</w:t>
      </w:r>
      <w:r>
        <w:rPr>
          <w:rFonts w:hint="eastAsia"/>
        </w:rPr>
        <w:t>个量，</w:t>
      </w:r>
      <w:r>
        <w:t>3</w:t>
      </w:r>
      <w:r>
        <w:rPr>
          <w:rFonts w:hint="eastAsia"/>
        </w:rPr>
        <w:t>个力系数</w:t>
      </w:r>
      <w:r>
        <w:t>3</w:t>
      </w:r>
      <w:r>
        <w:rPr>
          <w:rFonts w:hint="eastAsia"/>
        </w:rPr>
        <w:t>个力矩系数。</w:t>
      </w:r>
    </w:p>
    <w:p>
      <w:pPr>
        <w:snapToGrid w:val="0"/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纵向</w:t>
      </w:r>
      <w:r>
        <w:rPr>
          <w:rFonts w:hint="eastAsia"/>
        </w:rPr>
        <w:t>基态数据只取纵向相关的</w:t>
      </w:r>
      <w:r>
        <w:t>3</w:t>
      </w:r>
      <w:r>
        <w:rPr>
          <w:rFonts w:hint="eastAsia"/>
        </w:rPr>
        <w:t>个量：升力系数、阻力系数、俯仰力矩系数。</w:t>
      </w:r>
    </w:p>
    <w:p>
      <w:pPr>
        <w:snapToGrid w:val="0"/>
        <w:ind w:firstLine="422" w:firstLineChars="200"/>
        <w:rPr>
          <w:rFonts w:hint="eastAsia"/>
        </w:rPr>
      </w:pPr>
      <w:r>
        <w:rPr>
          <w:rFonts w:hint="eastAsia"/>
          <w:b/>
          <w:bCs/>
        </w:rPr>
        <w:t>横向</w:t>
      </w:r>
      <w:r>
        <w:rPr>
          <w:rFonts w:hint="eastAsia"/>
        </w:rPr>
        <w:t>基态数据只取横向相关的</w:t>
      </w:r>
      <w:r>
        <w:t>3</w:t>
      </w:r>
      <w:r>
        <w:rPr>
          <w:rFonts w:hint="eastAsia"/>
        </w:rPr>
        <w:t>个量：侧力系数、偏航力矩系数、滚转力矩系数。</w:t>
      </w:r>
    </w:p>
    <w:p>
      <w:pPr>
        <w:bidi w:val="0"/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</w:rPr>
        <w:t>气流向左定义侧滑角为正</w:t>
      </w:r>
      <w:r>
        <w:rPr>
          <w:rFonts w:hint="eastAsia"/>
          <w:b/>
          <w:bCs/>
          <w:lang w:val="en-US" w:eastAsia="zh-CN"/>
        </w:rPr>
        <w:t>.</w:t>
      </w:r>
    </w:p>
    <w:p>
      <w:pPr>
        <w:numPr>
          <w:ilvl w:val="0"/>
          <w:numId w:val="5"/>
        </w:numPr>
        <w:snapToGrid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theme="minorBidi"/>
          <w:bCs w:val="0"/>
          <w:kern w:val="2"/>
          <w:sz w:val="21"/>
          <w:szCs w:val="22"/>
          <w:lang w:val="en-US" w:eastAsia="zh-CN" w:bidi="ar-SA"/>
        </w:rPr>
        <w:t>力方向定义</w:t>
      </w:r>
      <w:r>
        <w:rPr>
          <w:rFonts w:hint="eastAsia"/>
        </w:rPr>
        <w:t>：阻力Q，-X方向为正，升力，侧力方向同参考坐标系体轴系格式</w:t>
      </w:r>
      <w:r>
        <w:rPr>
          <w:rFonts w:hint="eastAsia" w:eastAsia="宋体" w:cstheme="minorBidi"/>
          <w:bCs w:val="0"/>
          <w:kern w:val="2"/>
          <w:sz w:val="21"/>
          <w:szCs w:val="22"/>
          <w:lang w:val="en-US" w:eastAsia="zh-CN" w:bidi="ar-SA"/>
        </w:rPr>
        <w:t>。</w:t>
      </w:r>
    </w:p>
    <w:p>
      <w:pPr>
        <w:numPr>
          <w:ilvl w:val="0"/>
          <w:numId w:val="5"/>
        </w:numPr>
        <w:snapToGrid w:val="0"/>
        <w:ind w:left="420" w:leftChars="0" w:hanging="420" w:firstLineChars="0"/>
        <w:rPr>
          <w:rFonts w:hint="eastAsia" w:ascii="Times New Roman" w:hAnsi="Times New Roman" w:eastAsia="宋体" w:cstheme="minorBidi"/>
          <w:bCs w:val="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Cs w:val="0"/>
          <w:kern w:val="2"/>
          <w:sz w:val="21"/>
          <w:szCs w:val="22"/>
          <w:lang w:val="en-US" w:eastAsia="zh-CN" w:bidi="ar-SA"/>
        </w:rPr>
        <w:t>力矩方向定义</w:t>
      </w:r>
    </w:p>
    <w:p>
      <w:pPr>
        <w:pStyle w:val="30"/>
        <w:numPr>
          <w:ilvl w:val="0"/>
          <w:numId w:val="6"/>
        </w:numPr>
        <w:ind w:left="0" w:firstLine="480"/>
      </w:pPr>
      <w:r>
        <w:rPr>
          <w:rFonts w:hint="eastAsia"/>
        </w:rPr>
        <w:t>俯仰力矩系数</w:t>
      </w:r>
    </w:p>
    <w:p>
      <w:pPr>
        <w:tabs>
          <w:tab w:val="left" w:pos="1448"/>
        </w:tabs>
        <w:spacing w:line="360" w:lineRule="auto"/>
        <w:ind w:firstLine="420" w:firstLineChars="200"/>
        <w:jc w:val="left"/>
      </w:pPr>
      <w:r>
        <w:t>飞行器沿侧向轴偏转的力矩定义为俯仰力矩，飞行器抬头力矩为正，低头力矩为负。</w:t>
      </w:r>
    </w:p>
    <w:p>
      <w:pPr>
        <w:pStyle w:val="30"/>
        <w:numPr>
          <w:ilvl w:val="0"/>
          <w:numId w:val="6"/>
        </w:numPr>
        <w:ind w:left="0" w:firstLine="480"/>
      </w:pPr>
      <w:r>
        <w:rPr>
          <w:rFonts w:hint="eastAsia"/>
        </w:rPr>
        <w:t>偏航力矩系数</w:t>
      </w:r>
    </w:p>
    <w:p>
      <w:pPr>
        <w:tabs>
          <w:tab w:val="left" w:pos="1448"/>
        </w:tabs>
        <w:spacing w:line="360" w:lineRule="auto"/>
        <w:ind w:firstLine="420" w:firstLineChars="200"/>
        <w:jc w:val="left"/>
      </w:pPr>
      <w:r>
        <w:t>飞行器沿升力轴方向</w:t>
      </w:r>
      <w:r>
        <w:rPr>
          <w:rFonts w:hint="eastAsia"/>
        </w:rPr>
        <w:t>产生偏航</w:t>
      </w:r>
      <w:r>
        <w:t>的力矩定义为偏航力矩，使飞行器左偏的力矩为正，右偏力矩为负。</w:t>
      </w:r>
    </w:p>
    <w:p>
      <w:pPr>
        <w:pStyle w:val="30"/>
        <w:numPr>
          <w:ilvl w:val="0"/>
          <w:numId w:val="6"/>
        </w:numPr>
        <w:ind w:left="0" w:firstLine="480"/>
      </w:pPr>
      <w:r>
        <w:rPr>
          <w:rFonts w:hint="eastAsia"/>
        </w:rPr>
        <w:t>滚转力矩系数</w:t>
      </w:r>
    </w:p>
    <w:p>
      <w:pPr>
        <w:tabs>
          <w:tab w:val="left" w:pos="1448"/>
        </w:tabs>
        <w:spacing w:line="360" w:lineRule="auto"/>
        <w:ind w:firstLine="420" w:firstLineChars="200"/>
        <w:jc w:val="left"/>
      </w:pPr>
      <w:r>
        <w:t>飞行器沿阻力轴方向</w:t>
      </w:r>
      <w:r>
        <w:rPr>
          <w:rFonts w:hint="eastAsia"/>
        </w:rPr>
        <w:t>产生滚转</w:t>
      </w:r>
      <w:r>
        <w:t>的力矩定义为滚转力矩，沿飞行器飞行方向逆时针滚转为正，顺时针滚转为负。</w:t>
      </w:r>
    </w:p>
    <w:p>
      <w:pPr>
        <w:bidi w:val="0"/>
      </w:pPr>
    </w:p>
    <w:p>
      <w:pPr>
        <w:snapToGrid w:val="0"/>
      </w:pPr>
      <w:r>
        <w:rPr>
          <w:rFonts w:hint="eastAsia"/>
        </w:rPr>
        <w:t>合起来组成所需的</w:t>
      </w:r>
      <w:r>
        <w:t>6</w:t>
      </w:r>
      <w:r>
        <w:rPr>
          <w:rFonts w:hint="eastAsia"/>
        </w:rPr>
        <w:t>个系数，基本状态气动数据组成如下所示：</w:t>
      </w:r>
    </w:p>
    <w:p>
      <w:pPr>
        <w:snapToGrid w:val="0"/>
      </w:pPr>
      <w:r>
        <w:rPr>
          <w:rFonts w:hint="eastAsia"/>
        </w:rPr>
        <w:t>基态气动力</w:t>
      </w:r>
      <w:r>
        <w:t>/</w:t>
      </w:r>
      <w:r>
        <w:rPr>
          <w:rFonts w:hint="eastAsia"/>
        </w:rPr>
        <w:t>力矩系数</w:t>
      </w:r>
      <w:r>
        <w:t>=</w:t>
      </w:r>
      <w:r>
        <w:rPr>
          <w:rFonts w:hint="eastAsia"/>
        </w:rPr>
        <w:t>基态气动数据（迎角，侧滑角）。</w:t>
      </w:r>
    </w:p>
    <w:p>
      <w:pPr>
        <w:pStyle w:val="11"/>
        <w:ind w:firstLine="400"/>
        <w:rPr>
          <w:rFonts w:cs="Times New Roman"/>
        </w:rPr>
      </w:pPr>
      <w:bookmarkStart w:id="36" w:name="_Ref98839382"/>
      <w:bookmarkStart w:id="37" w:name="_Toc98840499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bookmarkEnd w:id="36"/>
      <w:r>
        <w:t xml:space="preserve"> </w:t>
      </w:r>
      <w:r>
        <w:rPr>
          <w:rFonts w:hint="eastAsia"/>
        </w:rPr>
        <w:t>基本状态数据需求表</w:t>
      </w:r>
      <w:bookmarkEnd w:id="37"/>
    </w:p>
    <w:tbl>
      <w:tblPr>
        <w:tblStyle w:val="31"/>
        <w:tblW w:w="71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2410"/>
        <w:gridCol w:w="1473"/>
        <w:gridCol w:w="1134"/>
        <w:gridCol w:w="13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类别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参数</w:t>
            </w:r>
          </w:p>
        </w:tc>
        <w:tc>
          <w:tcPr>
            <w:tcW w:w="1473" w:type="dxa"/>
            <w:shd w:val="clear" w:color="auto" w:fill="auto"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描述或表示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参数数值</w:t>
            </w:r>
          </w:p>
        </w:tc>
        <w:tc>
          <w:tcPr>
            <w:tcW w:w="1392" w:type="dxa"/>
            <w:shd w:val="clear" w:color="auto" w:fill="auto"/>
            <w:vAlign w:val="center"/>
          </w:tcPr>
          <w:p>
            <w:pPr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restart"/>
            <w:vAlign w:val="center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气动</w:t>
            </w:r>
          </w:p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数据</w:t>
            </w: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升力系数插值表</w:t>
            </w:r>
          </w:p>
        </w:tc>
        <w:tc>
          <w:tcPr>
            <w:tcW w:w="1473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迎角，侧滑角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</w:p>
        </w:tc>
        <w:tc>
          <w:tcPr>
            <w:tcW w:w="1392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continue"/>
            <w:vAlign w:val="center"/>
          </w:tcPr>
          <w:p>
            <w:pPr>
              <w:rPr>
                <w:rFonts w:cs="Times New Roman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阻力系数插值表</w:t>
            </w:r>
          </w:p>
        </w:tc>
        <w:tc>
          <w:tcPr>
            <w:tcW w:w="1473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迎角，侧滑角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</w:p>
        </w:tc>
        <w:tc>
          <w:tcPr>
            <w:tcW w:w="1392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continue"/>
            <w:vAlign w:val="center"/>
          </w:tcPr>
          <w:p>
            <w:pPr>
              <w:rPr>
                <w:rFonts w:cs="Times New Roman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侧力系数插值表</w:t>
            </w:r>
          </w:p>
        </w:tc>
        <w:tc>
          <w:tcPr>
            <w:tcW w:w="1473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迎角，侧滑角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</w:p>
        </w:tc>
        <w:tc>
          <w:tcPr>
            <w:tcW w:w="1392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continue"/>
            <w:vAlign w:val="center"/>
          </w:tcPr>
          <w:p>
            <w:pPr>
              <w:rPr>
                <w:rFonts w:cs="Times New Roman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俯仰力矩系数插值表</w:t>
            </w:r>
          </w:p>
        </w:tc>
        <w:tc>
          <w:tcPr>
            <w:tcW w:w="1473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迎角，侧滑角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</w:p>
        </w:tc>
        <w:tc>
          <w:tcPr>
            <w:tcW w:w="1392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continue"/>
            <w:vAlign w:val="center"/>
          </w:tcPr>
          <w:p>
            <w:pPr>
              <w:rPr>
                <w:rFonts w:cs="Times New Roman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滚转力矩系数插值表</w:t>
            </w:r>
          </w:p>
        </w:tc>
        <w:tc>
          <w:tcPr>
            <w:tcW w:w="1473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迎角，侧滑角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</w:p>
        </w:tc>
        <w:tc>
          <w:tcPr>
            <w:tcW w:w="1392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4" w:type="dxa"/>
            <w:vMerge w:val="continue"/>
            <w:vAlign w:val="center"/>
          </w:tcPr>
          <w:p>
            <w:pPr>
              <w:rPr>
                <w:rFonts w:cs="Times New Roman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偏航力矩系数插值表</w:t>
            </w:r>
          </w:p>
        </w:tc>
        <w:tc>
          <w:tcPr>
            <w:tcW w:w="1473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迎角，侧滑角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</w:p>
        </w:tc>
        <w:tc>
          <w:tcPr>
            <w:tcW w:w="1392" w:type="dxa"/>
            <w:shd w:val="clear" w:color="auto" w:fill="auto"/>
            <w:vAlign w:val="center"/>
          </w:tcPr>
          <w:p>
            <w:pPr>
              <w:rPr>
                <w:rFonts w:cs="Times New Roman"/>
              </w:rPr>
            </w:pPr>
            <w:r>
              <w:rPr>
                <w:rFonts w:cs="Times New Roman"/>
              </w:rPr>
              <w:t>填表</w:t>
            </w:r>
          </w:p>
        </w:tc>
      </w:tr>
    </w:tbl>
    <w:p>
      <w:pPr>
        <w:snapToGrid w:val="0"/>
        <w:spacing w:before="156" w:beforeLines="50"/>
        <w:ind w:firstLine="420" w:firstLineChars="200"/>
        <w:rPr>
          <w:rFonts w:cs="Times New Roman"/>
          <w:szCs w:val="21"/>
        </w:rPr>
      </w:pPr>
      <w:r>
        <w:rPr>
          <w:rFonts w:cs="Times New Roman"/>
          <w:szCs w:val="21"/>
        </w:rPr>
        <w:t>请根据</w:t>
      </w:r>
      <w:r>
        <w:rPr>
          <w:rFonts w:cs="Times New Roman"/>
          <w:szCs w:val="21"/>
        </w:rPr>
        <w:fldChar w:fldCharType="begin"/>
      </w:r>
      <w:r>
        <w:rPr>
          <w:rFonts w:cs="Times New Roman"/>
          <w:szCs w:val="21"/>
        </w:rPr>
        <w:instrText xml:space="preserve"> REF _Ref98839382 \h </w:instrText>
      </w:r>
      <w:r>
        <w:rPr>
          <w:rFonts w:cs="Times New Roman"/>
          <w:szCs w:val="21"/>
        </w:rPr>
        <w:fldChar w:fldCharType="separate"/>
      </w:r>
      <w:r>
        <w:rPr>
          <w:rFonts w:hint="eastAsia"/>
        </w:rPr>
        <w:t xml:space="preserve">表 </w:t>
      </w:r>
      <w:r>
        <w:t>6</w:t>
      </w:r>
      <w:r>
        <w:noBreakHyphen/>
      </w:r>
      <w:r>
        <w:t>1</w:t>
      </w:r>
      <w:r>
        <w:rPr>
          <w:rFonts w:cs="Times New Roman"/>
          <w:szCs w:val="21"/>
        </w:rPr>
        <w:fldChar w:fldCharType="end"/>
      </w:r>
      <w:r>
        <w:rPr>
          <w:rFonts w:cs="Times New Roman"/>
          <w:szCs w:val="21"/>
        </w:rPr>
        <w:t>给出升力系数，阻力系数，侧力系数，俯仰力矩，滚转力矩，偏航力矩相对应的二维插值表</w:t>
      </w:r>
      <w:r>
        <w:rPr>
          <w:rFonts w:hint="eastAsia" w:cs="Times New Roman"/>
          <w:szCs w:val="21"/>
        </w:rPr>
        <w:t>，格式如下</w:t>
      </w:r>
      <w:r>
        <w:rPr>
          <w:rFonts w:hint="eastAsia" w:cs="Times New Roman"/>
          <w:b/>
          <w:bCs/>
          <w:szCs w:val="21"/>
        </w:rPr>
        <w:t>附录三</w:t>
      </w:r>
      <w:r>
        <w:rPr>
          <w:rFonts w:hint="eastAsia" w:cs="Times New Roman"/>
          <w:szCs w:val="21"/>
        </w:rPr>
        <w:t>中基本状态</w:t>
      </w:r>
      <w:r>
        <w:rPr>
          <w:rFonts w:hint="eastAsia"/>
        </w:rPr>
        <w:t>气动力</w:t>
      </w:r>
      <w:r>
        <w:t>/</w:t>
      </w:r>
      <w:r>
        <w:rPr>
          <w:rFonts w:hint="eastAsia"/>
        </w:rPr>
        <w:t>力矩系数二维差值表</w:t>
      </w:r>
      <w:r>
        <w:rPr>
          <w:rFonts w:hint="eastAsia" w:cs="Times New Roman"/>
          <w:szCs w:val="21"/>
        </w:rPr>
        <w:t>表所示</w:t>
      </w:r>
      <w:r>
        <w:rPr>
          <w:rFonts w:cs="Times New Roman"/>
          <w:szCs w:val="21"/>
        </w:rPr>
        <w:t>。</w:t>
      </w:r>
    </w:p>
    <w:p>
      <w:pPr>
        <w:snapToGrid w:val="0"/>
        <w:ind w:firstLine="420" w:firstLineChars="200"/>
        <w:rPr>
          <w:rFonts w:cs="Times New Roman"/>
          <w:szCs w:val="21"/>
        </w:rPr>
      </w:pPr>
      <w:r>
        <w:rPr>
          <w:rFonts w:hint="eastAsia"/>
        </w:rPr>
        <w:t>基本状态气动力</w:t>
      </w:r>
      <w:r>
        <w:t>/</w:t>
      </w:r>
      <w:r>
        <w:rPr>
          <w:rFonts w:hint="eastAsia"/>
        </w:rPr>
        <w:t>力矩系数</w:t>
      </w:r>
      <w:r>
        <w:t>=</w:t>
      </w:r>
      <w:r>
        <w:rPr>
          <w:rFonts w:hint="eastAsia"/>
        </w:rPr>
        <w:t>基本状态系数数据（迎角、侧滑角）</w:t>
      </w:r>
      <w:r>
        <w:rPr>
          <w:rFonts w:hint="eastAsia" w:cs="Times New Roman"/>
          <w:szCs w:val="21"/>
        </w:rPr>
        <w:t>，数学符号描述如下：</w:t>
      </w:r>
    </w:p>
    <w:p>
      <w:pPr>
        <w:snapToGrid w:val="0"/>
        <w:ind w:left="481" w:leftChars="229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基态</w:t>
      </w:r>
      <w:r>
        <w:rPr>
          <w:rFonts w:cs="Times New Roman"/>
          <w:szCs w:val="21"/>
        </w:rPr>
        <w:t>升力系数</w:t>
      </w:r>
      <w:r>
        <w:rPr>
          <w:rFonts w:hint="eastAsia" w:cs="Times New Roman"/>
          <w:szCs w:val="21"/>
        </w:rPr>
        <w:t>C</w:t>
      </w:r>
      <w:r>
        <w:rPr>
          <w:rFonts w:cs="Times New Roman"/>
          <w:szCs w:val="21"/>
        </w:rPr>
        <w:t>y_base = TBL_CY_BASE(</w:t>
      </w:r>
      <w:r>
        <w:rPr>
          <w:rFonts w:hint="eastAsia" w:cs="Times New Roman"/>
          <w:szCs w:val="21"/>
        </w:rPr>
        <w:t>alpha_deg, beta_deg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rPr>
          <w:rFonts w:hint="eastAsia"/>
        </w:rPr>
        <w:t>基本状态气动力</w:t>
      </w:r>
      <w:r>
        <w:rPr>
          <w:rFonts w:hint="eastAsia"/>
          <w:lang w:val="en-US" w:eastAsia="zh-CN"/>
        </w:rPr>
        <w:t>(体轴)</w:t>
      </w:r>
      <w:r>
        <w:rPr>
          <w:rFonts w:hint="eastAsia"/>
        </w:rPr>
        <w:t>系数数据表</w:t>
      </w:r>
    </w:p>
    <w:tbl>
      <w:tblPr>
        <w:tblStyle w:val="31"/>
        <w:tblW w:w="105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950"/>
        <w:gridCol w:w="584"/>
        <w:gridCol w:w="650"/>
        <w:gridCol w:w="650"/>
        <w:gridCol w:w="650"/>
        <w:gridCol w:w="647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0580" w:type="dxa"/>
            <w:gridSpan w:val="17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基本状态气动数据(气动系数)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kern w:val="0"/>
                <w:sz w:val="18"/>
                <w:szCs w:val="18"/>
              </w:rPr>
              <w:t>Cy0(</w:t>
            </w:r>
            <w:r>
              <w:rPr>
                <w:rFonts w:hint="eastAsia" w:cs="Times New Roman"/>
                <w:kern w:val="0"/>
                <w:sz w:val="18"/>
                <w:szCs w:val="18"/>
              </w:rPr>
              <w:t>升力系数</w:t>
            </w:r>
            <w:r>
              <w:rPr>
                <w:rFonts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5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584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-15</w:t>
            </w:r>
          </w:p>
        </w:tc>
        <w:tc>
          <w:tcPr>
            <w:tcW w:w="64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 xml:space="preserve">15 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-0.437490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-8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-0.237080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0.050737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0.326640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b/>
                <w:bCs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0.637262 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0.609311 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0.616345 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0.551044 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0.523312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0.499145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0.508710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0.501554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0.498392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0.546696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0.577781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0.624768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0.643890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0.683180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0.945000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1.130800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1.247100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1.270200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1.274900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cs="Times New Roman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1.360100 </w:t>
            </w: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cs="Times New Roman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1.390400 </w:t>
            </w: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1.319700 </w:t>
            </w: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bidi w:val="0"/>
      </w:pPr>
    </w:p>
    <w:p>
      <w:pPr>
        <w:snapToGrid w:val="0"/>
        <w:ind w:left="481" w:leftChars="229"/>
        <w:rPr>
          <w:rFonts w:hint="eastAsia" w:cs="Times New Roman"/>
          <w:szCs w:val="21"/>
        </w:rPr>
      </w:pPr>
    </w:p>
    <w:p>
      <w:pPr>
        <w:snapToGrid w:val="0"/>
        <w:ind w:left="481" w:leftChars="229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基态</w:t>
      </w:r>
      <w:r>
        <w:rPr>
          <w:rFonts w:cs="Times New Roman"/>
          <w:szCs w:val="21"/>
        </w:rPr>
        <w:t>阻力系数</w:t>
      </w:r>
      <w:r>
        <w:rPr>
          <w:rFonts w:hint="eastAsia" w:cs="Times New Roman"/>
          <w:szCs w:val="21"/>
        </w:rPr>
        <w:t>C</w:t>
      </w:r>
      <w:r>
        <w:rPr>
          <w:rFonts w:cs="Times New Roman"/>
          <w:szCs w:val="21"/>
        </w:rPr>
        <w:t>x_base = TBL_CX_BASE(</w:t>
      </w:r>
      <w:r>
        <w:rPr>
          <w:rFonts w:hint="eastAsia" w:cs="Times New Roman"/>
          <w:szCs w:val="21"/>
        </w:rPr>
        <w:t>alpha_deg, beta_deg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rPr>
          <w:rFonts w:hint="eastAsia"/>
        </w:rPr>
        <w:t>基本状态气动力</w:t>
      </w:r>
      <w:r>
        <w:rPr>
          <w:rFonts w:hint="eastAsia"/>
          <w:lang w:val="en-US" w:eastAsia="zh-CN"/>
        </w:rPr>
        <w:t>(体轴)</w:t>
      </w:r>
      <w:r>
        <w:rPr>
          <w:rFonts w:hint="eastAsia"/>
        </w:rPr>
        <w:t>系数数据表</w:t>
      </w:r>
    </w:p>
    <w:tbl>
      <w:tblPr>
        <w:tblStyle w:val="31"/>
        <w:tblW w:w="105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950"/>
        <w:gridCol w:w="584"/>
        <w:gridCol w:w="650"/>
        <w:gridCol w:w="650"/>
        <w:gridCol w:w="650"/>
        <w:gridCol w:w="647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0580" w:type="dxa"/>
            <w:gridSpan w:val="17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基本状态气动数据(气动系数)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kern w:val="0"/>
                <w:sz w:val="18"/>
                <w:szCs w:val="18"/>
              </w:rPr>
              <w:t>Cx</w:t>
            </w:r>
            <w:r>
              <w:rPr>
                <w:rFonts w:cs="Times New Roman"/>
                <w:kern w:val="0"/>
                <w:sz w:val="18"/>
                <w:szCs w:val="18"/>
              </w:rPr>
              <w:t>0(</w:t>
            </w:r>
            <w:r>
              <w:rPr>
                <w:rFonts w:hint="eastAsia" w:cs="Times New Roman"/>
                <w:kern w:val="0"/>
                <w:sz w:val="18"/>
                <w:szCs w:val="18"/>
              </w:rPr>
              <w:t>阻力系数</w:t>
            </w:r>
            <w:r>
              <w:rPr>
                <w:rFonts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5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584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-15</w:t>
            </w:r>
          </w:p>
        </w:tc>
        <w:tc>
          <w:tcPr>
            <w:tcW w:w="64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 xml:space="preserve">15 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0.019024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-8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0.045815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0.068489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0.074604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0.030284 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0.041861 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0.053543 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0.054252 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0.061992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0.068765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0.070586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0.069164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0.065284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0.054275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0.054086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0.041336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0.028106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0.059822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0.029378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0.000660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eastAsiaTheme="minorEastAsia"/>
                <w:color w:val="000000"/>
                <w:kern w:val="0"/>
                <w:sz w:val="11"/>
                <w:szCs w:val="11"/>
                <w:lang w:val="en-US" w:eastAsia="zh-CN"/>
              </w:rPr>
              <w:t>-</w:t>
            </w: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0.016656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eastAsiaTheme="minorEastAsia"/>
                <w:color w:val="000000"/>
                <w:kern w:val="0"/>
                <w:sz w:val="11"/>
                <w:szCs w:val="11"/>
                <w:lang w:val="en-US" w:eastAsia="zh-CN"/>
              </w:rPr>
              <w:t>-</w:t>
            </w: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0.015970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eastAsiaTheme="minorEastAsia"/>
                <w:color w:val="000000"/>
                <w:kern w:val="0"/>
                <w:sz w:val="11"/>
                <w:szCs w:val="11"/>
                <w:lang w:val="en-US" w:eastAsia="zh-CN"/>
              </w:rPr>
              <w:t>-</w:t>
            </w: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0.002639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eastAsiaTheme="minorEastAsia"/>
                <w:color w:val="000000"/>
                <w:kern w:val="0"/>
                <w:sz w:val="11"/>
                <w:szCs w:val="11"/>
                <w:lang w:val="en-US" w:eastAsia="zh-CN"/>
              </w:rPr>
              <w:t>-</w:t>
            </w: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0.013810 </w:t>
            </w: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eastAsiaTheme="minorEastAsia"/>
                <w:color w:val="000000"/>
                <w:kern w:val="0"/>
                <w:sz w:val="11"/>
                <w:szCs w:val="11"/>
                <w:lang w:val="en-US" w:eastAsia="zh-CN"/>
              </w:rPr>
              <w:t>-</w:t>
            </w: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0.016852 </w:t>
            </w: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cs="Times New Roman"/>
                <w:color w:val="000000"/>
                <w:kern w:val="0"/>
                <w:sz w:val="18"/>
                <w:szCs w:val="18"/>
                <w:lang w:val="en-US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0.015362 </w:t>
            </w: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snapToGrid w:val="0"/>
        <w:ind w:left="481" w:leftChars="229"/>
        <w:rPr>
          <w:rFonts w:hint="eastAsia" w:cs="Times New Roman"/>
          <w:szCs w:val="21"/>
        </w:rPr>
      </w:pPr>
    </w:p>
    <w:p>
      <w:pPr>
        <w:snapToGrid w:val="0"/>
        <w:ind w:left="481" w:leftChars="229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基态</w:t>
      </w:r>
      <w:r>
        <w:rPr>
          <w:rFonts w:cs="Times New Roman"/>
          <w:szCs w:val="21"/>
        </w:rPr>
        <w:t>侧力系数</w:t>
      </w:r>
      <w:r>
        <w:rPr>
          <w:rFonts w:hint="eastAsia" w:cs="Times New Roman"/>
          <w:szCs w:val="21"/>
        </w:rPr>
        <w:t>C</w:t>
      </w:r>
      <w:r>
        <w:rPr>
          <w:rFonts w:cs="Times New Roman"/>
          <w:szCs w:val="21"/>
        </w:rPr>
        <w:t>z_base = TBL_CZ_BASE(</w:t>
      </w:r>
      <w:r>
        <w:rPr>
          <w:rFonts w:hint="eastAsia" w:cs="Times New Roman"/>
          <w:szCs w:val="21"/>
        </w:rPr>
        <w:t>alpha_deg, beta_deg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rPr>
          <w:rFonts w:hint="eastAsia"/>
        </w:rPr>
        <w:t>基本状态气动力</w:t>
      </w:r>
      <w:r>
        <w:rPr>
          <w:rFonts w:hint="eastAsia"/>
          <w:lang w:val="en-US" w:eastAsia="zh-CN"/>
        </w:rPr>
        <w:t>(体轴)</w:t>
      </w:r>
      <w:r>
        <w:rPr>
          <w:rFonts w:hint="eastAsia"/>
        </w:rPr>
        <w:t>系数数据表</w:t>
      </w:r>
    </w:p>
    <w:tbl>
      <w:tblPr>
        <w:tblStyle w:val="31"/>
        <w:tblW w:w="105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950"/>
        <w:gridCol w:w="584"/>
        <w:gridCol w:w="650"/>
        <w:gridCol w:w="650"/>
        <w:gridCol w:w="650"/>
        <w:gridCol w:w="647"/>
        <w:gridCol w:w="529"/>
        <w:gridCol w:w="972"/>
        <w:gridCol w:w="621"/>
        <w:gridCol w:w="407"/>
        <w:gridCol w:w="525"/>
        <w:gridCol w:w="579"/>
        <w:gridCol w:w="600"/>
        <w:gridCol w:w="577"/>
        <w:gridCol w:w="240"/>
        <w:gridCol w:w="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0580" w:type="dxa"/>
            <w:gridSpan w:val="17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基本状态气动数据(气动系数)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kern w:val="0"/>
                <w:sz w:val="18"/>
                <w:szCs w:val="18"/>
              </w:rPr>
              <w:t>Cz0(</w:t>
            </w:r>
            <w:r>
              <w:rPr>
                <w:rFonts w:hint="eastAsia" w:cs="Times New Roman"/>
                <w:kern w:val="0"/>
                <w:sz w:val="18"/>
                <w:szCs w:val="18"/>
              </w:rPr>
              <w:t>侧力系数</w:t>
            </w:r>
            <w:r>
              <w:rPr>
                <w:rFonts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5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584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-15</w:t>
            </w:r>
          </w:p>
        </w:tc>
        <w:tc>
          <w:tcPr>
            <w:tcW w:w="64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97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62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0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 xml:space="preserve">15 </w:t>
            </w:r>
          </w:p>
        </w:tc>
        <w:tc>
          <w:tcPr>
            <w:tcW w:w="57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6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7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24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-8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>0.0060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 </w:t>
            </w: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0.0015 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b/>
                <w:bCs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>0.305880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0.254410 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0.210910 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0.139640 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0.075373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0.015637 </w:t>
            </w: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-0.020020 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-0.031665 </w:t>
            </w:r>
          </w:p>
        </w:tc>
        <w:tc>
          <w:tcPr>
            <w:tcW w:w="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-0.075880 </w:t>
            </w: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-0.141930 </w:t>
            </w:r>
          </w:p>
        </w:tc>
        <w:tc>
          <w:tcPr>
            <w:tcW w:w="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hint="eastAsia"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-0.186270 </w:t>
            </w:r>
          </w:p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hint="eastAsia"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-0.264340 </w:t>
            </w:r>
          </w:p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hint="eastAsia"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-0.311120 </w:t>
            </w:r>
          </w:p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0.0176 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0.0224 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0.0050 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0.0050 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-0.0136 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-0.0147 </w:t>
            </w:r>
          </w:p>
        </w:tc>
        <w:tc>
          <w:tcPr>
            <w:tcW w:w="6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72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21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5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72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21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5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72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21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5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0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7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snapToGrid w:val="0"/>
        <w:ind w:left="481" w:leftChars="229"/>
        <w:rPr>
          <w:rFonts w:cs="Times New Roman"/>
          <w:szCs w:val="21"/>
        </w:rPr>
      </w:pPr>
    </w:p>
    <w:p>
      <w:pPr>
        <w:snapToGrid w:val="0"/>
        <w:ind w:left="481" w:leftChars="229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基态</w:t>
      </w:r>
      <w:r>
        <w:rPr>
          <w:rFonts w:cs="Times New Roman"/>
          <w:szCs w:val="21"/>
        </w:rPr>
        <w:t>俯仰力矩</w:t>
      </w:r>
      <w:r>
        <w:rPr>
          <w:rFonts w:hint="eastAsia" w:cs="Times New Roman"/>
          <w:szCs w:val="21"/>
        </w:rPr>
        <w:t>M</w:t>
      </w:r>
      <w:r>
        <w:rPr>
          <w:rFonts w:cs="Times New Roman"/>
          <w:szCs w:val="21"/>
        </w:rPr>
        <w:t>z_base = TBL_MZ_BASE(</w:t>
      </w:r>
      <w:r>
        <w:rPr>
          <w:rFonts w:hint="eastAsia" w:cs="Times New Roman"/>
          <w:szCs w:val="21"/>
        </w:rPr>
        <w:t>alpha_deg, beta_deg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rPr>
          <w:rFonts w:hint="eastAsia"/>
        </w:rPr>
        <w:t>基本状态气动力矩</w:t>
      </w:r>
      <w:r>
        <w:rPr>
          <w:rFonts w:hint="eastAsia"/>
          <w:lang w:val="en-US" w:eastAsia="zh-CN"/>
        </w:rPr>
        <w:t>(体轴)</w:t>
      </w:r>
      <w:r>
        <w:rPr>
          <w:rFonts w:hint="eastAsia"/>
        </w:rPr>
        <w:t>系数数据表</w:t>
      </w:r>
    </w:p>
    <w:tbl>
      <w:tblPr>
        <w:tblStyle w:val="31"/>
        <w:tblW w:w="105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950"/>
        <w:gridCol w:w="584"/>
        <w:gridCol w:w="650"/>
        <w:gridCol w:w="650"/>
        <w:gridCol w:w="650"/>
        <w:gridCol w:w="647"/>
        <w:gridCol w:w="529"/>
        <w:gridCol w:w="982"/>
        <w:gridCol w:w="525"/>
        <w:gridCol w:w="536"/>
        <w:gridCol w:w="461"/>
        <w:gridCol w:w="610"/>
        <w:gridCol w:w="654"/>
        <w:gridCol w:w="513"/>
        <w:gridCol w:w="240"/>
        <w:gridCol w:w="2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0580" w:type="dxa"/>
            <w:gridSpan w:val="17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基本状态气动数据(气动系数)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kern w:val="0"/>
                <w:sz w:val="18"/>
                <w:szCs w:val="18"/>
              </w:rPr>
              <w:t>Mz0(</w:t>
            </w:r>
            <w:r>
              <w:rPr>
                <w:rFonts w:hint="eastAsia" w:cs="Times New Roman"/>
                <w:kern w:val="0"/>
                <w:sz w:val="18"/>
                <w:szCs w:val="18"/>
              </w:rPr>
              <w:t>俯仰力矩系数</w:t>
            </w:r>
            <w:r>
              <w:rPr>
                <w:rFonts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95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584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-15</w:t>
            </w:r>
          </w:p>
        </w:tc>
        <w:tc>
          <w:tcPr>
            <w:tcW w:w="64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98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5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36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6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 xml:space="preserve">15 </w:t>
            </w:r>
          </w:p>
        </w:tc>
        <w:tc>
          <w:tcPr>
            <w:tcW w:w="61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65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1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24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0.200550 </w:t>
            </w: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-8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0.178790 </w:t>
            </w: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0.090635 </w:t>
            </w: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0.049526 </w:t>
            </w: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-0.189814 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-0.143546 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-0.101132 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-0.001854 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0.051804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0.080000 </w:t>
            </w: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0.048695 </w:t>
            </w: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0.081607 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0.043764 </w:t>
            </w: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-0.001459 </w:t>
            </w:r>
          </w:p>
        </w:tc>
        <w:tc>
          <w:tcPr>
            <w:tcW w:w="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-0.091687 </w:t>
            </w: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11"/>
                <w:szCs w:val="1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-0.144894 </w:t>
            </w:r>
          </w:p>
        </w:tc>
        <w:tc>
          <w:tcPr>
            <w:tcW w:w="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-0.203262 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0.041597 </w:t>
            </w: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0.022653 </w:t>
            </w: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-0.031318 </w:t>
            </w: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-0.072519 </w:t>
            </w: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-0.120090 </w:t>
            </w: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9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-0.199520 </w:t>
            </w:r>
          </w:p>
        </w:tc>
        <w:tc>
          <w:tcPr>
            <w:tcW w:w="5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1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982" w:type="dxa"/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-0.289650 </w:t>
            </w:r>
          </w:p>
        </w:tc>
        <w:tc>
          <w:tcPr>
            <w:tcW w:w="525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1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4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13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982" w:type="dxa"/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-0.355020 </w:t>
            </w:r>
          </w:p>
        </w:tc>
        <w:tc>
          <w:tcPr>
            <w:tcW w:w="525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1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4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13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982" w:type="dxa"/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 w:eastAsiaTheme="minorEastAsia"/>
                <w:color w:val="000000"/>
                <w:kern w:val="0"/>
                <w:sz w:val="11"/>
                <w:szCs w:val="11"/>
              </w:rPr>
              <w:t xml:space="preserve">-0.308930 </w:t>
            </w:r>
          </w:p>
        </w:tc>
        <w:tc>
          <w:tcPr>
            <w:tcW w:w="525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36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61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1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4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13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24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</w:tbl>
    <w:p>
      <w:pPr>
        <w:bidi w:val="0"/>
      </w:pPr>
    </w:p>
    <w:p>
      <w:pPr>
        <w:snapToGrid w:val="0"/>
        <w:ind w:left="481" w:leftChars="229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基态</w:t>
      </w:r>
      <w:r>
        <w:rPr>
          <w:rFonts w:cs="Times New Roman"/>
          <w:szCs w:val="21"/>
        </w:rPr>
        <w:t>滚转力矩</w:t>
      </w:r>
      <w:r>
        <w:rPr>
          <w:rFonts w:hint="eastAsia" w:cs="Times New Roman"/>
          <w:szCs w:val="21"/>
        </w:rPr>
        <w:t>M</w:t>
      </w:r>
      <w:r>
        <w:rPr>
          <w:rFonts w:cs="Times New Roman"/>
          <w:szCs w:val="21"/>
        </w:rPr>
        <w:t>x_base = TBL_MX_BASE(</w:t>
      </w:r>
      <w:r>
        <w:rPr>
          <w:rFonts w:hint="eastAsia" w:cs="Times New Roman"/>
          <w:szCs w:val="21"/>
        </w:rPr>
        <w:t>alpha_deg, beta_deg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rPr>
          <w:rFonts w:hint="eastAsia"/>
        </w:rPr>
        <w:t>基本状态气动力矩</w:t>
      </w:r>
      <w:r>
        <w:rPr>
          <w:rFonts w:hint="eastAsia"/>
          <w:lang w:val="en-US" w:eastAsia="zh-CN"/>
        </w:rPr>
        <w:t>(体轴)</w:t>
      </w:r>
      <w:r>
        <w:rPr>
          <w:rFonts w:hint="eastAsia"/>
        </w:rPr>
        <w:t>系数数据表</w:t>
      </w:r>
    </w:p>
    <w:tbl>
      <w:tblPr>
        <w:tblStyle w:val="31"/>
        <w:tblW w:w="105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950"/>
        <w:gridCol w:w="584"/>
        <w:gridCol w:w="650"/>
        <w:gridCol w:w="650"/>
        <w:gridCol w:w="650"/>
        <w:gridCol w:w="647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0580" w:type="dxa"/>
            <w:gridSpan w:val="17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基本状态气动数据(气动系数)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>
              <w:rPr>
                <w:rFonts w:cs="Times New Roman"/>
                <w:kern w:val="0"/>
                <w:sz w:val="18"/>
                <w:szCs w:val="18"/>
              </w:rPr>
              <w:t>M</w:t>
            </w:r>
            <w:r>
              <w:rPr>
                <w:rFonts w:hint="eastAsia" w:cs="Times New Roman"/>
                <w:kern w:val="0"/>
                <w:sz w:val="18"/>
                <w:szCs w:val="18"/>
                <w:lang w:val="en-US" w:eastAsia="zh-CN"/>
              </w:rPr>
              <w:t>z</w:t>
            </w:r>
            <w:r>
              <w:rPr>
                <w:rFonts w:cs="Times New Roman"/>
                <w:kern w:val="0"/>
                <w:sz w:val="18"/>
                <w:szCs w:val="18"/>
              </w:rPr>
              <w:t>0(</w:t>
            </w:r>
            <w:r>
              <w:rPr>
                <w:rFonts w:hint="eastAsia" w:cs="Times New Roman"/>
                <w:kern w:val="0"/>
                <w:sz w:val="18"/>
                <w:szCs w:val="18"/>
                <w:lang w:val="en-US" w:eastAsia="zh-CN"/>
              </w:rPr>
              <w:t>滚转</w:t>
            </w:r>
            <w:r>
              <w:rPr>
                <w:rFonts w:hint="eastAsia" w:cs="Times New Roman"/>
                <w:kern w:val="0"/>
                <w:sz w:val="18"/>
                <w:szCs w:val="18"/>
              </w:rPr>
              <w:t>力矩系数</w:t>
            </w:r>
            <w:r>
              <w:rPr>
                <w:rFonts w:cs="Times New Roman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584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-15</w:t>
            </w:r>
          </w:p>
        </w:tc>
        <w:tc>
          <w:tcPr>
            <w:tcW w:w="64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 xml:space="preserve">15 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-8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-0.0020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-0.0033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0.015830 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80" w:lineRule="exact"/>
              <w:jc w:val="both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>0.002535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>-0.001844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>-0.014013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 -0.005125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 0.003110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>0.024597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>-0.002450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>0.016609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>0.017354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>-0.000554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>-0.000892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 -0.017374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0.0037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0.0129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0.0164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-0.0148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-0.0126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-0.0040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</w:tbl>
    <w:p/>
    <w:p>
      <w:pPr>
        <w:snapToGrid w:val="0"/>
        <w:ind w:left="481" w:leftChars="229"/>
      </w:pPr>
      <w:r>
        <w:rPr>
          <w:rFonts w:hint="eastAsia" w:cs="Times New Roman"/>
          <w:szCs w:val="21"/>
        </w:rPr>
        <w:t>基态</w:t>
      </w:r>
      <w:r>
        <w:rPr>
          <w:rFonts w:cs="Times New Roman"/>
          <w:szCs w:val="21"/>
        </w:rPr>
        <w:t>偏航力矩</w:t>
      </w:r>
      <w:r>
        <w:rPr>
          <w:rFonts w:hint="eastAsia" w:cs="Times New Roman"/>
          <w:szCs w:val="21"/>
        </w:rPr>
        <w:t>M</w:t>
      </w:r>
      <w:r>
        <w:rPr>
          <w:rFonts w:cs="Times New Roman"/>
          <w:szCs w:val="21"/>
        </w:rPr>
        <w:t>y_base = TBL_MY_BASE(</w:t>
      </w:r>
      <w:r>
        <w:rPr>
          <w:rFonts w:hint="eastAsia" w:cs="Times New Roman"/>
          <w:szCs w:val="21"/>
        </w:rPr>
        <w:t>alpha_deg, beta_deg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rPr>
          <w:rFonts w:hint="eastAsia"/>
        </w:rPr>
        <w:t>基本状态气动力矩</w:t>
      </w:r>
      <w:r>
        <w:rPr>
          <w:rFonts w:hint="eastAsia"/>
          <w:lang w:val="en-US" w:eastAsia="zh-CN"/>
        </w:rPr>
        <w:t>(体轴)</w:t>
      </w:r>
      <w:r>
        <w:rPr>
          <w:rFonts w:hint="eastAsia"/>
        </w:rPr>
        <w:t>系数数据表</w:t>
      </w:r>
    </w:p>
    <w:tbl>
      <w:tblPr>
        <w:tblStyle w:val="31"/>
        <w:tblW w:w="105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950"/>
        <w:gridCol w:w="584"/>
        <w:gridCol w:w="650"/>
        <w:gridCol w:w="650"/>
        <w:gridCol w:w="650"/>
        <w:gridCol w:w="647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  <w:gridCol w:w="5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  <w:jc w:val="center"/>
        </w:trPr>
        <w:tc>
          <w:tcPr>
            <w:tcW w:w="10580" w:type="dxa"/>
            <w:gridSpan w:val="17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基本状态气动数据(气动系数)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9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>
              <w:rPr>
                <w:rFonts w:cs="Times New Roman"/>
                <w:kern w:val="0"/>
                <w:sz w:val="18"/>
                <w:szCs w:val="18"/>
              </w:rPr>
              <w:t>M</w:t>
            </w:r>
            <w:r>
              <w:rPr>
                <w:rFonts w:hint="eastAsia" w:cs="Times New Roman"/>
                <w:kern w:val="0"/>
                <w:sz w:val="18"/>
                <w:szCs w:val="18"/>
                <w:lang w:val="en-US" w:eastAsia="zh-CN"/>
              </w:rPr>
              <w:t>y</w:t>
            </w:r>
            <w:r>
              <w:rPr>
                <w:rFonts w:cs="Times New Roman"/>
                <w:kern w:val="0"/>
                <w:sz w:val="18"/>
                <w:szCs w:val="18"/>
              </w:rPr>
              <w:t>0(</w:t>
            </w:r>
            <w:r>
              <w:rPr>
                <w:rFonts w:hint="eastAsia" w:cs="Times New Roman"/>
                <w:kern w:val="0"/>
                <w:sz w:val="18"/>
                <w:szCs w:val="18"/>
                <w:lang w:val="en-US" w:eastAsia="zh-CN"/>
              </w:rPr>
              <w:t>偏航</w:t>
            </w:r>
            <w:r>
              <w:rPr>
                <w:rFonts w:hint="eastAsia" w:cs="Times New Roman"/>
                <w:kern w:val="0"/>
                <w:sz w:val="18"/>
                <w:szCs w:val="18"/>
              </w:rPr>
              <w:t>力矩系数</w:t>
            </w:r>
            <w:r>
              <w:rPr>
                <w:rFonts w:cs="Times New Roman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584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6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-15</w:t>
            </w:r>
          </w:p>
        </w:tc>
        <w:tc>
          <w:tcPr>
            <w:tcW w:w="64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 xml:space="preserve">15 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-8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0.0073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0.0050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0.081907 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80" w:lineRule="exact"/>
              <w:jc w:val="both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0.076283 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hint="eastAsia"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0.067308 </w:t>
            </w:r>
          </w:p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0.031074 </w:t>
            </w: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-0.001661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hint="eastAsia"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-0.025156 </w:t>
            </w:r>
          </w:p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hint="eastAsia"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-0.037580 </w:t>
            </w:r>
          </w:p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0.010657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-0.010896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-0.038260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-0.045173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-0.084736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spacing w:line="280" w:lineRule="exact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cs="Times New Roman"/>
                <w:color w:val="000000"/>
                <w:kern w:val="0"/>
                <w:sz w:val="11"/>
                <w:szCs w:val="11"/>
              </w:rPr>
              <w:t xml:space="preserve">-0.081924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0.0134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0.0152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-0.0104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0.0143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-0.0218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14</w:t>
            </w:r>
          </w:p>
        </w:tc>
        <w:tc>
          <w:tcPr>
            <w:tcW w:w="5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1"/>
                <w:szCs w:val="11"/>
                <w:u w:val="none"/>
                <w:lang w:val="en-US" w:eastAsia="zh-CN" w:bidi="ar"/>
              </w:rPr>
              <w:t xml:space="preserve">-0.0109 </w:t>
            </w: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18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  <w:jc w:val="center"/>
        </w:trPr>
        <w:tc>
          <w:tcPr>
            <w:tcW w:w="1159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950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584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0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47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29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/>
    <w:p/>
    <w:p/>
    <w:p>
      <w:pPr>
        <w:pStyle w:val="4"/>
        <w:snapToGrid w:val="0"/>
        <w:spacing w:before="156" w:after="0" w:afterLines="0"/>
      </w:pPr>
      <w:r>
        <w:rPr>
          <w:rFonts w:hint="eastAsia"/>
        </w:rPr>
        <w:t>气动舵面增量气动数据</w:t>
      </w:r>
    </w:p>
    <w:p>
      <w:pPr>
        <w:snapToGrid w:val="0"/>
        <w:rPr>
          <w:b/>
          <w:bCs/>
        </w:rPr>
      </w:pPr>
      <w:r>
        <w:rPr>
          <w:rFonts w:hint="eastAsia"/>
          <w:b/>
          <w:bCs/>
        </w:rPr>
        <w:t>【注】舵面增量系数是双边计算。</w:t>
      </w:r>
    </w:p>
    <w:p>
      <w:pPr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无人机气动舵面增量气动数据包括升降舵、方向舵、副翼和襟翼，通过二维插值表给出，具体如下。</w:t>
      </w:r>
    </w:p>
    <w:p>
      <w:pPr>
        <w:numPr>
          <w:ilvl w:val="0"/>
          <w:numId w:val="7"/>
        </w:numPr>
        <w:ind w:left="420" w:leftChars="0" w:hanging="420" w:firstLineChars="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舵偏方向定义：</w:t>
      </w:r>
    </w:p>
    <w:p>
      <w:pPr>
        <w:tabs>
          <w:tab w:val="left" w:pos="1448"/>
        </w:tabs>
        <w:spacing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升降舵沿对称轴向下偏转为正向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</w:rPr>
        <w:t>上偏转为负。</w:t>
      </w:r>
    </w:p>
    <w:p>
      <w:pPr>
        <w:tabs>
          <w:tab w:val="left" w:pos="1448"/>
        </w:tabs>
        <w:spacing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方向舵沿前飞方向右偏为正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</w:rPr>
        <w:t>左偏为负。</w:t>
      </w:r>
    </w:p>
    <w:p>
      <w:pPr>
        <w:tabs>
          <w:tab w:val="left" w:pos="1448"/>
        </w:tabs>
        <w:spacing w:line="360" w:lineRule="auto"/>
        <w:ind w:firstLine="422" w:firstLineChars="200"/>
        <w:jc w:val="left"/>
        <w:rPr>
          <w:b/>
          <w:bCs/>
        </w:rPr>
      </w:pPr>
      <w:r>
        <w:rPr>
          <w:rFonts w:hint="eastAsia"/>
          <w:b/>
          <w:bCs/>
        </w:rPr>
        <w:t>两侧副翼成对差动控制，右侧机翼上偏、左侧机翼下偏为正，右侧下偏、左侧上偏为负。</w:t>
      </w:r>
    </w:p>
    <w:p>
      <w:pPr>
        <w:wordWrap/>
        <w:snapToGrid w:val="0"/>
        <w:ind w:firstLine="420" w:firstLineChars="200"/>
      </w:pPr>
      <w:r>
        <w:rPr>
          <w:rFonts w:hint="eastAsia"/>
        </w:rPr>
        <w:t>升降舵气动力</w:t>
      </w:r>
      <w:r>
        <w:t>/</w:t>
      </w:r>
      <w:r>
        <w:rPr>
          <w:rFonts w:hint="eastAsia"/>
        </w:rPr>
        <w:t>力矩系数增量</w:t>
      </w:r>
      <w:r>
        <w:t>=</w:t>
      </w:r>
      <w:r>
        <w:rPr>
          <w:rFonts w:hint="eastAsia"/>
        </w:rPr>
        <w:t>升降舵数据（迎角，侧滑角，升降舵）</w:t>
      </w:r>
    </w:p>
    <w:p>
      <w:pPr>
        <w:pStyle w:val="80"/>
        <w:ind w:firstLineChars="200"/>
      </w:pPr>
      <w:r>
        <w:rPr>
          <w:rFonts w:hint="eastAsia"/>
        </w:rPr>
        <w:t>方向舵气动力</w:t>
      </w:r>
      <w:r>
        <w:t>/</w:t>
      </w:r>
      <w:r>
        <w:rPr>
          <w:rFonts w:hint="eastAsia"/>
        </w:rPr>
        <w:t>力矩系数增量</w:t>
      </w:r>
      <w:r>
        <w:t>=</w:t>
      </w:r>
      <w:r>
        <w:rPr>
          <w:rFonts w:hint="eastAsia"/>
        </w:rPr>
        <w:t>方向舵数据（迎角，侧滑角，方向舵）</w:t>
      </w:r>
    </w:p>
    <w:p>
      <w:pPr>
        <w:pStyle w:val="80"/>
        <w:ind w:firstLineChars="200"/>
      </w:pPr>
      <w:r>
        <w:rPr>
          <w:rFonts w:hint="eastAsia"/>
        </w:rPr>
        <w:t>副翼气动力</w:t>
      </w:r>
      <w:r>
        <w:t>/</w:t>
      </w:r>
      <w:r>
        <w:rPr>
          <w:rFonts w:hint="eastAsia"/>
        </w:rPr>
        <w:t>力矩系数增量</w:t>
      </w:r>
      <w:r>
        <w:t>=</w:t>
      </w:r>
      <w:r>
        <w:rPr>
          <w:rFonts w:hint="eastAsia"/>
        </w:rPr>
        <w:t>副翼数据（迎角，侧滑角，副翼舵）</w:t>
      </w:r>
    </w:p>
    <w:p>
      <w:pPr>
        <w:pStyle w:val="80"/>
        <w:ind w:firstLineChars="200"/>
        <w:rPr>
          <w:rFonts w:hint="eastAsia"/>
        </w:rPr>
      </w:pPr>
      <w:r>
        <w:rPr>
          <w:rFonts w:hint="eastAsia"/>
        </w:rPr>
        <w:t>襟翼气动力</w:t>
      </w:r>
      <w:r>
        <w:t>/</w:t>
      </w:r>
      <w:r>
        <w:rPr>
          <w:rFonts w:hint="eastAsia"/>
        </w:rPr>
        <w:t>力矩系数增量</w:t>
      </w:r>
      <w:r>
        <w:t>=</w:t>
      </w:r>
      <w:r>
        <w:rPr>
          <w:rFonts w:hint="eastAsia"/>
        </w:rPr>
        <w:t>襟翼数据（迎角，侧滑角，襟翼）</w:t>
      </w:r>
    </w:p>
    <w:p>
      <w:pPr>
        <w:pStyle w:val="80"/>
        <w:ind w:firstLineChars="200"/>
        <w:rPr>
          <w:rFonts w:hint="eastAsia"/>
        </w:rPr>
      </w:pPr>
    </w:p>
    <w:p>
      <w:pPr>
        <w:pStyle w:val="80"/>
        <w:ind w:firstLine="0"/>
      </w:pPr>
      <w:r>
        <w:rPr>
          <w:rFonts w:hint="eastAsia"/>
        </w:rPr>
        <w:t>（1）</w:t>
      </w:r>
      <w:r>
        <w:rPr>
          <w:rFonts w:hint="eastAsia"/>
          <w:b/>
          <w:bCs/>
        </w:rPr>
        <w:t>升降舵</w:t>
      </w:r>
      <w:r>
        <w:rPr>
          <w:rFonts w:hint="eastAsia"/>
        </w:rPr>
        <w:t>气动力</w:t>
      </w:r>
      <w:r>
        <w:t>/</w:t>
      </w:r>
      <w:r>
        <w:rPr>
          <w:rFonts w:hint="eastAsia"/>
        </w:rPr>
        <w:t>力矩系数</w:t>
      </w:r>
    </w:p>
    <w:p>
      <w:pPr>
        <w:pStyle w:val="11"/>
        <w:ind w:firstLine="400"/>
        <w:rPr>
          <w:rFonts w:cs="Times New Roman"/>
          <w:b/>
          <w:sz w:val="28"/>
        </w:rPr>
      </w:pPr>
      <w:bookmarkStart w:id="38" w:name="_Ref98839411"/>
      <w:bookmarkStart w:id="39" w:name="_Toc98840500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bookmarkEnd w:id="38"/>
      <w:r>
        <w:t xml:space="preserve"> </w:t>
      </w:r>
      <w:r>
        <w:rPr>
          <w:rFonts w:hint="eastAsia"/>
        </w:rPr>
        <w:t>升降舵数据需求表</w:t>
      </w:r>
      <w:bookmarkEnd w:id="39"/>
    </w:p>
    <w:tbl>
      <w:tblPr>
        <w:tblStyle w:val="31"/>
        <w:tblW w:w="72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2196"/>
        <w:gridCol w:w="2352"/>
        <w:gridCol w:w="1128"/>
        <w:gridCol w:w="9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类别</w:t>
            </w:r>
          </w:p>
        </w:tc>
        <w:tc>
          <w:tcPr>
            <w:tcW w:w="2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参数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描述或表示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参数数值</w:t>
            </w: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  <w:jc w:val="center"/>
        </w:trPr>
        <w:tc>
          <w:tcPr>
            <w:tcW w:w="70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气动</w:t>
            </w:r>
          </w:p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数据</w:t>
            </w:r>
          </w:p>
        </w:tc>
        <w:tc>
          <w:tcPr>
            <w:tcW w:w="2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升力系数插值表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升降舵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阻力系数插值表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升降舵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侧力系数插值表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升降舵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俯仰力矩系数插值表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b/>
                <w:bCs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升降舵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滚转力矩系数插值表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升降舵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1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偏航力矩系数插值表</w:t>
            </w:r>
          </w:p>
        </w:tc>
        <w:tc>
          <w:tcPr>
            <w:tcW w:w="2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升降舵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</w:tbl>
    <w:p>
      <w:pPr>
        <w:wordWrap/>
        <w:snapToGrid w:val="0"/>
        <w:spacing w:before="156" w:beforeLines="50"/>
        <w:ind w:firstLine="420" w:firstLine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请根据</w:t>
      </w:r>
      <w:r>
        <w:rPr>
          <w:rFonts w:cs="Times New Roman"/>
          <w:szCs w:val="21"/>
        </w:rPr>
        <w:fldChar w:fldCharType="begin"/>
      </w:r>
      <w:r>
        <w:rPr>
          <w:rFonts w:cs="Times New Roman"/>
          <w:szCs w:val="21"/>
        </w:rPr>
        <w:instrText xml:space="preserve"> </w:instrText>
      </w:r>
      <w:r>
        <w:rPr>
          <w:rFonts w:hint="eastAsia" w:cs="Times New Roman"/>
          <w:szCs w:val="21"/>
        </w:rPr>
        <w:instrText xml:space="preserve">REF _Ref98839411 \h</w:instrText>
      </w:r>
      <w:r>
        <w:rPr>
          <w:rFonts w:cs="Times New Roman"/>
          <w:szCs w:val="21"/>
        </w:rPr>
        <w:instrText xml:space="preserve"> </w:instrText>
      </w:r>
      <w:r>
        <w:rPr>
          <w:rFonts w:cs="Times New Roman"/>
          <w:szCs w:val="21"/>
        </w:rPr>
        <w:fldChar w:fldCharType="separate"/>
      </w:r>
      <w:r>
        <w:rPr>
          <w:rFonts w:hint="eastAsia"/>
        </w:rPr>
        <w:t xml:space="preserve">表 </w:t>
      </w:r>
      <w:r>
        <w:t>6</w:t>
      </w:r>
      <w:r>
        <w:noBreakHyphen/>
      </w:r>
      <w:r>
        <w:t>2</w:t>
      </w:r>
      <w:r>
        <w:rPr>
          <w:rFonts w:cs="Times New Roman"/>
          <w:szCs w:val="21"/>
        </w:rPr>
        <w:fldChar w:fldCharType="end"/>
      </w:r>
      <w:r>
        <w:rPr>
          <w:rFonts w:hint="eastAsia" w:cs="Times New Roman"/>
          <w:szCs w:val="21"/>
        </w:rPr>
        <w:t>给出</w:t>
      </w:r>
      <w:r>
        <w:rPr>
          <w:rFonts w:hint="eastAsia" w:cs="Times New Roman"/>
          <w:szCs w:val="16"/>
        </w:rPr>
        <w:t>升降舵各偏转角度时升力系数，阻力系数，侧力系数，俯仰力矩系数，滚转力矩系数，偏航力矩系数相对应的插值表，</w:t>
      </w:r>
      <w:r>
        <w:rPr>
          <w:rFonts w:hint="eastAsia" w:cs="Times New Roman"/>
          <w:szCs w:val="21"/>
        </w:rPr>
        <w:t>格式如</w:t>
      </w:r>
      <w:r>
        <w:rPr>
          <w:rFonts w:hint="eastAsia" w:cs="Times New Roman"/>
          <w:b/>
          <w:bCs/>
          <w:szCs w:val="21"/>
        </w:rPr>
        <w:t>附录三</w:t>
      </w:r>
      <w:r>
        <w:rPr>
          <w:rFonts w:hint="eastAsia" w:cs="Times New Roman"/>
          <w:szCs w:val="21"/>
        </w:rPr>
        <w:t>中升降舵</w:t>
      </w:r>
      <w:r>
        <w:rPr>
          <w:rFonts w:hint="eastAsia"/>
        </w:rPr>
        <w:t>气动力</w:t>
      </w:r>
      <w:r>
        <w:t>/</w:t>
      </w:r>
      <w:r>
        <w:rPr>
          <w:rFonts w:hint="eastAsia"/>
        </w:rPr>
        <w:t>力矩系数增量二维差值表</w:t>
      </w:r>
      <w:r>
        <w:rPr>
          <w:rFonts w:hint="eastAsia" w:cs="Times New Roman"/>
          <w:szCs w:val="21"/>
        </w:rPr>
        <w:t>所示。其数学符号描述如下</w:t>
      </w: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升降舵</w:t>
      </w:r>
      <w:r>
        <w:rPr>
          <w:rFonts w:cs="Times New Roman"/>
          <w:szCs w:val="21"/>
        </w:rPr>
        <w:t>升力系数</w:t>
      </w:r>
      <w:r>
        <w:rPr>
          <w:rFonts w:hint="eastAsia" w:cs="Times New Roman"/>
          <w:szCs w:val="21"/>
        </w:rPr>
        <w:t>C</w:t>
      </w:r>
      <w:r>
        <w:rPr>
          <w:rFonts w:cs="Times New Roman"/>
          <w:szCs w:val="21"/>
        </w:rPr>
        <w:t>y_</w:t>
      </w:r>
      <w:r>
        <w:rPr>
          <w:rFonts w:hint="eastAsia" w:cs="Times New Roman"/>
          <w:szCs w:val="21"/>
        </w:rPr>
        <w:t>ele</w:t>
      </w:r>
      <w:r>
        <w:rPr>
          <w:rFonts w:cs="Times New Roman"/>
          <w:szCs w:val="21"/>
        </w:rPr>
        <w:t xml:space="preserve"> = TBL_CY_</w:t>
      </w:r>
      <w:r>
        <w:rPr>
          <w:rFonts w:hint="eastAsia" w:cs="Times New Roman"/>
          <w:szCs w:val="21"/>
        </w:rPr>
        <w:t>ELE</w:t>
      </w:r>
      <w:r>
        <w:rPr>
          <w:rFonts w:cs="Times New Roman"/>
          <w:szCs w:val="21"/>
        </w:rPr>
        <w:t>(</w:t>
      </w:r>
      <w:r>
        <w:rPr>
          <w:rFonts w:hint="eastAsia" w:cs="Times New Roman"/>
          <w:szCs w:val="21"/>
        </w:rPr>
        <w:t>alpha_deg，beta_deg，ele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</w:t>
      </w:r>
      <w:r>
        <w:rPr>
          <w:rFonts w:hint="eastAsia"/>
          <w:lang w:val="en-US" w:eastAsia="zh-CN"/>
        </w:rPr>
        <w:t>力(体轴)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376"/>
        <w:gridCol w:w="734"/>
        <w:gridCol w:w="240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力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10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d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cy(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升力系数增量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376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73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4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-0.138597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-0.139190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/>
                <w:sz w:val="16"/>
                <w:szCs w:val="16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-0.121380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-0.151020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-0.175550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-0.179920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-0.223800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-0.183700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-0.1696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bottom w:val="single" w:color="auto" w:sz="4" w:space="0"/>
            </w:tcBorders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bidi w:val="0"/>
      </w:pPr>
    </w:p>
    <w:p>
      <w:pPr>
        <w:snapToGrid w:val="0"/>
        <w:ind w:left="420" w:leftChars="200"/>
        <w:rPr>
          <w:rFonts w:cs="Times New Roman"/>
          <w:szCs w:val="21"/>
        </w:rPr>
      </w:pP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升降舵</w:t>
      </w:r>
      <w:r>
        <w:rPr>
          <w:rFonts w:cs="Times New Roman"/>
          <w:szCs w:val="21"/>
        </w:rPr>
        <w:t>阻力系数</w:t>
      </w:r>
      <w:r>
        <w:rPr>
          <w:rFonts w:hint="eastAsia" w:cs="Times New Roman"/>
          <w:szCs w:val="21"/>
        </w:rPr>
        <w:t>C</w:t>
      </w:r>
      <w:r>
        <w:rPr>
          <w:rFonts w:cs="Times New Roman"/>
          <w:szCs w:val="21"/>
        </w:rPr>
        <w:t>x_</w:t>
      </w:r>
      <w:r>
        <w:rPr>
          <w:rFonts w:hint="eastAsia" w:cs="Times New Roman"/>
          <w:szCs w:val="21"/>
        </w:rPr>
        <w:t>ele</w:t>
      </w:r>
      <w:r>
        <w:rPr>
          <w:rFonts w:cs="Times New Roman"/>
          <w:szCs w:val="21"/>
        </w:rPr>
        <w:t xml:space="preserve"> = TBL_CX_</w:t>
      </w:r>
      <w:r>
        <w:rPr>
          <w:rFonts w:hint="eastAsia" w:cs="Times New Roman"/>
          <w:szCs w:val="21"/>
        </w:rPr>
        <w:t>ELE</w:t>
      </w:r>
      <w:r>
        <w:rPr>
          <w:rFonts w:cs="Times New Roman"/>
          <w:szCs w:val="21"/>
        </w:rPr>
        <w:t>(</w:t>
      </w:r>
      <w:r>
        <w:rPr>
          <w:rFonts w:hint="eastAsia" w:cs="Times New Roman"/>
          <w:szCs w:val="21"/>
        </w:rPr>
        <w:t>alpha_deg，beta_deg，ele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舵面相关气动力</w:t>
      </w:r>
      <w:r>
        <w:rPr>
          <w:rFonts w:hint="eastAsia"/>
          <w:lang w:val="en-US" w:eastAsia="zh-CN"/>
        </w:rPr>
        <w:t>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389"/>
        <w:gridCol w:w="700"/>
        <w:gridCol w:w="261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力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10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dc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x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阻力系数增量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38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7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6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  <w:r>
              <w:rPr>
                <w:rFonts w:hint="eastAsia"/>
                <w:sz w:val="11"/>
                <w:szCs w:val="11"/>
              </w:rPr>
              <w:t>0.00065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6</w:t>
            </w:r>
          </w:p>
        </w:tc>
        <w:tc>
          <w:tcPr>
            <w:tcW w:w="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0.001363</w:t>
            </w:r>
          </w:p>
        </w:tc>
        <w:tc>
          <w:tcPr>
            <w:tcW w:w="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/>
                <w:sz w:val="11"/>
                <w:szCs w:val="11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2"/>
                <w:szCs w:val="2"/>
                <w:lang w:eastAsia="zh-CN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  <w:r>
              <w:rPr>
                <w:rFonts w:hint="eastAsia"/>
                <w:sz w:val="11"/>
                <w:szCs w:val="11"/>
              </w:rPr>
              <w:t>0.003873</w:t>
            </w:r>
          </w:p>
        </w:tc>
        <w:tc>
          <w:tcPr>
            <w:tcW w:w="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0.003426</w:t>
            </w:r>
          </w:p>
        </w:tc>
        <w:tc>
          <w:tcPr>
            <w:tcW w:w="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0.010052</w:t>
            </w:r>
          </w:p>
        </w:tc>
        <w:tc>
          <w:tcPr>
            <w:tcW w:w="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0.007391</w:t>
            </w:r>
          </w:p>
        </w:tc>
        <w:tc>
          <w:tcPr>
            <w:tcW w:w="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0.018761</w:t>
            </w:r>
          </w:p>
        </w:tc>
        <w:tc>
          <w:tcPr>
            <w:tcW w:w="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0.013203</w:t>
            </w:r>
          </w:p>
        </w:tc>
        <w:tc>
          <w:tcPr>
            <w:tcW w:w="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0.0034970</w:t>
            </w:r>
          </w:p>
        </w:tc>
        <w:tc>
          <w:tcPr>
            <w:tcW w:w="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bottom w:val="single" w:color="auto" w:sz="4" w:space="0"/>
            </w:tcBorders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snapToGrid w:val="0"/>
        <w:ind w:left="420" w:leftChars="200"/>
        <w:rPr>
          <w:rFonts w:cs="Times New Roman"/>
          <w:szCs w:val="21"/>
        </w:rPr>
      </w:pP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升降舵</w:t>
      </w:r>
      <w:r>
        <w:rPr>
          <w:rFonts w:cs="Times New Roman"/>
          <w:szCs w:val="21"/>
        </w:rPr>
        <w:t>侧力系数</w:t>
      </w:r>
      <w:r>
        <w:rPr>
          <w:rFonts w:hint="eastAsia" w:cs="Times New Roman"/>
          <w:szCs w:val="21"/>
        </w:rPr>
        <w:t>C</w:t>
      </w:r>
      <w:r>
        <w:rPr>
          <w:rFonts w:cs="Times New Roman"/>
          <w:szCs w:val="21"/>
        </w:rPr>
        <w:t>z_</w:t>
      </w:r>
      <w:r>
        <w:rPr>
          <w:rFonts w:hint="eastAsia" w:cs="Times New Roman"/>
          <w:szCs w:val="21"/>
        </w:rPr>
        <w:t>ele</w:t>
      </w:r>
      <w:r>
        <w:rPr>
          <w:rFonts w:cs="Times New Roman"/>
          <w:szCs w:val="21"/>
        </w:rPr>
        <w:t xml:space="preserve"> = TBL_CZ_</w:t>
      </w:r>
      <w:r>
        <w:rPr>
          <w:rFonts w:hint="eastAsia" w:cs="Times New Roman"/>
          <w:szCs w:val="21"/>
        </w:rPr>
        <w:t>ELE</w:t>
      </w:r>
      <w:r>
        <w:rPr>
          <w:rFonts w:cs="Times New Roman"/>
          <w:szCs w:val="21"/>
        </w:rPr>
        <w:t>(</w:t>
      </w:r>
      <w:r>
        <w:rPr>
          <w:rFonts w:hint="eastAsia" w:cs="Times New Roman"/>
          <w:szCs w:val="21"/>
        </w:rPr>
        <w:t>alpha_deg，beta_deg，ele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舵面相关气动力</w:t>
      </w:r>
      <w:r>
        <w:rPr>
          <w:rFonts w:hint="eastAsia"/>
          <w:lang w:val="en-US" w:eastAsia="zh-CN"/>
        </w:rPr>
        <w:t>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364"/>
        <w:gridCol w:w="746"/>
        <w:gridCol w:w="240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力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10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d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cz(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侧力系数增量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3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746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4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-0.002233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0.0003360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/>
                <w:sz w:val="11"/>
                <w:szCs w:val="11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-0.009094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0.0083590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-0.002711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-0.005062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-0.011724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0.0092050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0.012682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bottom w:val="single" w:color="auto" w:sz="4" w:space="0"/>
            </w:tcBorders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snapToGrid w:val="0"/>
        <w:ind w:left="420" w:leftChars="200"/>
        <w:rPr>
          <w:rFonts w:cs="Times New Roman"/>
          <w:szCs w:val="21"/>
        </w:rPr>
      </w:pPr>
    </w:p>
    <w:p>
      <w:pPr>
        <w:bidi w:val="0"/>
      </w:pP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升降舵</w:t>
      </w:r>
      <w:r>
        <w:rPr>
          <w:rFonts w:cs="Times New Roman"/>
          <w:szCs w:val="21"/>
        </w:rPr>
        <w:t>俯仰力矩</w:t>
      </w:r>
      <w:r>
        <w:rPr>
          <w:rFonts w:hint="eastAsia" w:cs="Times New Roman"/>
          <w:szCs w:val="21"/>
        </w:rPr>
        <w:t>M</w:t>
      </w:r>
      <w:r>
        <w:rPr>
          <w:rFonts w:cs="Times New Roman"/>
          <w:szCs w:val="21"/>
        </w:rPr>
        <w:t>z_</w:t>
      </w:r>
      <w:r>
        <w:rPr>
          <w:rFonts w:hint="eastAsia" w:cs="Times New Roman"/>
          <w:szCs w:val="21"/>
        </w:rPr>
        <w:t>ele</w:t>
      </w:r>
      <w:r>
        <w:rPr>
          <w:rFonts w:cs="Times New Roman"/>
          <w:szCs w:val="21"/>
        </w:rPr>
        <w:t xml:space="preserve"> = TBL_MZ_</w:t>
      </w:r>
      <w:r>
        <w:rPr>
          <w:rFonts w:hint="eastAsia" w:cs="Times New Roman"/>
          <w:szCs w:val="21"/>
        </w:rPr>
        <w:t>ELE</w:t>
      </w:r>
      <w:r>
        <w:rPr>
          <w:rFonts w:cs="Times New Roman"/>
          <w:szCs w:val="21"/>
        </w:rPr>
        <w:t>(</w:t>
      </w:r>
      <w:r>
        <w:rPr>
          <w:rFonts w:hint="eastAsia" w:cs="Times New Roman"/>
          <w:szCs w:val="21"/>
        </w:rPr>
        <w:t>alpha_deg，beta_deg，ele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</w:t>
      </w:r>
      <w:r>
        <w:rPr>
          <w:rFonts w:hint="eastAsia"/>
          <w:lang w:val="en-US" w:eastAsia="zh-CN"/>
        </w:rPr>
        <w:t>力矩(体轴)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451"/>
        <w:gridCol w:w="659"/>
        <w:gridCol w:w="240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力矩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10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dmz(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俯仰力矩系数增量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51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65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4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0.32112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0.316740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  <w:r>
              <w:rPr>
                <w:rFonts w:hint="eastAsia"/>
                <w:sz w:val="11"/>
                <w:szCs w:val="11"/>
              </w:rPr>
              <w:t>0.320540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1"/>
                <w:szCs w:val="11"/>
                <w:lang w:val="en-US" w:eastAsia="zh-CN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0.327970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0.319930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0.31957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0.31928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0.31631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0.34341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bottom w:val="single" w:color="auto" w:sz="4" w:space="0"/>
            </w:tcBorders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bidi w:val="0"/>
      </w:pPr>
    </w:p>
    <w:p>
      <w:pPr>
        <w:snapToGrid w:val="0"/>
        <w:ind w:left="420" w:leftChars="200"/>
        <w:rPr>
          <w:rFonts w:cs="Times New Roman"/>
          <w:szCs w:val="21"/>
        </w:rPr>
      </w:pP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升降舵</w:t>
      </w:r>
      <w:r>
        <w:rPr>
          <w:rFonts w:cs="Times New Roman"/>
          <w:szCs w:val="21"/>
        </w:rPr>
        <w:t>滚转力矩</w:t>
      </w:r>
      <w:r>
        <w:rPr>
          <w:rFonts w:hint="eastAsia" w:cs="Times New Roman"/>
          <w:szCs w:val="21"/>
        </w:rPr>
        <w:t>M</w:t>
      </w:r>
      <w:r>
        <w:rPr>
          <w:rFonts w:cs="Times New Roman"/>
          <w:szCs w:val="21"/>
        </w:rPr>
        <w:t>x_</w:t>
      </w:r>
      <w:r>
        <w:rPr>
          <w:rFonts w:hint="eastAsia" w:cs="Times New Roman"/>
          <w:szCs w:val="21"/>
        </w:rPr>
        <w:t>ele</w:t>
      </w:r>
      <w:r>
        <w:rPr>
          <w:rFonts w:cs="Times New Roman"/>
          <w:szCs w:val="21"/>
        </w:rPr>
        <w:t xml:space="preserve"> = TBL_MX_</w:t>
      </w:r>
      <w:r>
        <w:rPr>
          <w:rFonts w:hint="eastAsia" w:cs="Times New Roman"/>
          <w:szCs w:val="21"/>
        </w:rPr>
        <w:t>ELE</w:t>
      </w:r>
      <w:r>
        <w:rPr>
          <w:rFonts w:cs="Times New Roman"/>
          <w:szCs w:val="21"/>
        </w:rPr>
        <w:t>(</w:t>
      </w:r>
      <w:r>
        <w:rPr>
          <w:rFonts w:hint="eastAsia" w:cs="Times New Roman"/>
          <w:szCs w:val="21"/>
        </w:rPr>
        <w:t>alpha_deg，beta_deg，ele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</w:t>
      </w:r>
      <w:r>
        <w:rPr>
          <w:rFonts w:hint="eastAsia"/>
          <w:lang w:val="en-US" w:eastAsia="zh-CN"/>
        </w:rPr>
        <w:t>力矩(体轴)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364"/>
        <w:gridCol w:w="712"/>
        <w:gridCol w:w="274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力矩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10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dm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x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滚转力矩系数增量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36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712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7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-0.000804</w:t>
            </w:r>
          </w:p>
        </w:tc>
        <w:tc>
          <w:tcPr>
            <w:tcW w:w="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0.003330</w:t>
            </w:r>
          </w:p>
        </w:tc>
        <w:tc>
          <w:tcPr>
            <w:tcW w:w="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/>
                <w:sz w:val="11"/>
                <w:szCs w:val="11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-0.003737</w:t>
            </w:r>
          </w:p>
        </w:tc>
        <w:tc>
          <w:tcPr>
            <w:tcW w:w="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0.004628</w:t>
            </w:r>
          </w:p>
        </w:tc>
        <w:tc>
          <w:tcPr>
            <w:tcW w:w="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-0.001265</w:t>
            </w:r>
          </w:p>
        </w:tc>
        <w:tc>
          <w:tcPr>
            <w:tcW w:w="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-0.022401</w:t>
            </w:r>
          </w:p>
        </w:tc>
        <w:tc>
          <w:tcPr>
            <w:tcW w:w="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0.03044</w:t>
            </w:r>
          </w:p>
        </w:tc>
        <w:tc>
          <w:tcPr>
            <w:tcW w:w="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0.01244</w:t>
            </w:r>
          </w:p>
        </w:tc>
        <w:tc>
          <w:tcPr>
            <w:tcW w:w="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-0.004081</w:t>
            </w:r>
          </w:p>
        </w:tc>
        <w:tc>
          <w:tcPr>
            <w:tcW w:w="2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snapToGrid w:val="0"/>
        <w:ind w:left="420" w:leftChars="200"/>
        <w:rPr>
          <w:rFonts w:cs="Times New Roman"/>
          <w:szCs w:val="21"/>
        </w:rPr>
      </w:pP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升降舵</w:t>
      </w:r>
      <w:r>
        <w:rPr>
          <w:rFonts w:cs="Times New Roman"/>
          <w:szCs w:val="21"/>
        </w:rPr>
        <w:t>偏航力矩</w:t>
      </w:r>
      <w:r>
        <w:rPr>
          <w:rFonts w:hint="eastAsia" w:cs="Times New Roman"/>
          <w:szCs w:val="21"/>
        </w:rPr>
        <w:t>M</w:t>
      </w:r>
      <w:r>
        <w:rPr>
          <w:rFonts w:cs="Times New Roman"/>
          <w:szCs w:val="21"/>
        </w:rPr>
        <w:t>y_</w:t>
      </w:r>
      <w:r>
        <w:rPr>
          <w:rFonts w:hint="eastAsia" w:cs="Times New Roman"/>
          <w:szCs w:val="21"/>
        </w:rPr>
        <w:t>ele</w:t>
      </w:r>
      <w:r>
        <w:rPr>
          <w:rFonts w:cs="Times New Roman"/>
          <w:szCs w:val="21"/>
        </w:rPr>
        <w:t xml:space="preserve"> = TBL_MY_</w:t>
      </w:r>
      <w:r>
        <w:rPr>
          <w:rFonts w:hint="eastAsia" w:cs="Times New Roman"/>
          <w:szCs w:val="21"/>
        </w:rPr>
        <w:t>ELE</w:t>
      </w:r>
      <w:r>
        <w:rPr>
          <w:rFonts w:cs="Times New Roman"/>
          <w:szCs w:val="21"/>
        </w:rPr>
        <w:t>(</w:t>
      </w:r>
      <w:r>
        <w:rPr>
          <w:rFonts w:hint="eastAsia" w:cs="Times New Roman"/>
          <w:szCs w:val="21"/>
        </w:rPr>
        <w:t>alpha_deg，beta_deg，ele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</w:t>
      </w:r>
      <w:r>
        <w:rPr>
          <w:rFonts w:hint="eastAsia"/>
          <w:lang w:val="en-US" w:eastAsia="zh-CN"/>
        </w:rPr>
        <w:t>力矩(体轴)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376"/>
        <w:gridCol w:w="734"/>
        <w:gridCol w:w="240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力矩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10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dm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y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偏航力矩系数增量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376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734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24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-0.0019950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-0.0038060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-0.0068140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0.0063870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-0.0030760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0.0038990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-0.0144800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0.0222840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0.0026090</w:t>
            </w: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bottom w:val="single" w:color="auto" w:sz="4" w:space="0"/>
            </w:tcBorders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snapToGrid w:val="0"/>
        <w:ind w:left="420" w:leftChars="200"/>
        <w:rPr>
          <w:rFonts w:cs="Times New Roman"/>
          <w:szCs w:val="21"/>
        </w:rPr>
      </w:pPr>
    </w:p>
    <w:p>
      <w:pPr>
        <w:snapToGrid w:val="0"/>
        <w:ind w:left="420" w:leftChars="200"/>
        <w:rPr>
          <w:rFonts w:cs="Times New Roman"/>
          <w:szCs w:val="21"/>
        </w:rPr>
      </w:pPr>
    </w:p>
    <w:p>
      <w:pPr>
        <w:pStyle w:val="80"/>
        <w:ind w:firstLine="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rPr>
          <w:rFonts w:hint="eastAsia"/>
          <w:b/>
          <w:bCs/>
        </w:rPr>
        <w:t>方向舵</w:t>
      </w:r>
      <w:r>
        <w:rPr>
          <w:rFonts w:hint="eastAsia"/>
        </w:rPr>
        <w:t>气动力</w:t>
      </w:r>
      <w:r>
        <w:t>/</w:t>
      </w:r>
      <w:r>
        <w:rPr>
          <w:rFonts w:hint="eastAsia"/>
        </w:rPr>
        <w:t>力矩系数</w:t>
      </w:r>
    </w:p>
    <w:p>
      <w:pPr>
        <w:pStyle w:val="11"/>
        <w:ind w:firstLine="400"/>
        <w:rPr>
          <w:rFonts w:cs="Times New Roman"/>
          <w:b/>
          <w:sz w:val="28"/>
        </w:rPr>
      </w:pPr>
      <w:bookmarkStart w:id="40" w:name="_Ref98839423"/>
      <w:bookmarkStart w:id="41" w:name="_Toc98840501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bookmarkEnd w:id="40"/>
      <w:r>
        <w:t xml:space="preserve"> </w:t>
      </w:r>
      <w:r>
        <w:rPr>
          <w:rFonts w:hint="eastAsia"/>
        </w:rPr>
        <w:t>方向舵数据需求表</w:t>
      </w:r>
      <w:bookmarkEnd w:id="41"/>
    </w:p>
    <w:tbl>
      <w:tblPr>
        <w:tblStyle w:val="31"/>
        <w:tblW w:w="74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2410"/>
        <w:gridCol w:w="2267"/>
        <w:gridCol w:w="1121"/>
        <w:gridCol w:w="91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类别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参数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描述或表示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参数数值</w:t>
            </w: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气动</w:t>
            </w:r>
          </w:p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数据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升力系数插值表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方向舵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阻力系数插值表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方向舵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侧力系数插值表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方向舵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俯仰力矩系数插值表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b/>
                <w:bCs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方向舵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滚转力矩系数插值表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方向舵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偏航力矩系数插值表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方向舵</w:t>
            </w:r>
          </w:p>
        </w:tc>
        <w:tc>
          <w:tcPr>
            <w:tcW w:w="1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</w:tbl>
    <w:p>
      <w:pPr>
        <w:wordWrap/>
        <w:snapToGrid w:val="0"/>
        <w:spacing w:before="156" w:beforeLines="50"/>
        <w:ind w:firstLine="420" w:firstLine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请根据</w:t>
      </w:r>
      <w:r>
        <w:rPr>
          <w:rFonts w:cs="Times New Roman"/>
          <w:szCs w:val="21"/>
        </w:rPr>
        <w:fldChar w:fldCharType="begin"/>
      </w:r>
      <w:r>
        <w:rPr>
          <w:rFonts w:cs="Times New Roman"/>
          <w:szCs w:val="21"/>
        </w:rPr>
        <w:instrText xml:space="preserve"> </w:instrText>
      </w:r>
      <w:r>
        <w:rPr>
          <w:rFonts w:hint="eastAsia" w:cs="Times New Roman"/>
          <w:szCs w:val="21"/>
        </w:rPr>
        <w:instrText xml:space="preserve">REF _Ref98839423 \h</w:instrText>
      </w:r>
      <w:r>
        <w:rPr>
          <w:rFonts w:cs="Times New Roman"/>
          <w:szCs w:val="21"/>
        </w:rPr>
        <w:instrText xml:space="preserve"> </w:instrText>
      </w:r>
      <w:r>
        <w:rPr>
          <w:rFonts w:cs="Times New Roman"/>
          <w:szCs w:val="21"/>
        </w:rPr>
        <w:fldChar w:fldCharType="separate"/>
      </w:r>
      <w:r>
        <w:rPr>
          <w:rFonts w:hint="eastAsia"/>
        </w:rPr>
        <w:t xml:space="preserve">表 </w:t>
      </w:r>
      <w:r>
        <w:t>6</w:t>
      </w:r>
      <w:r>
        <w:noBreakHyphen/>
      </w:r>
      <w:r>
        <w:t>3</w:t>
      </w:r>
      <w:r>
        <w:rPr>
          <w:rFonts w:cs="Times New Roman"/>
          <w:szCs w:val="21"/>
        </w:rPr>
        <w:fldChar w:fldCharType="end"/>
      </w:r>
      <w:r>
        <w:rPr>
          <w:rFonts w:hint="eastAsia" w:cs="Times New Roman"/>
          <w:szCs w:val="21"/>
        </w:rPr>
        <w:t>给出</w:t>
      </w:r>
      <w:r>
        <w:rPr>
          <w:rFonts w:hint="eastAsia" w:cs="Times New Roman"/>
          <w:szCs w:val="16"/>
        </w:rPr>
        <w:t>方向舵各偏转角度时升力系数，阻力系数，侧力系数，俯仰力矩系数，滚转力矩系数，偏航力矩系数相对应的插值表，</w:t>
      </w:r>
      <w:r>
        <w:rPr>
          <w:rFonts w:hint="eastAsia" w:cs="Times New Roman"/>
          <w:szCs w:val="21"/>
        </w:rPr>
        <w:t>格式如下</w:t>
      </w:r>
      <w:r>
        <w:rPr>
          <w:rFonts w:hint="eastAsia" w:cs="Times New Roman"/>
          <w:b/>
          <w:bCs/>
          <w:szCs w:val="21"/>
        </w:rPr>
        <w:t>附录三</w:t>
      </w:r>
      <w:r>
        <w:rPr>
          <w:rFonts w:hint="eastAsia" w:cs="Times New Roman"/>
          <w:szCs w:val="21"/>
        </w:rPr>
        <w:t>中方向舵气动力/力矩系数增量二维差值表所示。其数学符号描述如下：</w:t>
      </w: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方向舵</w:t>
      </w:r>
      <w:r>
        <w:rPr>
          <w:rFonts w:cs="Times New Roman"/>
          <w:szCs w:val="21"/>
        </w:rPr>
        <w:t>升力系数</w:t>
      </w:r>
      <w:r>
        <w:rPr>
          <w:rFonts w:hint="eastAsia" w:cs="Times New Roman"/>
          <w:szCs w:val="21"/>
        </w:rPr>
        <w:t>C</w:t>
      </w:r>
      <w:r>
        <w:rPr>
          <w:rFonts w:cs="Times New Roman"/>
          <w:szCs w:val="21"/>
        </w:rPr>
        <w:t>y_rud = TBL_CY_RUD(</w:t>
      </w:r>
      <w:r>
        <w:rPr>
          <w:rFonts w:hint="eastAsia" w:cs="Times New Roman"/>
          <w:szCs w:val="21"/>
        </w:rPr>
        <w:t>alpha_deg，beta_deg，</w:t>
      </w:r>
      <w:r>
        <w:rPr>
          <w:rFonts w:cs="Times New Roman"/>
          <w:szCs w:val="21"/>
        </w:rPr>
        <w:t>rud)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</w:t>
      </w:r>
      <w:r>
        <w:rPr>
          <w:rFonts w:hint="eastAsia"/>
          <w:lang w:val="en-US" w:eastAsia="zh-CN"/>
        </w:rPr>
        <w:t>力(体轴)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500"/>
        <w:gridCol w:w="450"/>
        <w:gridCol w:w="400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力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d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cy(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升力系数增量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45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4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/>
                <w:sz w:val="16"/>
                <w:szCs w:val="16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  <w:r>
              <w:rPr>
                <w:rFonts w:hint="eastAsia"/>
                <w:sz w:val="11"/>
                <w:szCs w:val="11"/>
              </w:rPr>
              <w:t>-0.0106020</w:t>
            </w: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  <w:r>
              <w:rPr>
                <w:rFonts w:hint="eastAsia"/>
                <w:sz w:val="11"/>
                <w:szCs w:val="11"/>
              </w:rPr>
              <w:t>0.00661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7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-0.128653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-0.053615</w:t>
            </w: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0.020138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0.028145</w:t>
            </w: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0.006772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-0.012354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-0.050472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-0.067166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-0.079951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-0.009108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-0.0104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bottom w:val="single" w:color="auto" w:sz="4" w:space="0"/>
            </w:tcBorders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snapToGrid w:val="0"/>
        <w:ind w:left="420" w:leftChars="200"/>
        <w:rPr>
          <w:rFonts w:cs="Times New Roman"/>
          <w:szCs w:val="21"/>
        </w:rPr>
      </w:pP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方向舵</w:t>
      </w:r>
      <w:r>
        <w:rPr>
          <w:rFonts w:cs="Times New Roman"/>
          <w:szCs w:val="21"/>
        </w:rPr>
        <w:t>阻力系数</w:t>
      </w:r>
      <w:r>
        <w:rPr>
          <w:rFonts w:hint="eastAsia" w:cs="Times New Roman"/>
          <w:szCs w:val="21"/>
        </w:rPr>
        <w:t>C</w:t>
      </w:r>
      <w:r>
        <w:rPr>
          <w:rFonts w:cs="Times New Roman"/>
          <w:szCs w:val="21"/>
        </w:rPr>
        <w:t>x_rud = TBL_CX_RUD(</w:t>
      </w:r>
      <w:r>
        <w:rPr>
          <w:rFonts w:hint="eastAsia" w:cs="Times New Roman"/>
          <w:szCs w:val="21"/>
        </w:rPr>
        <w:t>alpha_deg，beta_deg，</w:t>
      </w:r>
      <w:r>
        <w:rPr>
          <w:rFonts w:cs="Times New Roman"/>
          <w:szCs w:val="21"/>
        </w:rPr>
        <w:t>rud)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舵面相关气动力</w:t>
      </w:r>
      <w:r>
        <w:rPr>
          <w:rFonts w:hint="eastAsia"/>
          <w:lang w:val="en-US" w:eastAsia="zh-CN"/>
        </w:rPr>
        <w:t>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500"/>
        <w:gridCol w:w="450"/>
        <w:gridCol w:w="400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力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dc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x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阻力系数增量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45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4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/>
                <w:sz w:val="11"/>
                <w:szCs w:val="11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0.0020220</w:t>
            </w: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  <w:r>
              <w:rPr>
                <w:rFonts w:hint="eastAsia"/>
                <w:sz w:val="11"/>
                <w:szCs w:val="11"/>
              </w:rPr>
              <w:t>0.0043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1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  <w:r>
              <w:rPr>
                <w:rFonts w:hint="eastAsia"/>
                <w:sz w:val="11"/>
                <w:szCs w:val="11"/>
              </w:rPr>
              <w:t>0.0454170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0.0193220</w:t>
            </w: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0.00289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  <w:r>
              <w:rPr>
                <w:rFonts w:hint="eastAsia"/>
                <w:sz w:val="11"/>
                <w:szCs w:val="11"/>
              </w:rPr>
              <w:t>0.00190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8</w:t>
            </w: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  <w:r>
              <w:rPr>
                <w:rFonts w:hint="eastAsia"/>
                <w:sz w:val="11"/>
                <w:szCs w:val="11"/>
              </w:rPr>
              <w:t>0.002141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0.0027060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0.00465800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0.004504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0.004593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0.002363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0.000473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bottom w:val="single" w:color="auto" w:sz="4" w:space="0"/>
            </w:tcBorders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snapToGrid w:val="0"/>
        <w:ind w:left="420" w:leftChars="200"/>
        <w:rPr>
          <w:rFonts w:cs="Times New Roman"/>
          <w:szCs w:val="21"/>
        </w:rPr>
      </w:pPr>
    </w:p>
    <w:p>
      <w:pPr>
        <w:bidi w:val="0"/>
      </w:pP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方向舵</w:t>
      </w:r>
      <w:r>
        <w:rPr>
          <w:rFonts w:cs="Times New Roman"/>
          <w:szCs w:val="21"/>
        </w:rPr>
        <w:t>侧力系数</w:t>
      </w:r>
      <w:r>
        <w:rPr>
          <w:rFonts w:hint="eastAsia" w:cs="Times New Roman"/>
          <w:szCs w:val="21"/>
        </w:rPr>
        <w:t>C</w:t>
      </w:r>
      <w:r>
        <w:rPr>
          <w:rFonts w:cs="Times New Roman"/>
          <w:szCs w:val="21"/>
        </w:rPr>
        <w:t>z_rud = TBL_CZ_RUD(</w:t>
      </w:r>
      <w:r>
        <w:rPr>
          <w:rFonts w:hint="eastAsia" w:cs="Times New Roman"/>
          <w:szCs w:val="21"/>
        </w:rPr>
        <w:t>alpha_deg，beta_deg，</w:t>
      </w:r>
      <w:r>
        <w:rPr>
          <w:rFonts w:cs="Times New Roman"/>
          <w:szCs w:val="21"/>
        </w:rPr>
        <w:t>rud)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舵面相关气动力</w:t>
      </w:r>
      <w:r>
        <w:rPr>
          <w:rFonts w:hint="eastAsia"/>
          <w:lang w:val="en-US" w:eastAsia="zh-CN"/>
        </w:rPr>
        <w:t>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500"/>
        <w:gridCol w:w="450"/>
        <w:gridCol w:w="400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力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d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cz(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侧力系数增量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45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4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/>
                <w:sz w:val="11"/>
                <w:szCs w:val="11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0.02763</w:t>
            </w: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0.028037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  <w:r>
              <w:rPr>
                <w:rFonts w:hint="eastAsia"/>
                <w:sz w:val="11"/>
                <w:szCs w:val="11"/>
              </w:rPr>
              <w:t>-0.00397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9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0.018631</w:t>
            </w: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0.0370870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0.04035400</w:t>
            </w: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0.037100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0.0462540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0.05479800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0.0525240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0.047840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0.01265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0.02082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bottom w:val="single" w:color="auto" w:sz="4" w:space="0"/>
            </w:tcBorders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snapToGrid w:val="0"/>
        <w:ind w:left="420" w:leftChars="200"/>
        <w:rPr>
          <w:rFonts w:cs="Times New Roman"/>
          <w:szCs w:val="21"/>
        </w:rPr>
      </w:pP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方向舵</w:t>
      </w:r>
      <w:r>
        <w:rPr>
          <w:rFonts w:cs="Times New Roman"/>
          <w:szCs w:val="21"/>
        </w:rPr>
        <w:t>俯仰力矩</w:t>
      </w:r>
      <w:r>
        <w:rPr>
          <w:rFonts w:hint="eastAsia" w:cs="Times New Roman"/>
          <w:szCs w:val="21"/>
        </w:rPr>
        <w:t>M</w:t>
      </w:r>
      <w:r>
        <w:rPr>
          <w:rFonts w:cs="Times New Roman"/>
          <w:szCs w:val="21"/>
        </w:rPr>
        <w:t>z_rud = TBL_MZ_RUD(</w:t>
      </w:r>
      <w:r>
        <w:rPr>
          <w:rFonts w:hint="eastAsia" w:cs="Times New Roman"/>
          <w:szCs w:val="21"/>
        </w:rPr>
        <w:t>alpha_deg，beta_deg，</w:t>
      </w:r>
      <w:r>
        <w:rPr>
          <w:rFonts w:cs="Times New Roman"/>
          <w:szCs w:val="21"/>
        </w:rPr>
        <w:t>rud)</w:t>
      </w:r>
    </w:p>
    <w:p>
      <w:pPr>
        <w:bidi w:val="0"/>
      </w:pP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</w:t>
      </w:r>
      <w:r>
        <w:rPr>
          <w:rFonts w:hint="eastAsia"/>
          <w:lang w:val="en-US" w:eastAsia="zh-CN"/>
        </w:rPr>
        <w:t>力矩(体轴)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500"/>
        <w:gridCol w:w="450"/>
        <w:gridCol w:w="400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力矩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dmz(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俯仰力矩系数增量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45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4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0.009124</w:t>
            </w: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-0.003327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  <w:r>
              <w:rPr>
                <w:rFonts w:hint="eastAsia"/>
                <w:sz w:val="11"/>
                <w:szCs w:val="11"/>
              </w:rPr>
              <w:t>0.00059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5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-0.033448</w:t>
            </w: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-0.0274650000000000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-0.023155</w:t>
            </w: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-0.010672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-0.0246240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0.003588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0.0189420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0.037317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</w:rPr>
              <w:t>0.01378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4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0.013162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bottom w:val="single" w:color="auto" w:sz="4" w:space="0"/>
            </w:tcBorders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方向舵</w:t>
      </w:r>
      <w:r>
        <w:rPr>
          <w:rFonts w:cs="Times New Roman"/>
          <w:szCs w:val="21"/>
        </w:rPr>
        <w:t>滚转力矩</w:t>
      </w:r>
      <w:r>
        <w:rPr>
          <w:rFonts w:hint="eastAsia" w:cs="Times New Roman"/>
          <w:szCs w:val="21"/>
        </w:rPr>
        <w:t>M</w:t>
      </w:r>
      <w:r>
        <w:rPr>
          <w:rFonts w:cs="Times New Roman"/>
          <w:szCs w:val="21"/>
        </w:rPr>
        <w:t>x_rud = TBL_MX_RUD(</w:t>
      </w:r>
      <w:r>
        <w:rPr>
          <w:rFonts w:hint="eastAsia" w:cs="Times New Roman"/>
          <w:szCs w:val="21"/>
        </w:rPr>
        <w:t>alpha_deg，beta_deg，</w:t>
      </w:r>
      <w:r>
        <w:rPr>
          <w:rFonts w:cs="Times New Roman"/>
          <w:szCs w:val="21"/>
        </w:rPr>
        <w:t>rud)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</w:t>
      </w:r>
      <w:r>
        <w:rPr>
          <w:rFonts w:hint="eastAsia"/>
          <w:lang w:val="en-US" w:eastAsia="zh-CN"/>
        </w:rPr>
        <w:t>力矩(体轴)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500"/>
        <w:gridCol w:w="450"/>
        <w:gridCol w:w="400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力矩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dm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x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滚转力矩系数增量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45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4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/>
                <w:sz w:val="11"/>
                <w:szCs w:val="11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-0.03285</w:t>
            </w: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-0.027595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-0.015183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-0.011329</w:t>
            </w: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-0.03188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-0.024198</w:t>
            </w: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-0.035531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-0.0225840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-0.018518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-0.013355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-0.006029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-0.021383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-0.023971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bottom w:val="single" w:color="auto" w:sz="4" w:space="0"/>
            </w:tcBorders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bidi w:val="0"/>
      </w:pPr>
    </w:p>
    <w:p/>
    <w:p/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方向舵</w:t>
      </w:r>
      <w:r>
        <w:rPr>
          <w:rFonts w:cs="Times New Roman"/>
          <w:szCs w:val="21"/>
        </w:rPr>
        <w:t>偏航力矩</w:t>
      </w:r>
      <w:r>
        <w:rPr>
          <w:rFonts w:hint="eastAsia" w:cs="Times New Roman"/>
          <w:szCs w:val="21"/>
        </w:rPr>
        <w:t>M</w:t>
      </w:r>
      <w:r>
        <w:rPr>
          <w:rFonts w:cs="Times New Roman"/>
          <w:szCs w:val="21"/>
        </w:rPr>
        <w:t>y_rud = TBL_MY_RUD(</w:t>
      </w:r>
      <w:r>
        <w:rPr>
          <w:rFonts w:hint="eastAsia" w:cs="Times New Roman"/>
          <w:szCs w:val="21"/>
        </w:rPr>
        <w:t>alpha_deg，beta_deg，</w:t>
      </w:r>
      <w:r>
        <w:rPr>
          <w:rFonts w:cs="Times New Roman"/>
          <w:szCs w:val="21"/>
        </w:rPr>
        <w:t>rud)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</w:t>
      </w:r>
      <w:r>
        <w:rPr>
          <w:rFonts w:hint="eastAsia"/>
          <w:lang w:val="en-US" w:eastAsia="zh-CN"/>
        </w:rPr>
        <w:t>力矩(体轴)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500"/>
        <w:gridCol w:w="450"/>
        <w:gridCol w:w="400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力矩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dm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y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偏航力矩系数增量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45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4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/>
                <w:sz w:val="11"/>
                <w:szCs w:val="11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0.046203</w:t>
            </w: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0.048746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-0.0330860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0.0387270</w:t>
            </w: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0.0633780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0.061083</w:t>
            </w: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0.067319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0.0645810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0.073207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0.0650150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0.05483400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0.023802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0.0383220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bottom w:val="single" w:color="auto" w:sz="4" w:space="0"/>
            </w:tcBorders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bidi w:val="0"/>
      </w:pPr>
    </w:p>
    <w:p>
      <w:pPr>
        <w:bidi w:val="0"/>
      </w:pPr>
    </w:p>
    <w:p>
      <w:pPr>
        <w:snapToGrid w:val="0"/>
        <w:ind w:left="420" w:leftChars="200"/>
        <w:rPr>
          <w:rFonts w:cs="Times New Roman"/>
          <w:szCs w:val="21"/>
        </w:rPr>
      </w:pPr>
    </w:p>
    <w:p>
      <w:pPr>
        <w:pStyle w:val="80"/>
        <w:spacing w:before="156" w:beforeLines="50"/>
        <w:ind w:firstLine="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bookmarkStart w:id="42" w:name="_Hlk98600528"/>
      <w:r>
        <w:rPr>
          <w:rFonts w:hint="eastAsia"/>
          <w:b/>
          <w:bCs/>
        </w:rPr>
        <w:t>副翼</w:t>
      </w:r>
      <w:r>
        <w:rPr>
          <w:rFonts w:hint="eastAsia"/>
        </w:rPr>
        <w:t>气动力</w:t>
      </w:r>
      <w:r>
        <w:t>/</w:t>
      </w:r>
      <w:r>
        <w:rPr>
          <w:rFonts w:hint="eastAsia"/>
        </w:rPr>
        <w:t>力矩系数</w:t>
      </w:r>
      <w:bookmarkEnd w:id="42"/>
    </w:p>
    <w:p>
      <w:pPr>
        <w:pStyle w:val="11"/>
        <w:ind w:firstLine="400"/>
        <w:rPr>
          <w:rFonts w:cs="Times New Roman"/>
          <w:b/>
          <w:sz w:val="28"/>
        </w:rPr>
      </w:pPr>
      <w:bookmarkStart w:id="43" w:name="_Ref98839438"/>
      <w:bookmarkStart w:id="44" w:name="_Toc98840502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bookmarkEnd w:id="43"/>
      <w:r>
        <w:t xml:space="preserve"> </w:t>
      </w:r>
      <w:r>
        <w:rPr>
          <w:rFonts w:hint="eastAsia"/>
        </w:rPr>
        <w:t>副翼数据需求表</w:t>
      </w:r>
      <w:bookmarkEnd w:id="44"/>
    </w:p>
    <w:tbl>
      <w:tblPr>
        <w:tblStyle w:val="31"/>
        <w:tblW w:w="74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2232"/>
        <w:gridCol w:w="2456"/>
        <w:gridCol w:w="1104"/>
        <w:gridCol w:w="90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类别</w:t>
            </w: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参数</w:t>
            </w:r>
          </w:p>
        </w:tc>
        <w:tc>
          <w:tcPr>
            <w:tcW w:w="2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描述或表示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参数数值</w:t>
            </w: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气动</w:t>
            </w:r>
          </w:p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数据</w:t>
            </w: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升力系数插值表</w:t>
            </w:r>
          </w:p>
        </w:tc>
        <w:tc>
          <w:tcPr>
            <w:tcW w:w="2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副翼舵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阻力系数插值表</w:t>
            </w:r>
          </w:p>
        </w:tc>
        <w:tc>
          <w:tcPr>
            <w:tcW w:w="2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副翼舵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侧力系数插值表</w:t>
            </w:r>
          </w:p>
        </w:tc>
        <w:tc>
          <w:tcPr>
            <w:tcW w:w="2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副翼舵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俯仰力矩系数插值表</w:t>
            </w:r>
          </w:p>
        </w:tc>
        <w:tc>
          <w:tcPr>
            <w:tcW w:w="2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副翼舵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滚转力矩系数插值表</w:t>
            </w:r>
          </w:p>
        </w:tc>
        <w:tc>
          <w:tcPr>
            <w:tcW w:w="2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副翼舵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2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偏航力矩系数插值表</w:t>
            </w:r>
          </w:p>
        </w:tc>
        <w:tc>
          <w:tcPr>
            <w:tcW w:w="24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 w:cs="Times New Roman"/>
                <w:kern w:val="0"/>
                <w:szCs w:val="21"/>
              </w:rPr>
              <w:t>副翼舵</w:t>
            </w:r>
          </w:p>
        </w:tc>
        <w:tc>
          <w:tcPr>
            <w:tcW w:w="11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9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</w:tbl>
    <w:p>
      <w:pPr>
        <w:wordWrap/>
        <w:snapToGrid w:val="0"/>
        <w:spacing w:before="156" w:beforeLines="50"/>
        <w:ind w:firstLine="420" w:firstLine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请根据</w:t>
      </w:r>
      <w:r>
        <w:rPr>
          <w:rFonts w:cs="Times New Roman"/>
          <w:szCs w:val="21"/>
        </w:rPr>
        <w:fldChar w:fldCharType="begin"/>
      </w:r>
      <w:r>
        <w:rPr>
          <w:rFonts w:cs="Times New Roman"/>
          <w:szCs w:val="21"/>
        </w:rPr>
        <w:instrText xml:space="preserve"> </w:instrText>
      </w:r>
      <w:r>
        <w:rPr>
          <w:rFonts w:hint="eastAsia" w:cs="Times New Roman"/>
          <w:szCs w:val="21"/>
        </w:rPr>
        <w:instrText xml:space="preserve">REF _Ref98839438 \h</w:instrText>
      </w:r>
      <w:r>
        <w:rPr>
          <w:rFonts w:cs="Times New Roman"/>
          <w:szCs w:val="21"/>
        </w:rPr>
        <w:instrText xml:space="preserve"> </w:instrText>
      </w:r>
      <w:r>
        <w:rPr>
          <w:rFonts w:cs="Times New Roman"/>
          <w:szCs w:val="21"/>
        </w:rPr>
        <w:fldChar w:fldCharType="separate"/>
      </w:r>
      <w:r>
        <w:rPr>
          <w:rFonts w:hint="eastAsia"/>
        </w:rPr>
        <w:t xml:space="preserve">表 </w:t>
      </w:r>
      <w:r>
        <w:t>6</w:t>
      </w:r>
      <w:r>
        <w:noBreakHyphen/>
      </w:r>
      <w:r>
        <w:t>4</w:t>
      </w:r>
      <w:r>
        <w:rPr>
          <w:rFonts w:cs="Times New Roman"/>
          <w:szCs w:val="21"/>
        </w:rPr>
        <w:fldChar w:fldCharType="end"/>
      </w:r>
      <w:r>
        <w:rPr>
          <w:rFonts w:hint="eastAsia" w:cs="Times New Roman"/>
          <w:szCs w:val="21"/>
        </w:rPr>
        <w:t>给出</w:t>
      </w:r>
      <w:r>
        <w:rPr>
          <w:rFonts w:hint="eastAsia" w:cs="Times New Roman"/>
          <w:szCs w:val="16"/>
        </w:rPr>
        <w:t>副翼各偏转角度时升力系数，阻力系数，侧力系数，俯仰力矩系数，滚转力矩系数，偏航力矩系数相对应的插值表，</w:t>
      </w:r>
      <w:r>
        <w:rPr>
          <w:rFonts w:hint="eastAsia" w:cs="Times New Roman"/>
          <w:szCs w:val="21"/>
        </w:rPr>
        <w:t>格式如</w:t>
      </w:r>
      <w:r>
        <w:rPr>
          <w:rFonts w:hint="eastAsia" w:cs="Times New Roman"/>
          <w:b/>
          <w:bCs/>
          <w:szCs w:val="21"/>
        </w:rPr>
        <w:t>附录三</w:t>
      </w:r>
      <w:r>
        <w:rPr>
          <w:rFonts w:hint="eastAsia" w:cs="Times New Roman"/>
          <w:szCs w:val="21"/>
        </w:rPr>
        <w:t>中副翼气动力/力矩系数增量二维差值表所示。其数学符号描述如下：</w:t>
      </w: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副翼舵</w:t>
      </w:r>
      <w:r>
        <w:rPr>
          <w:rFonts w:cs="Times New Roman"/>
          <w:szCs w:val="21"/>
        </w:rPr>
        <w:t>升力系数</w:t>
      </w:r>
      <w:r>
        <w:rPr>
          <w:rFonts w:hint="eastAsia" w:cs="Times New Roman"/>
          <w:szCs w:val="21"/>
        </w:rPr>
        <w:t>C</w:t>
      </w:r>
      <w:r>
        <w:rPr>
          <w:rFonts w:cs="Times New Roman"/>
          <w:szCs w:val="21"/>
        </w:rPr>
        <w:t>y_</w:t>
      </w:r>
      <w:r>
        <w:rPr>
          <w:rFonts w:hint="eastAsia" w:cs="Times New Roman"/>
          <w:szCs w:val="21"/>
        </w:rPr>
        <w:t>ail</w:t>
      </w:r>
      <w:r>
        <w:rPr>
          <w:rFonts w:cs="Times New Roman"/>
          <w:szCs w:val="21"/>
        </w:rPr>
        <w:t xml:space="preserve"> = TBL_CY_AIL(</w:t>
      </w:r>
      <w:r>
        <w:rPr>
          <w:rFonts w:hint="eastAsia" w:cs="Times New Roman"/>
          <w:szCs w:val="21"/>
        </w:rPr>
        <w:t>alpha_deg，beta_deg，ail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</w:t>
      </w:r>
      <w:r>
        <w:rPr>
          <w:rFonts w:hint="eastAsia"/>
          <w:lang w:val="en-US" w:eastAsia="zh-CN"/>
        </w:rPr>
        <w:t>力(体轴)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500"/>
        <w:gridCol w:w="450"/>
        <w:gridCol w:w="400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力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10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d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cy(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升力系数增量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45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4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ascii="Times New Roman"/>
                <w:sz w:val="16"/>
                <w:szCs w:val="16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  <w:r>
              <w:rPr>
                <w:rFonts w:hint="eastAsia"/>
                <w:sz w:val="11"/>
                <w:szCs w:val="11"/>
              </w:rPr>
              <w:t>-0.00304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2</w:t>
            </w: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  <w:r>
              <w:rPr>
                <w:rFonts w:hint="eastAsia"/>
                <w:sz w:val="11"/>
                <w:szCs w:val="11"/>
              </w:rPr>
              <w:t>0.00772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9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-0.147365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-0.043414</w:t>
            </w: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-0.056392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-0.0416450</w:t>
            </w: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-0.046418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-0.069294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-0.092112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-0.0998760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-0.0764610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-0.049538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-0.0500200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bottom w:val="single" w:color="auto" w:sz="4" w:space="0"/>
            </w:tcBorders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bidi w:val="0"/>
      </w:pPr>
    </w:p>
    <w:p>
      <w:pPr>
        <w:bidi w:val="0"/>
      </w:pP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副翼舵</w:t>
      </w:r>
      <w:r>
        <w:rPr>
          <w:rFonts w:cs="Times New Roman"/>
          <w:szCs w:val="21"/>
        </w:rPr>
        <w:t>阻力系数</w:t>
      </w:r>
      <w:r>
        <w:rPr>
          <w:rFonts w:hint="eastAsia" w:cs="Times New Roman"/>
          <w:szCs w:val="21"/>
        </w:rPr>
        <w:t>C</w:t>
      </w:r>
      <w:r>
        <w:rPr>
          <w:rFonts w:cs="Times New Roman"/>
          <w:szCs w:val="21"/>
        </w:rPr>
        <w:t>x_</w:t>
      </w:r>
      <w:r>
        <w:rPr>
          <w:rFonts w:hint="eastAsia" w:cs="Times New Roman"/>
          <w:szCs w:val="21"/>
        </w:rPr>
        <w:t>ail</w:t>
      </w:r>
      <w:r>
        <w:rPr>
          <w:rFonts w:cs="Times New Roman"/>
          <w:szCs w:val="21"/>
        </w:rPr>
        <w:t xml:space="preserve"> = TBL_CX_AIL(</w:t>
      </w:r>
      <w:r>
        <w:rPr>
          <w:rFonts w:hint="eastAsia" w:cs="Times New Roman"/>
          <w:szCs w:val="21"/>
        </w:rPr>
        <w:t>alpha_deg，beta_deg，ail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</w:t>
      </w:r>
      <w:r>
        <w:rPr>
          <w:rFonts w:hint="eastAsia"/>
          <w:lang w:val="en-US" w:eastAsia="zh-CN"/>
        </w:rPr>
        <w:t>力(体轴)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500"/>
        <w:gridCol w:w="450"/>
        <w:gridCol w:w="400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力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10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dc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x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阻力系数增量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45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4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/>
                <w:sz w:val="11"/>
                <w:szCs w:val="11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0.0009490</w:t>
            </w: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0.003872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0.0086240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0.007007</w:t>
            </w: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0.0051350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0.002622</w:t>
            </w: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0.004764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  <w:r>
              <w:rPr>
                <w:rFonts w:hint="eastAsia"/>
                <w:sz w:val="11"/>
                <w:szCs w:val="11"/>
              </w:rPr>
              <w:t>0.00446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1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0.006819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0.0086580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0.007419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</w:rPr>
              <w:t>0.00693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7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0.006627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bottom w:val="single" w:color="auto" w:sz="4" w:space="0"/>
            </w:tcBorders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snapToGrid w:val="0"/>
        <w:ind w:left="420" w:leftChars="200"/>
        <w:rPr>
          <w:rFonts w:cs="Times New Roman"/>
          <w:szCs w:val="21"/>
        </w:rPr>
      </w:pP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副翼舵</w:t>
      </w:r>
      <w:r>
        <w:rPr>
          <w:rFonts w:cs="Times New Roman"/>
          <w:szCs w:val="21"/>
        </w:rPr>
        <w:t>侧力系数</w:t>
      </w:r>
      <w:r>
        <w:rPr>
          <w:rFonts w:hint="eastAsia" w:cs="Times New Roman"/>
          <w:szCs w:val="21"/>
        </w:rPr>
        <w:t>C</w:t>
      </w:r>
      <w:r>
        <w:rPr>
          <w:rFonts w:cs="Times New Roman"/>
          <w:szCs w:val="21"/>
        </w:rPr>
        <w:t>z_</w:t>
      </w:r>
      <w:r>
        <w:rPr>
          <w:rFonts w:hint="eastAsia" w:cs="Times New Roman"/>
          <w:szCs w:val="21"/>
        </w:rPr>
        <w:t>ail</w:t>
      </w:r>
      <w:r>
        <w:rPr>
          <w:rFonts w:cs="Times New Roman"/>
          <w:szCs w:val="21"/>
        </w:rPr>
        <w:t xml:space="preserve"> = TBL_CZ_AIL(</w:t>
      </w:r>
      <w:r>
        <w:rPr>
          <w:rFonts w:hint="eastAsia" w:cs="Times New Roman"/>
          <w:szCs w:val="21"/>
        </w:rPr>
        <w:t>alpha_deg，beta_deg，ail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</w:t>
      </w:r>
      <w:r>
        <w:rPr>
          <w:rFonts w:hint="eastAsia"/>
          <w:lang w:val="en-US" w:eastAsia="zh-CN"/>
        </w:rPr>
        <w:t>力(体轴)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500"/>
        <w:gridCol w:w="450"/>
        <w:gridCol w:w="400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力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10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d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cz(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侧力系数增量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45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4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ascii="Times New Roman"/>
                <w:sz w:val="11"/>
                <w:szCs w:val="11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0.01392</w:t>
            </w: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0.021610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-0.058940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0.0180200</w:t>
            </w: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0.007318000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0.027804</w:t>
            </w: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0.021935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0.03447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0.039771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0.0467550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0.0291100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0.011790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0.01186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bottom w:val="single" w:color="auto" w:sz="4" w:space="0"/>
            </w:tcBorders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bidi w:val="0"/>
      </w:pP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副翼舵</w:t>
      </w:r>
      <w:r>
        <w:rPr>
          <w:rFonts w:cs="Times New Roman"/>
          <w:szCs w:val="21"/>
        </w:rPr>
        <w:t>俯仰力矩</w:t>
      </w:r>
      <w:r>
        <w:rPr>
          <w:rFonts w:hint="eastAsia" w:cs="Times New Roman"/>
          <w:szCs w:val="21"/>
        </w:rPr>
        <w:t>M</w:t>
      </w:r>
      <w:r>
        <w:rPr>
          <w:rFonts w:cs="Times New Roman"/>
          <w:szCs w:val="21"/>
        </w:rPr>
        <w:t>z_</w:t>
      </w:r>
      <w:r>
        <w:rPr>
          <w:rFonts w:hint="eastAsia" w:cs="Times New Roman"/>
          <w:szCs w:val="21"/>
        </w:rPr>
        <w:t>ail</w:t>
      </w:r>
      <w:r>
        <w:rPr>
          <w:rFonts w:cs="Times New Roman"/>
          <w:szCs w:val="21"/>
        </w:rPr>
        <w:t xml:space="preserve"> = TBL_MZ_AIL(</w:t>
      </w:r>
      <w:r>
        <w:rPr>
          <w:rFonts w:hint="eastAsia" w:cs="Times New Roman"/>
          <w:szCs w:val="21"/>
        </w:rPr>
        <w:t>alpha_deg，beta_deg，ail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</w:t>
      </w:r>
      <w:r>
        <w:rPr>
          <w:rFonts w:hint="eastAsia"/>
          <w:lang w:val="en-US" w:eastAsia="zh-CN"/>
        </w:rPr>
        <w:t>力矩(体轴)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500"/>
        <w:gridCol w:w="450"/>
        <w:gridCol w:w="400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力矩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10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dmz(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俯仰力矩系数增量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45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4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-0.0342960</w:t>
            </w: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-0.0380440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-0.006768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-0.045321</w:t>
            </w: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-0.023937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-0.007832</w:t>
            </w: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  <w:r>
              <w:rPr>
                <w:rFonts w:hint="eastAsia"/>
                <w:sz w:val="11"/>
                <w:szCs w:val="11"/>
              </w:rPr>
              <w:t>0.00045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4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1"/>
                <w:szCs w:val="11"/>
                <w:lang w:val="en-US" w:eastAsia="zh-CN"/>
              </w:rPr>
            </w:pPr>
            <w:r>
              <w:rPr>
                <w:rFonts w:hint="eastAsia"/>
                <w:sz w:val="11"/>
                <w:szCs w:val="11"/>
                <w:lang w:val="en-US" w:eastAsia="zh-CN"/>
              </w:rPr>
              <w:t>-0.000072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0.029394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0.0415770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0.03056700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0.039774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0.0410020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bottom w:val="single" w:color="auto" w:sz="4" w:space="0"/>
            </w:tcBorders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bidi w:val="0"/>
      </w:pPr>
    </w:p>
    <w:p>
      <w:pPr>
        <w:snapToGrid w:val="0"/>
        <w:ind w:left="420" w:leftChars="200"/>
        <w:rPr>
          <w:rFonts w:cs="Times New Roman"/>
          <w:szCs w:val="21"/>
        </w:rPr>
      </w:pP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副翼舵</w:t>
      </w:r>
      <w:r>
        <w:rPr>
          <w:rFonts w:cs="Times New Roman"/>
          <w:szCs w:val="21"/>
        </w:rPr>
        <w:t>滚转力矩</w:t>
      </w:r>
      <w:r>
        <w:rPr>
          <w:rFonts w:hint="eastAsia" w:cs="Times New Roman"/>
          <w:szCs w:val="21"/>
        </w:rPr>
        <w:t>M</w:t>
      </w:r>
      <w:r>
        <w:rPr>
          <w:rFonts w:cs="Times New Roman"/>
          <w:szCs w:val="21"/>
        </w:rPr>
        <w:t>x_</w:t>
      </w:r>
      <w:r>
        <w:rPr>
          <w:rFonts w:hint="eastAsia" w:cs="Times New Roman"/>
          <w:szCs w:val="21"/>
        </w:rPr>
        <w:t>ail</w:t>
      </w:r>
      <w:r>
        <w:rPr>
          <w:rFonts w:cs="Times New Roman"/>
          <w:szCs w:val="21"/>
        </w:rPr>
        <w:t xml:space="preserve"> = TBL_MX_AIL(</w:t>
      </w:r>
      <w:r>
        <w:rPr>
          <w:rFonts w:hint="eastAsia" w:cs="Times New Roman"/>
          <w:szCs w:val="21"/>
        </w:rPr>
        <w:t>alpha_deg，beta_deg，ail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</w:t>
      </w:r>
      <w:r>
        <w:rPr>
          <w:rFonts w:hint="eastAsia"/>
          <w:lang w:val="en-US" w:eastAsia="zh-CN"/>
        </w:rPr>
        <w:t>力矩(体轴)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500"/>
        <w:gridCol w:w="450"/>
        <w:gridCol w:w="400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力矩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10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dm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x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滚转力矩系数增量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45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4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  <w:r>
              <w:rPr>
                <w:rFonts w:hint="eastAsia"/>
                <w:sz w:val="11"/>
                <w:szCs w:val="11"/>
              </w:rPr>
              <w:t>0.2040</w:t>
            </w: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  <w:r>
              <w:rPr>
                <w:rFonts w:hint="eastAsia"/>
                <w:sz w:val="11"/>
                <w:szCs w:val="11"/>
              </w:rPr>
              <w:t>0.219285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  <w:r>
              <w:rPr>
                <w:rFonts w:hint="eastAsia"/>
                <w:sz w:val="11"/>
                <w:szCs w:val="11"/>
              </w:rPr>
              <w:t>0.226854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  <w:r>
              <w:rPr>
                <w:rFonts w:hint="eastAsia"/>
                <w:sz w:val="11"/>
                <w:szCs w:val="11"/>
              </w:rPr>
              <w:t>0.224993</w:t>
            </w: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  <w:r>
              <w:rPr>
                <w:rFonts w:hint="eastAsia"/>
                <w:sz w:val="11"/>
                <w:szCs w:val="11"/>
              </w:rPr>
              <w:t>0.249995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  <w:r>
              <w:rPr>
                <w:rFonts w:hint="eastAsia"/>
                <w:sz w:val="11"/>
                <w:szCs w:val="11"/>
              </w:rPr>
              <w:t>0.25916</w:t>
            </w: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  <w:r>
              <w:rPr>
                <w:rFonts w:hint="eastAsia"/>
                <w:sz w:val="11"/>
                <w:szCs w:val="11"/>
              </w:rPr>
              <w:t>0.256623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  <w:r>
              <w:rPr>
                <w:rFonts w:hint="eastAsia"/>
                <w:sz w:val="11"/>
                <w:szCs w:val="11"/>
              </w:rPr>
              <w:t>0.26517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  <w:r>
              <w:rPr>
                <w:rFonts w:hint="eastAsia"/>
                <w:sz w:val="11"/>
                <w:szCs w:val="11"/>
              </w:rPr>
              <w:t>0.268441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  <w:r>
              <w:rPr>
                <w:rFonts w:hint="eastAsia"/>
                <w:sz w:val="11"/>
                <w:szCs w:val="11"/>
              </w:rPr>
              <w:t>0.270416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  <w:r>
              <w:rPr>
                <w:rFonts w:hint="eastAsia"/>
                <w:sz w:val="11"/>
                <w:szCs w:val="11"/>
              </w:rPr>
              <w:t>0.278094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  <w:r>
              <w:rPr>
                <w:rFonts w:hint="eastAsia"/>
                <w:sz w:val="11"/>
                <w:szCs w:val="11"/>
              </w:rPr>
              <w:t>0.263032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2"/>
                <w:szCs w:val="2"/>
              </w:rPr>
            </w:pPr>
            <w:r>
              <w:rPr>
                <w:rFonts w:hint="eastAsia"/>
                <w:sz w:val="11"/>
                <w:szCs w:val="11"/>
              </w:rPr>
              <w:t>0.248934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bottom w:val="single" w:color="auto" w:sz="4" w:space="0"/>
            </w:tcBorders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bidi w:val="0"/>
      </w:pP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副翼舵</w:t>
      </w:r>
      <w:r>
        <w:rPr>
          <w:rFonts w:cs="Times New Roman"/>
          <w:szCs w:val="21"/>
        </w:rPr>
        <w:t>偏航力矩</w:t>
      </w:r>
      <w:r>
        <w:rPr>
          <w:rFonts w:hint="eastAsia" w:cs="Times New Roman"/>
          <w:szCs w:val="21"/>
        </w:rPr>
        <w:t>M</w:t>
      </w:r>
      <w:r>
        <w:rPr>
          <w:rFonts w:cs="Times New Roman"/>
          <w:szCs w:val="21"/>
        </w:rPr>
        <w:t>y_</w:t>
      </w:r>
      <w:r>
        <w:rPr>
          <w:rFonts w:hint="eastAsia" w:cs="Times New Roman"/>
          <w:szCs w:val="21"/>
        </w:rPr>
        <w:t>ail</w:t>
      </w:r>
      <w:r>
        <w:rPr>
          <w:rFonts w:cs="Times New Roman"/>
          <w:szCs w:val="21"/>
        </w:rPr>
        <w:t xml:space="preserve"> = TBL_MY_AIL(</w:t>
      </w:r>
      <w:r>
        <w:rPr>
          <w:rFonts w:hint="eastAsia" w:cs="Times New Roman"/>
          <w:szCs w:val="21"/>
        </w:rPr>
        <w:t>alpha_deg，beta_deg，ail</w:t>
      </w:r>
      <w:r>
        <w:rPr>
          <w:rFonts w:cs="Times New Roman"/>
          <w:szCs w:val="21"/>
        </w:rPr>
        <w:t>)</w:t>
      </w:r>
    </w:p>
    <w:p>
      <w:pPr>
        <w:pStyle w:val="11"/>
        <w:ind w:firstLine="400"/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</w:t>
      </w:r>
      <w:r>
        <w:rPr>
          <w:rFonts w:hint="eastAsia"/>
          <w:lang w:val="en-US" w:eastAsia="zh-CN"/>
        </w:rPr>
        <w:t>力矩(体轴)</w:t>
      </w:r>
      <w:r>
        <w:rPr>
          <w:rFonts w:hint="eastAsia"/>
        </w:rPr>
        <w:t>系数数据表</w:t>
      </w:r>
    </w:p>
    <w:tbl>
      <w:tblPr>
        <w:tblStyle w:val="31"/>
        <w:tblW w:w="86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7"/>
        <w:gridCol w:w="1400"/>
        <w:gridCol w:w="737"/>
        <w:gridCol w:w="638"/>
        <w:gridCol w:w="550"/>
        <w:gridCol w:w="500"/>
        <w:gridCol w:w="487"/>
        <w:gridCol w:w="500"/>
        <w:gridCol w:w="450"/>
        <w:gridCol w:w="400"/>
        <w:gridCol w:w="425"/>
        <w:gridCol w:w="475"/>
        <w:gridCol w:w="500"/>
        <w:gridCol w:w="463"/>
        <w:gridCol w:w="4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8655" w:type="dxa"/>
            <w:gridSpan w:val="15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  <w:lang w:val="en-US" w:eastAsia="zh-CN"/>
              </w:rPr>
              <w:t>力矩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10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6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dm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y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偏航力矩系数增量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37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-30</w:t>
            </w:r>
          </w:p>
        </w:tc>
        <w:tc>
          <w:tcPr>
            <w:tcW w:w="638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55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-20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487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-5</w:t>
            </w:r>
          </w:p>
        </w:tc>
        <w:tc>
          <w:tcPr>
            <w:tcW w:w="45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4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42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475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15</w:t>
            </w:r>
          </w:p>
        </w:tc>
        <w:tc>
          <w:tcPr>
            <w:tcW w:w="50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20</w:t>
            </w:r>
          </w:p>
        </w:tc>
        <w:tc>
          <w:tcPr>
            <w:tcW w:w="46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25</w:t>
            </w:r>
          </w:p>
        </w:tc>
        <w:tc>
          <w:tcPr>
            <w:tcW w:w="48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default" w:eastAsia="宋体" w:cs="Times New Roman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-2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6"/>
                <w:szCs w:val="16"/>
              </w:rPr>
            </w:pPr>
            <w:r>
              <w:rPr>
                <w:rFonts w:ascii="Times New Roman"/>
                <w:sz w:val="16"/>
                <w:szCs w:val="16"/>
              </w:rPr>
              <w:t>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-0.0239590</w:t>
            </w: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-0.01547100</w:t>
            </w: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-0.0843380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0.001142</w:t>
            </w: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-0.022457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-0.0080180</w:t>
            </w: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-0.0053760</w:t>
            </w: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hint="eastAsia" w:eastAsia="宋体" w:cs="Times New Roman"/>
                <w:color w:val="000000"/>
                <w:kern w:val="0"/>
                <w:sz w:val="11"/>
                <w:szCs w:val="11"/>
                <w:lang w:eastAsia="zh-CN"/>
              </w:rPr>
            </w:pPr>
            <w:r>
              <w:rPr>
                <w:rFonts w:hint="eastAsia"/>
                <w:sz w:val="11"/>
                <w:szCs w:val="11"/>
              </w:rPr>
              <w:t>0.00072</w:t>
            </w:r>
            <w:r>
              <w:rPr>
                <w:rFonts w:hint="eastAsia"/>
                <w:sz w:val="11"/>
                <w:szCs w:val="11"/>
                <w:lang w:val="en-US" w:eastAsia="zh-CN"/>
              </w:rPr>
              <w:t>1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0.0076920</w:t>
            </w: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0.015728</w:t>
            </w: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-0.008451</w:t>
            </w: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-0.021124</w:t>
            </w: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1"/>
                <w:szCs w:val="11"/>
              </w:rPr>
            </w:pPr>
            <w:r>
              <w:rPr>
                <w:rFonts w:hint="eastAsia"/>
                <w:sz w:val="11"/>
                <w:szCs w:val="11"/>
              </w:rPr>
              <w:t>-0.021046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8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12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/>
                <w:sz w:val="18"/>
                <w:szCs w:val="18"/>
              </w:rPr>
              <w:t>14</w:t>
            </w: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647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00" w:type="dxa"/>
            <w:tcBorders>
              <w:bottom w:val="single" w:color="auto" w:sz="4" w:space="0"/>
            </w:tcBorders>
            <w:noWrap/>
            <w:vAlign w:val="top"/>
          </w:tcPr>
          <w:p>
            <w:pPr>
              <w:spacing w:line="280" w:lineRule="exact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3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6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snapToGrid w:val="0"/>
        <w:ind w:left="420" w:leftChars="200"/>
        <w:rPr>
          <w:rFonts w:cs="Times New Roman"/>
          <w:szCs w:val="21"/>
        </w:rPr>
      </w:pPr>
    </w:p>
    <w:p>
      <w:pPr>
        <w:pStyle w:val="80"/>
        <w:spacing w:before="156" w:beforeLines="50"/>
        <w:ind w:firstLine="0"/>
        <w:rPr>
          <w:rFonts w:hint="eastAsia" w:eastAsia="宋体"/>
          <w:lang w:eastAsia="zh-CN"/>
        </w:rPr>
      </w:pPr>
      <w:r>
        <w:rPr>
          <w:rFonts w:hint="eastAsia"/>
        </w:rPr>
        <w:t>（</w:t>
      </w:r>
      <w:r>
        <w:t>4</w:t>
      </w:r>
      <w:r>
        <w:rPr>
          <w:rFonts w:hint="eastAsia"/>
        </w:rPr>
        <w:t>）</w:t>
      </w:r>
      <w:bookmarkStart w:id="45" w:name="_Hlk98600643"/>
      <w:r>
        <w:rPr>
          <w:rFonts w:hint="eastAsia"/>
          <w:b/>
          <w:bCs/>
        </w:rPr>
        <w:t>襟翼</w:t>
      </w:r>
      <w:r>
        <w:rPr>
          <w:rFonts w:hint="eastAsia"/>
        </w:rPr>
        <w:t>气动力/力矩系数</w:t>
      </w:r>
      <w:bookmarkEnd w:id="45"/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V1000无襟翼</w:t>
      </w:r>
      <w:r>
        <w:rPr>
          <w:rFonts w:hint="eastAsia"/>
          <w:lang w:eastAsia="zh-CN"/>
        </w:rPr>
        <w:t>）</w:t>
      </w:r>
    </w:p>
    <w:p>
      <w:pPr>
        <w:pStyle w:val="11"/>
        <w:ind w:firstLine="400"/>
        <w:rPr>
          <w:rFonts w:cs="Times New Roman"/>
        </w:rPr>
      </w:pPr>
      <w:bookmarkStart w:id="46" w:name="_Ref98839450"/>
      <w:bookmarkStart w:id="47" w:name="_Toc98840503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bookmarkEnd w:id="46"/>
      <w:r>
        <w:t xml:space="preserve"> </w:t>
      </w:r>
      <w:r>
        <w:rPr>
          <w:rFonts w:hint="eastAsia"/>
        </w:rPr>
        <w:t>襟翼数据需求表</w:t>
      </w:r>
      <w:bookmarkEnd w:id="47"/>
    </w:p>
    <w:tbl>
      <w:tblPr>
        <w:tblStyle w:val="31"/>
        <w:tblW w:w="73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2410"/>
        <w:gridCol w:w="2267"/>
        <w:gridCol w:w="1135"/>
        <w:gridCol w:w="8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类别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参数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描述或表示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参数数值</w:t>
            </w: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气动</w:t>
            </w:r>
          </w:p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数据</w:t>
            </w: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升力系数插值表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/>
                <w:szCs w:val="21"/>
              </w:rPr>
              <w:t>襟翼</w:t>
            </w:r>
            <w:r>
              <w:rPr>
                <w:rFonts w:hint="eastAsia" w:cs="Times New Roman"/>
                <w:szCs w:val="21"/>
              </w:rPr>
              <w:t>舵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阻力系数插值表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/>
                <w:szCs w:val="21"/>
              </w:rPr>
              <w:t>襟翼</w:t>
            </w:r>
            <w:r>
              <w:rPr>
                <w:rFonts w:hint="eastAsia" w:cs="Times New Roman"/>
                <w:szCs w:val="21"/>
              </w:rPr>
              <w:t>舵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侧力系数插值表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/>
                <w:szCs w:val="21"/>
              </w:rPr>
              <w:t>襟翼</w:t>
            </w:r>
            <w:r>
              <w:rPr>
                <w:rFonts w:hint="eastAsia" w:cs="Times New Roman"/>
                <w:szCs w:val="21"/>
              </w:rPr>
              <w:t>舵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俯仰力矩系数插值表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/>
                <w:szCs w:val="21"/>
              </w:rPr>
              <w:t>襟翼</w:t>
            </w:r>
            <w:r>
              <w:rPr>
                <w:rFonts w:hint="eastAsia" w:cs="Times New Roman"/>
                <w:szCs w:val="21"/>
              </w:rPr>
              <w:t>舵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滚转力矩系数插值表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/>
                <w:szCs w:val="21"/>
              </w:rPr>
              <w:t>襟翼</w:t>
            </w:r>
            <w:r>
              <w:rPr>
                <w:rFonts w:hint="eastAsia" w:cs="Times New Roman"/>
                <w:szCs w:val="21"/>
              </w:rPr>
              <w:t>舵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left"/>
              <w:rPr>
                <w:rFonts w:cs="Times New Roman"/>
              </w:rPr>
            </w:pPr>
          </w:p>
        </w:tc>
        <w:tc>
          <w:tcPr>
            <w:tcW w:w="24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jc w:val="left"/>
              <w:rPr>
                <w:rFonts w:cs="Times New Roman"/>
              </w:rPr>
            </w:pPr>
            <w:r>
              <w:rPr>
                <w:rFonts w:hint="eastAsia" w:cs="Times New Roman"/>
              </w:rPr>
              <w:t>偏航力矩系数插值表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ordWrap/>
              <w:spacing w:line="240" w:lineRule="auto"/>
              <w:rPr>
                <w:rFonts w:cs="Times New Roman"/>
                <w:szCs w:val="21"/>
              </w:rPr>
            </w:pPr>
            <w:r>
              <w:rPr>
                <w:rFonts w:hint="eastAsia" w:cs="Times New Roman"/>
                <w:szCs w:val="21"/>
              </w:rPr>
              <w:t>迎角，侧滑角，</w:t>
            </w:r>
            <w:r>
              <w:rPr>
                <w:rFonts w:hint="eastAsia"/>
                <w:szCs w:val="21"/>
              </w:rPr>
              <w:t>襟翼</w:t>
            </w:r>
            <w:r>
              <w:rPr>
                <w:rFonts w:hint="eastAsia" w:cs="Times New Roman"/>
                <w:szCs w:val="21"/>
              </w:rPr>
              <w:t>舵</w:t>
            </w:r>
          </w:p>
        </w:tc>
        <w:tc>
          <w:tcPr>
            <w:tcW w:w="11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</w:p>
        </w:tc>
        <w:tc>
          <w:tcPr>
            <w:tcW w:w="8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/>
              <w:spacing w:line="240" w:lineRule="auto"/>
              <w:rPr>
                <w:rFonts w:cs="Times New Roman"/>
              </w:rPr>
            </w:pPr>
            <w:r>
              <w:rPr>
                <w:rFonts w:hint="eastAsia" w:cs="Times New Roman"/>
              </w:rPr>
              <w:t>填表</w:t>
            </w:r>
          </w:p>
        </w:tc>
      </w:tr>
    </w:tbl>
    <w:p>
      <w:pPr>
        <w:wordWrap/>
        <w:snapToGrid w:val="0"/>
        <w:spacing w:before="156" w:beforeLines="50"/>
        <w:ind w:firstLine="420" w:firstLine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请根据</w:t>
      </w:r>
      <w:r>
        <w:rPr>
          <w:rFonts w:cs="Times New Roman"/>
          <w:szCs w:val="21"/>
        </w:rPr>
        <w:fldChar w:fldCharType="begin"/>
      </w:r>
      <w:r>
        <w:rPr>
          <w:rFonts w:cs="Times New Roman"/>
          <w:szCs w:val="21"/>
        </w:rPr>
        <w:instrText xml:space="preserve"> </w:instrText>
      </w:r>
      <w:r>
        <w:rPr>
          <w:rFonts w:hint="eastAsia" w:cs="Times New Roman"/>
          <w:szCs w:val="21"/>
        </w:rPr>
        <w:instrText xml:space="preserve">REF _Ref98839450 \h</w:instrText>
      </w:r>
      <w:r>
        <w:rPr>
          <w:rFonts w:cs="Times New Roman"/>
          <w:szCs w:val="21"/>
        </w:rPr>
        <w:instrText xml:space="preserve"> </w:instrText>
      </w:r>
      <w:r>
        <w:rPr>
          <w:rFonts w:cs="Times New Roman"/>
          <w:szCs w:val="21"/>
        </w:rPr>
        <w:fldChar w:fldCharType="separate"/>
      </w:r>
      <w:r>
        <w:rPr>
          <w:rFonts w:hint="eastAsia"/>
        </w:rPr>
        <w:t xml:space="preserve">表 </w:t>
      </w:r>
      <w:r>
        <w:t>6</w:t>
      </w:r>
      <w:r>
        <w:noBreakHyphen/>
      </w:r>
      <w:r>
        <w:t>5</w:t>
      </w:r>
      <w:r>
        <w:rPr>
          <w:rFonts w:cs="Times New Roman"/>
          <w:szCs w:val="21"/>
        </w:rPr>
        <w:fldChar w:fldCharType="end"/>
      </w:r>
      <w:r>
        <w:rPr>
          <w:rFonts w:hint="eastAsia" w:cs="Times New Roman"/>
          <w:szCs w:val="21"/>
        </w:rPr>
        <w:t>给出</w:t>
      </w:r>
      <w:r>
        <w:rPr>
          <w:rFonts w:hint="eastAsia" w:cs="Times New Roman"/>
          <w:szCs w:val="16"/>
        </w:rPr>
        <w:t>襟翼偏转各角度时升力系数，阻力系数，侧力系数，俯仰力矩系数，滚转力矩系数，偏航力矩系数相对应的插值表，</w:t>
      </w:r>
      <w:r>
        <w:rPr>
          <w:rFonts w:hint="eastAsia" w:cs="Times New Roman"/>
          <w:szCs w:val="21"/>
        </w:rPr>
        <w:t>格式如</w:t>
      </w:r>
      <w:r>
        <w:rPr>
          <w:rFonts w:hint="eastAsia" w:cs="Times New Roman"/>
          <w:b/>
          <w:bCs/>
          <w:szCs w:val="21"/>
        </w:rPr>
        <w:t>附录三</w:t>
      </w:r>
      <w:r>
        <w:rPr>
          <w:rFonts w:hint="eastAsia" w:cs="Times New Roman"/>
          <w:szCs w:val="21"/>
        </w:rPr>
        <w:t>中襟翼气动力/力矩系数增量二维差值表所示。其数学符号描述如下：</w:t>
      </w: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襟翼舵</w:t>
      </w:r>
      <w:r>
        <w:rPr>
          <w:rFonts w:cs="Times New Roman"/>
          <w:szCs w:val="21"/>
        </w:rPr>
        <w:t>升力系数</w:t>
      </w:r>
      <w:r>
        <w:rPr>
          <w:rFonts w:hint="eastAsia" w:cs="Times New Roman"/>
          <w:szCs w:val="21"/>
        </w:rPr>
        <w:t>C</w:t>
      </w:r>
      <w:r>
        <w:rPr>
          <w:rFonts w:cs="Times New Roman"/>
          <w:szCs w:val="21"/>
        </w:rPr>
        <w:t>y_f</w:t>
      </w:r>
      <w:r>
        <w:rPr>
          <w:rFonts w:hint="eastAsia" w:cs="Times New Roman"/>
          <w:szCs w:val="21"/>
        </w:rPr>
        <w:t>lap</w:t>
      </w:r>
      <w:r>
        <w:rPr>
          <w:rFonts w:cs="Times New Roman"/>
          <w:szCs w:val="21"/>
        </w:rPr>
        <w:t xml:space="preserve"> = TBL_CY_FLAP(</w:t>
      </w:r>
      <w:r>
        <w:rPr>
          <w:rFonts w:hint="eastAsia" w:cs="Times New Roman"/>
          <w:szCs w:val="21"/>
        </w:rPr>
        <w:t>alpha_deg，beta_deg，</w:t>
      </w:r>
      <w:r>
        <w:rPr>
          <w:rFonts w:cs="Times New Roman"/>
          <w:szCs w:val="21"/>
        </w:rPr>
        <w:t>f</w:t>
      </w:r>
      <w:r>
        <w:rPr>
          <w:rFonts w:hint="eastAsia" w:cs="Times New Roman"/>
          <w:szCs w:val="21"/>
        </w:rPr>
        <w:t>lap</w:t>
      </w:r>
      <w:r>
        <w:rPr>
          <w:rFonts w:cs="Times New Roman"/>
          <w:szCs w:val="21"/>
        </w:rPr>
        <w:t>)</w:t>
      </w: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襟翼舵</w:t>
      </w:r>
      <w:r>
        <w:rPr>
          <w:rFonts w:cs="Times New Roman"/>
          <w:szCs w:val="21"/>
        </w:rPr>
        <w:t>阻力系数</w:t>
      </w:r>
      <w:r>
        <w:rPr>
          <w:rFonts w:hint="eastAsia" w:cs="Times New Roman"/>
          <w:szCs w:val="21"/>
        </w:rPr>
        <w:t>C</w:t>
      </w:r>
      <w:r>
        <w:rPr>
          <w:rFonts w:cs="Times New Roman"/>
          <w:szCs w:val="21"/>
        </w:rPr>
        <w:t>x_f</w:t>
      </w:r>
      <w:r>
        <w:rPr>
          <w:rFonts w:hint="eastAsia" w:cs="Times New Roman"/>
          <w:szCs w:val="21"/>
        </w:rPr>
        <w:t>lap</w:t>
      </w:r>
      <w:r>
        <w:rPr>
          <w:rFonts w:cs="Times New Roman"/>
          <w:szCs w:val="21"/>
        </w:rPr>
        <w:t xml:space="preserve"> = TBL_CX_FLAP(</w:t>
      </w:r>
      <w:r>
        <w:rPr>
          <w:rFonts w:hint="eastAsia" w:cs="Times New Roman"/>
          <w:szCs w:val="21"/>
        </w:rPr>
        <w:t>alpha_deg，beta_deg，</w:t>
      </w:r>
      <w:r>
        <w:rPr>
          <w:rFonts w:cs="Times New Roman"/>
          <w:szCs w:val="21"/>
        </w:rPr>
        <w:t>f</w:t>
      </w:r>
      <w:r>
        <w:rPr>
          <w:rFonts w:hint="eastAsia" w:cs="Times New Roman"/>
          <w:szCs w:val="21"/>
        </w:rPr>
        <w:t>lap</w:t>
      </w:r>
      <w:r>
        <w:rPr>
          <w:rFonts w:cs="Times New Roman"/>
          <w:szCs w:val="21"/>
        </w:rPr>
        <w:t>)</w:t>
      </w: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襟翼舵</w:t>
      </w:r>
      <w:r>
        <w:rPr>
          <w:rFonts w:cs="Times New Roman"/>
          <w:szCs w:val="21"/>
        </w:rPr>
        <w:t>侧力系数</w:t>
      </w:r>
      <w:r>
        <w:rPr>
          <w:rFonts w:hint="eastAsia" w:cs="Times New Roman"/>
          <w:szCs w:val="21"/>
        </w:rPr>
        <w:t>C</w:t>
      </w:r>
      <w:r>
        <w:rPr>
          <w:rFonts w:cs="Times New Roman"/>
          <w:szCs w:val="21"/>
        </w:rPr>
        <w:t>z_f</w:t>
      </w:r>
      <w:r>
        <w:rPr>
          <w:rFonts w:hint="eastAsia" w:cs="Times New Roman"/>
          <w:szCs w:val="21"/>
        </w:rPr>
        <w:t>lap</w:t>
      </w:r>
      <w:r>
        <w:rPr>
          <w:rFonts w:cs="Times New Roman"/>
          <w:szCs w:val="21"/>
        </w:rPr>
        <w:t xml:space="preserve"> = TBL_CZ_FLAP(</w:t>
      </w:r>
      <w:r>
        <w:rPr>
          <w:rFonts w:hint="eastAsia" w:cs="Times New Roman"/>
          <w:szCs w:val="21"/>
        </w:rPr>
        <w:t>alpha_deg，beta_deg，</w:t>
      </w:r>
      <w:r>
        <w:rPr>
          <w:rFonts w:cs="Times New Roman"/>
          <w:szCs w:val="21"/>
        </w:rPr>
        <w:t>f</w:t>
      </w:r>
      <w:r>
        <w:rPr>
          <w:rFonts w:hint="eastAsia" w:cs="Times New Roman"/>
          <w:szCs w:val="21"/>
        </w:rPr>
        <w:t>lap</w:t>
      </w:r>
      <w:r>
        <w:rPr>
          <w:rFonts w:cs="Times New Roman"/>
          <w:szCs w:val="21"/>
        </w:rPr>
        <w:t>)</w:t>
      </w:r>
    </w:p>
    <w:p>
      <w:pPr>
        <w:snapToGrid w:val="0"/>
        <w:ind w:left="420" w:leftChars="200"/>
        <w:rPr>
          <w:rFonts w:cs="Times New Roman"/>
          <w:szCs w:val="21"/>
        </w:rPr>
      </w:pP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襟翼舵</w:t>
      </w:r>
      <w:r>
        <w:rPr>
          <w:rFonts w:cs="Times New Roman"/>
          <w:szCs w:val="21"/>
        </w:rPr>
        <w:t>俯仰力矩</w:t>
      </w:r>
      <w:r>
        <w:rPr>
          <w:rFonts w:hint="eastAsia" w:cs="Times New Roman"/>
          <w:szCs w:val="21"/>
        </w:rPr>
        <w:t>M</w:t>
      </w:r>
      <w:r>
        <w:rPr>
          <w:rFonts w:cs="Times New Roman"/>
          <w:szCs w:val="21"/>
        </w:rPr>
        <w:t>z_f</w:t>
      </w:r>
      <w:r>
        <w:rPr>
          <w:rFonts w:hint="eastAsia" w:cs="Times New Roman"/>
          <w:szCs w:val="21"/>
        </w:rPr>
        <w:t>lap</w:t>
      </w:r>
      <w:r>
        <w:rPr>
          <w:rFonts w:cs="Times New Roman"/>
          <w:szCs w:val="21"/>
        </w:rPr>
        <w:t xml:space="preserve"> = TBL_MZ_FLAP(</w:t>
      </w:r>
      <w:r>
        <w:rPr>
          <w:rFonts w:hint="eastAsia" w:cs="Times New Roman"/>
          <w:szCs w:val="21"/>
        </w:rPr>
        <w:t>alpha_deg，beta_deg，</w:t>
      </w:r>
      <w:r>
        <w:rPr>
          <w:rFonts w:cs="Times New Roman"/>
          <w:szCs w:val="21"/>
        </w:rPr>
        <w:t>f</w:t>
      </w:r>
      <w:r>
        <w:rPr>
          <w:rFonts w:hint="eastAsia" w:cs="Times New Roman"/>
          <w:szCs w:val="21"/>
        </w:rPr>
        <w:t>lap</w:t>
      </w:r>
      <w:r>
        <w:rPr>
          <w:rFonts w:cs="Times New Roman"/>
          <w:szCs w:val="21"/>
        </w:rPr>
        <w:t>)</w:t>
      </w: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襟翼舵</w:t>
      </w:r>
      <w:r>
        <w:rPr>
          <w:rFonts w:cs="Times New Roman"/>
          <w:szCs w:val="21"/>
        </w:rPr>
        <w:t>滚转力矩</w:t>
      </w:r>
      <w:r>
        <w:rPr>
          <w:rFonts w:hint="eastAsia" w:cs="Times New Roman"/>
          <w:szCs w:val="21"/>
        </w:rPr>
        <w:t>M</w:t>
      </w:r>
      <w:r>
        <w:rPr>
          <w:rFonts w:cs="Times New Roman"/>
          <w:szCs w:val="21"/>
        </w:rPr>
        <w:t>x_f</w:t>
      </w:r>
      <w:r>
        <w:rPr>
          <w:rFonts w:hint="eastAsia" w:cs="Times New Roman"/>
          <w:szCs w:val="21"/>
        </w:rPr>
        <w:t>lap</w:t>
      </w:r>
      <w:r>
        <w:rPr>
          <w:rFonts w:cs="Times New Roman"/>
          <w:szCs w:val="21"/>
        </w:rPr>
        <w:t xml:space="preserve"> = TBL_MX_FLAP(</w:t>
      </w:r>
      <w:r>
        <w:rPr>
          <w:rFonts w:hint="eastAsia" w:cs="Times New Roman"/>
          <w:szCs w:val="21"/>
        </w:rPr>
        <w:t>alpha_deg，beta_deg，</w:t>
      </w:r>
      <w:r>
        <w:rPr>
          <w:rFonts w:cs="Times New Roman"/>
          <w:szCs w:val="21"/>
        </w:rPr>
        <w:t>f</w:t>
      </w:r>
      <w:r>
        <w:rPr>
          <w:rFonts w:hint="eastAsia" w:cs="Times New Roman"/>
          <w:szCs w:val="21"/>
        </w:rPr>
        <w:t>lap</w:t>
      </w:r>
      <w:r>
        <w:rPr>
          <w:rFonts w:cs="Times New Roman"/>
          <w:szCs w:val="21"/>
        </w:rPr>
        <w:t>)</w:t>
      </w:r>
    </w:p>
    <w:p>
      <w:pPr>
        <w:snapToGrid w:val="0"/>
        <w:ind w:left="420" w:left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襟翼舵</w:t>
      </w:r>
      <w:r>
        <w:rPr>
          <w:rFonts w:cs="Times New Roman"/>
          <w:szCs w:val="21"/>
        </w:rPr>
        <w:t>偏航力矩</w:t>
      </w:r>
      <w:r>
        <w:rPr>
          <w:rFonts w:hint="eastAsia" w:cs="Times New Roman"/>
          <w:szCs w:val="21"/>
        </w:rPr>
        <w:t>M</w:t>
      </w:r>
      <w:r>
        <w:rPr>
          <w:rFonts w:cs="Times New Roman"/>
          <w:szCs w:val="21"/>
        </w:rPr>
        <w:t>y_</w:t>
      </w:r>
      <w:r>
        <w:rPr>
          <w:rFonts w:hint="eastAsia" w:cs="Times New Roman"/>
          <w:szCs w:val="21"/>
        </w:rPr>
        <w:t>flap</w:t>
      </w:r>
      <w:r>
        <w:rPr>
          <w:rFonts w:cs="Times New Roman"/>
          <w:szCs w:val="21"/>
        </w:rPr>
        <w:t xml:space="preserve"> = TBL_MY_</w:t>
      </w:r>
      <w:r>
        <w:rPr>
          <w:rFonts w:hint="eastAsia" w:cs="Times New Roman"/>
          <w:szCs w:val="21"/>
        </w:rPr>
        <w:t>FLAP</w:t>
      </w:r>
      <w:r>
        <w:rPr>
          <w:rFonts w:cs="Times New Roman"/>
          <w:szCs w:val="21"/>
        </w:rPr>
        <w:t>(</w:t>
      </w:r>
      <w:r>
        <w:rPr>
          <w:rFonts w:hint="eastAsia" w:cs="Times New Roman"/>
          <w:szCs w:val="21"/>
        </w:rPr>
        <w:t>alpha_deg，beta_deg，flap</w:t>
      </w:r>
      <w:r>
        <w:rPr>
          <w:rFonts w:cs="Times New Roman"/>
          <w:szCs w:val="21"/>
        </w:rPr>
        <w:t>)</w:t>
      </w:r>
    </w:p>
    <w:p>
      <w:pPr>
        <w:bidi w:val="0"/>
      </w:pPr>
    </w:p>
    <w:p>
      <w:pPr>
        <w:pStyle w:val="4"/>
        <w:snapToGrid w:val="0"/>
        <w:spacing w:before="156" w:after="0" w:afterLines="0"/>
      </w:pPr>
      <w:r>
        <w:rPr>
          <w:rFonts w:hint="eastAsia"/>
        </w:rPr>
        <w:t>起落架气动系数</w:t>
      </w:r>
    </w:p>
    <w:p>
      <w:pPr>
        <w:wordWrap/>
        <w:snapToGrid w:val="0"/>
        <w:ind w:firstLine="420" w:firstLineChars="200"/>
        <w:rPr>
          <w:rFonts w:cs="Times New Roman"/>
          <w:szCs w:val="21"/>
        </w:rPr>
      </w:pPr>
      <w:r>
        <w:rPr>
          <w:rFonts w:hint="eastAsia" w:cs="Times New Roman"/>
          <w:szCs w:val="21"/>
        </w:rPr>
        <w:t>起落架气动系数也可以参照前面襟翼或者操纵面的结构，但也可以采用经验方法，获得一个折中的气动系数——全过程不变的经验数据，如</w:t>
      </w:r>
      <w:r>
        <w:rPr>
          <w:rFonts w:cs="Times New Roman"/>
          <w:szCs w:val="21"/>
        </w:rPr>
        <w:fldChar w:fldCharType="begin"/>
      </w:r>
      <w:r>
        <w:rPr>
          <w:rFonts w:cs="Times New Roman"/>
          <w:szCs w:val="21"/>
        </w:rPr>
        <w:instrText xml:space="preserve"> </w:instrText>
      </w:r>
      <w:r>
        <w:rPr>
          <w:rFonts w:hint="eastAsia" w:cs="Times New Roman"/>
          <w:szCs w:val="21"/>
        </w:rPr>
        <w:instrText xml:space="preserve">REF _Ref98839461 \h</w:instrText>
      </w:r>
      <w:r>
        <w:rPr>
          <w:rFonts w:cs="Times New Roman"/>
          <w:szCs w:val="21"/>
        </w:rPr>
        <w:instrText xml:space="preserve"> </w:instrText>
      </w:r>
      <w:r>
        <w:rPr>
          <w:rFonts w:cs="Times New Roman"/>
          <w:szCs w:val="21"/>
        </w:rPr>
        <w:fldChar w:fldCharType="separate"/>
      </w:r>
      <w:r>
        <w:rPr>
          <w:rFonts w:hint="eastAsia"/>
        </w:rPr>
        <w:t xml:space="preserve">表 </w:t>
      </w:r>
      <w:r>
        <w:t>6</w:t>
      </w:r>
      <w:r>
        <w:noBreakHyphen/>
      </w:r>
      <w:r>
        <w:t>6</w:t>
      </w:r>
      <w:r>
        <w:rPr>
          <w:rFonts w:cs="Times New Roman"/>
          <w:szCs w:val="21"/>
        </w:rPr>
        <w:fldChar w:fldCharType="end"/>
      </w:r>
      <w:r>
        <w:rPr>
          <w:rFonts w:hint="eastAsia" w:cs="Times New Roman"/>
          <w:szCs w:val="21"/>
        </w:rPr>
        <w:t>所示。</w:t>
      </w:r>
    </w:p>
    <w:p>
      <w:pPr>
        <w:pStyle w:val="11"/>
        <w:ind w:firstLine="400"/>
        <w:rPr>
          <w:b/>
          <w:bCs/>
          <w:szCs w:val="21"/>
        </w:rPr>
      </w:pPr>
      <w:bookmarkStart w:id="48" w:name="_Ref98839461"/>
      <w:bookmarkStart w:id="49" w:name="_Toc98840504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bookmarkEnd w:id="48"/>
      <w:r>
        <w:t xml:space="preserve"> </w:t>
      </w:r>
      <w:r>
        <w:rPr>
          <w:rFonts w:hint="eastAsia"/>
        </w:rPr>
        <w:t>起落架气动系数</w:t>
      </w:r>
      <w:bookmarkEnd w:id="49"/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80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起落架气动系数</w:t>
            </w:r>
          </w:p>
        </w:tc>
        <w:tc>
          <w:tcPr>
            <w:tcW w:w="2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80"/>
              <w:spacing w:line="240" w:lineRule="auto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80"/>
              <w:spacing w:line="240" w:lineRule="auto"/>
              <w:ind w:firstLine="0"/>
            </w:pPr>
            <w:r>
              <w:rPr>
                <w:rFonts w:hint="eastAsia"/>
              </w:rPr>
              <w:t>阻力系数</w:t>
            </w:r>
          </w:p>
          <w:p>
            <w:pPr>
              <w:pStyle w:val="80"/>
              <w:spacing w:line="240" w:lineRule="auto"/>
              <w:ind w:firstLine="0"/>
            </w:pPr>
            <w:r>
              <w:t>Cx_gear</w:t>
            </w:r>
          </w:p>
        </w:tc>
        <w:tc>
          <w:tcPr>
            <w:tcW w:w="2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80"/>
              <w:ind w:firstLine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80"/>
              <w:spacing w:line="240" w:lineRule="auto"/>
              <w:ind w:firstLine="0"/>
            </w:pPr>
            <w:r>
              <w:rPr>
                <w:rFonts w:hint="eastAsia"/>
              </w:rPr>
              <w:t>侧力系数</w:t>
            </w:r>
          </w:p>
          <w:p>
            <w:pPr>
              <w:pStyle w:val="80"/>
              <w:spacing w:line="240" w:lineRule="auto"/>
              <w:ind w:firstLine="0"/>
            </w:pPr>
            <w:r>
              <w:t>Cz_gear</w:t>
            </w:r>
          </w:p>
        </w:tc>
        <w:tc>
          <w:tcPr>
            <w:tcW w:w="2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80"/>
              <w:ind w:firstLine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80"/>
              <w:spacing w:line="240" w:lineRule="auto"/>
              <w:ind w:firstLine="0"/>
            </w:pPr>
            <w:r>
              <w:rPr>
                <w:rFonts w:hint="eastAsia"/>
              </w:rPr>
              <w:t>升力系数</w:t>
            </w:r>
          </w:p>
          <w:p>
            <w:pPr>
              <w:pStyle w:val="80"/>
              <w:spacing w:line="240" w:lineRule="auto"/>
              <w:ind w:firstLine="0"/>
            </w:pPr>
            <w:r>
              <w:t>Cy_gear</w:t>
            </w:r>
          </w:p>
        </w:tc>
        <w:tc>
          <w:tcPr>
            <w:tcW w:w="2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80"/>
              <w:ind w:firstLine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80"/>
              <w:spacing w:line="240" w:lineRule="auto"/>
              <w:ind w:firstLine="0"/>
            </w:pPr>
            <w:r>
              <w:rPr>
                <w:rFonts w:hint="eastAsia"/>
              </w:rPr>
              <w:t>滚转力矩系数</w:t>
            </w:r>
          </w:p>
          <w:p>
            <w:pPr>
              <w:pStyle w:val="80"/>
              <w:spacing w:line="240" w:lineRule="auto"/>
              <w:ind w:firstLine="0"/>
            </w:pPr>
            <w:r>
              <w:t>Mx_gear</w:t>
            </w:r>
          </w:p>
        </w:tc>
        <w:tc>
          <w:tcPr>
            <w:tcW w:w="2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80"/>
              <w:ind w:firstLine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80"/>
              <w:spacing w:line="240" w:lineRule="auto"/>
              <w:ind w:firstLine="0"/>
            </w:pPr>
            <w:r>
              <w:rPr>
                <w:rFonts w:hint="eastAsia"/>
              </w:rPr>
              <w:t>偏航力矩系数</w:t>
            </w:r>
          </w:p>
          <w:p>
            <w:pPr>
              <w:pStyle w:val="80"/>
              <w:spacing w:line="240" w:lineRule="auto"/>
              <w:ind w:firstLine="0"/>
            </w:pPr>
            <w:r>
              <w:t>My_gear</w:t>
            </w:r>
          </w:p>
        </w:tc>
        <w:tc>
          <w:tcPr>
            <w:tcW w:w="2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80"/>
              <w:ind w:firstLine="0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80"/>
              <w:spacing w:line="240" w:lineRule="auto"/>
              <w:ind w:firstLine="0"/>
            </w:pPr>
            <w:r>
              <w:rPr>
                <w:rFonts w:hint="eastAsia"/>
              </w:rPr>
              <w:t>俯仰力矩系数</w:t>
            </w:r>
          </w:p>
          <w:p>
            <w:pPr>
              <w:pStyle w:val="80"/>
              <w:spacing w:line="240" w:lineRule="auto"/>
              <w:ind w:firstLine="0"/>
            </w:pPr>
            <w:r>
              <w:t>Mz_gear</w:t>
            </w:r>
          </w:p>
        </w:tc>
        <w:tc>
          <w:tcPr>
            <w:tcW w:w="21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80"/>
              <w:ind w:firstLine="0"/>
            </w:pPr>
          </w:p>
        </w:tc>
      </w:tr>
    </w:tbl>
    <w:p>
      <w:pPr>
        <w:wordWrap/>
        <w:snapToGrid w:val="0"/>
        <w:rPr>
          <w:rFonts w:cs="Times New Roman"/>
        </w:rPr>
      </w:pPr>
    </w:p>
    <w:p>
      <w:pPr>
        <w:pStyle w:val="2"/>
        <w:snapToGrid w:val="0"/>
        <w:spacing w:before="156" w:after="0" w:afterLines="0"/>
      </w:pPr>
      <w:bookmarkStart w:id="50" w:name="_Toc5205"/>
      <w:r>
        <w:rPr>
          <w:rFonts w:hint="eastAsia"/>
        </w:rPr>
        <w:t>气动数据合成计算方法</w:t>
      </w:r>
      <w:bookmarkEnd w:id="50"/>
    </w:p>
    <w:p>
      <w:pPr>
        <w:snapToGrid w:val="0"/>
        <w:rPr>
          <w:rFonts w:cs="Times New Roman"/>
          <w:b/>
          <w:bCs/>
        </w:rPr>
      </w:pPr>
      <w:r>
        <w:rPr>
          <w:rFonts w:hint="eastAsia" w:cs="Times New Roman"/>
          <w:b/>
          <w:bCs/>
        </w:rPr>
        <w:t>1）计算气动的合力系数</w:t>
      </w:r>
    </w:p>
    <w:p>
      <w:pPr>
        <w:wordWrap/>
        <w:snapToGrid w:val="0"/>
        <w:ind w:firstLine="420" w:firstLineChars="200"/>
        <w:rPr>
          <w:rFonts w:cs="Times New Roman"/>
        </w:rPr>
      </w:pPr>
      <w:r>
        <w:rPr>
          <w:rFonts w:hint="eastAsia" w:cs="Times New Roman"/>
        </w:rPr>
        <w:t>合气动力系数需将基态与各增量相加得到，如下所示：</w:t>
      </w:r>
    </w:p>
    <w:p>
      <w:pPr>
        <w:wordWrap/>
        <w:snapToGrid w:val="0"/>
        <w:ind w:firstLine="420" w:firstLineChars="200"/>
        <w:rPr>
          <w:rFonts w:cs="Times New Roman"/>
        </w:rPr>
      </w:pPr>
      <w:r>
        <w:rPr>
          <w:rFonts w:hint="eastAsia" w:cs="Times New Roman"/>
        </w:rPr>
        <w:t>各力系数 =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基态 + 升降舵 +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襟翼 +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副翼 +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方向舵 +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起落架，具体如下：</w:t>
      </w:r>
    </w:p>
    <w:p>
      <w:pPr>
        <w:wordWrap/>
        <w:snapToGrid w:val="0"/>
        <w:rPr>
          <w:rFonts w:cs="Times New Roman"/>
        </w:rPr>
      </w:pPr>
      <w:r>
        <w:rPr>
          <w:rFonts w:hint="eastAsia" w:cs="Times New Roman"/>
        </w:rPr>
        <w:t>阻力系数</w:t>
      </w:r>
      <w:r>
        <w:rPr>
          <w:rFonts w:cs="Times New Roman"/>
        </w:rPr>
        <w:t>Cx_total</w:t>
      </w:r>
      <w:r>
        <w:rPr>
          <w:rFonts w:hint="eastAsia" w:cs="Times New Roman"/>
        </w:rPr>
        <w:t xml:space="preserve"> </w:t>
      </w:r>
      <w:r>
        <w:rPr>
          <w:rFonts w:cs="Times New Roman"/>
        </w:rPr>
        <w:t>=</w:t>
      </w:r>
      <w:r>
        <w:rPr>
          <w:rFonts w:hint="eastAsia" w:cs="Times New Roman"/>
        </w:rPr>
        <w:t xml:space="preserve"> </w:t>
      </w:r>
      <w:r>
        <w:rPr>
          <w:rFonts w:cs="Times New Roman"/>
        </w:rPr>
        <w:t>Cx_base(alpha_deg, beta_deg)</w:t>
      </w:r>
      <w:r>
        <w:rPr>
          <w:rFonts w:hint="eastAsia" w:cs="Times New Roman"/>
        </w:rPr>
        <w:t xml:space="preserve"> + Cx_ele(</w:t>
      </w:r>
      <w:r>
        <w:rPr>
          <w:rFonts w:cs="Times New Roman"/>
        </w:rPr>
        <w:t>alpha_deg, beta_deg</w:t>
      </w:r>
      <w:r>
        <w:rPr>
          <w:rFonts w:hint="eastAsia" w:cs="Times New Roman"/>
        </w:rPr>
        <w:t xml:space="preserve">, ele) </w:t>
      </w:r>
    </w:p>
    <w:p>
      <w:pPr>
        <w:wordWrap/>
        <w:snapToGrid w:val="0"/>
        <w:ind w:firstLine="1260" w:firstLineChars="600"/>
        <w:rPr>
          <w:rFonts w:cs="Times New Roman"/>
        </w:rPr>
      </w:pPr>
      <w:r>
        <w:rPr>
          <w:rFonts w:hint="eastAsia" w:cs="Times New Roman"/>
        </w:rPr>
        <w:t xml:space="preserve">+ </w:t>
      </w:r>
      <w:r>
        <w:rPr>
          <w:rFonts w:cs="Times New Roman"/>
        </w:rPr>
        <w:t>Cx_flap(alpha_deg, beta_deg</w:t>
      </w:r>
      <w:r>
        <w:rPr>
          <w:rFonts w:hint="eastAsia" w:cs="Times New Roman"/>
        </w:rPr>
        <w:t xml:space="preserve">, </w:t>
      </w:r>
      <w:r>
        <w:rPr>
          <w:rFonts w:cs="Times New Roman"/>
        </w:rPr>
        <w:t>flap)</w:t>
      </w:r>
      <w:r>
        <w:rPr>
          <w:rFonts w:hint="eastAsia" w:cs="Times New Roman"/>
        </w:rPr>
        <w:t xml:space="preserve"> </w:t>
      </w:r>
      <w:r>
        <w:rPr>
          <w:rFonts w:cs="Times New Roman"/>
        </w:rPr>
        <w:t>+ Cx_ail(alpha_deg, beta_deg</w:t>
      </w:r>
      <w:r>
        <w:rPr>
          <w:rFonts w:hint="eastAsia" w:cs="Times New Roman"/>
        </w:rPr>
        <w:t>,</w:t>
      </w:r>
      <w:r>
        <w:rPr>
          <w:rFonts w:cs="Times New Roman"/>
        </w:rPr>
        <w:t xml:space="preserve"> ail) + Cx_gear</w:t>
      </w:r>
    </w:p>
    <w:p>
      <w:pPr>
        <w:wordWrap/>
        <w:snapToGrid w:val="0"/>
        <w:rPr>
          <w:rFonts w:cs="Times New Roman"/>
        </w:rPr>
      </w:pPr>
      <w:r>
        <w:rPr>
          <w:rFonts w:hint="eastAsia" w:cs="Times New Roman"/>
        </w:rPr>
        <w:t>升力系数</w:t>
      </w:r>
      <w:r>
        <w:rPr>
          <w:rFonts w:cs="Times New Roman"/>
        </w:rPr>
        <w:t>C</w:t>
      </w:r>
      <w:r>
        <w:rPr>
          <w:rFonts w:hint="eastAsia" w:cs="Times New Roman"/>
        </w:rPr>
        <w:t>y</w:t>
      </w:r>
      <w:r>
        <w:rPr>
          <w:rFonts w:cs="Times New Roman"/>
        </w:rPr>
        <w:t>_total=C</w:t>
      </w:r>
      <w:r>
        <w:rPr>
          <w:rFonts w:hint="eastAsia" w:cs="Times New Roman"/>
        </w:rPr>
        <w:t>y</w:t>
      </w:r>
      <w:r>
        <w:rPr>
          <w:rFonts w:cs="Times New Roman"/>
        </w:rPr>
        <w:t xml:space="preserve">_base(alpha_deg, beta_deg) </w:t>
      </w:r>
      <w:r>
        <w:rPr>
          <w:rFonts w:hint="eastAsia" w:cs="Times New Roman"/>
        </w:rPr>
        <w:t>+</w:t>
      </w:r>
      <w:r>
        <w:rPr>
          <w:rFonts w:cs="Times New Roman"/>
        </w:rPr>
        <w:t>C</w:t>
      </w:r>
      <w:r>
        <w:rPr>
          <w:rFonts w:hint="eastAsia" w:cs="Times New Roman"/>
        </w:rPr>
        <w:t>y</w:t>
      </w:r>
      <w:r>
        <w:rPr>
          <w:rFonts w:cs="Times New Roman"/>
        </w:rPr>
        <w:t>_flap(alpha_deg, beta_deg, flap)</w:t>
      </w:r>
    </w:p>
    <w:p>
      <w:pPr>
        <w:wordWrap/>
        <w:snapToGrid w:val="0"/>
        <w:ind w:left="960" w:firstLine="315" w:firstLineChars="150"/>
        <w:rPr>
          <w:rFonts w:cs="Times New Roman"/>
        </w:rPr>
      </w:pPr>
      <w:r>
        <w:rPr>
          <w:rFonts w:cs="Times New Roman"/>
        </w:rPr>
        <w:t>+ C</w:t>
      </w:r>
      <w:r>
        <w:rPr>
          <w:rFonts w:hint="eastAsia" w:cs="Times New Roman"/>
        </w:rPr>
        <w:t>y</w:t>
      </w:r>
      <w:r>
        <w:rPr>
          <w:rFonts w:cs="Times New Roman"/>
        </w:rPr>
        <w:t xml:space="preserve">_ele(alpha_deg, beta_deg, </w:t>
      </w:r>
      <w:r>
        <w:rPr>
          <w:rFonts w:hint="eastAsia" w:cs="Times New Roman"/>
        </w:rPr>
        <w:t>el</w:t>
      </w:r>
      <w:r>
        <w:rPr>
          <w:rFonts w:cs="Times New Roman"/>
        </w:rPr>
        <w:t>e) +C</w:t>
      </w:r>
      <w:r>
        <w:rPr>
          <w:rFonts w:hint="eastAsia" w:cs="Times New Roman"/>
        </w:rPr>
        <w:t>y</w:t>
      </w:r>
      <w:r>
        <w:rPr>
          <w:rFonts w:cs="Times New Roman"/>
        </w:rPr>
        <w:t>_ail(alpha_deg, beta_deg, ail) + C</w:t>
      </w:r>
      <w:r>
        <w:rPr>
          <w:rFonts w:hint="eastAsia" w:cs="Times New Roman"/>
        </w:rPr>
        <w:t>y</w:t>
      </w:r>
      <w:r>
        <w:rPr>
          <w:rFonts w:cs="Times New Roman"/>
        </w:rPr>
        <w:t>_gear</w:t>
      </w:r>
    </w:p>
    <w:p>
      <w:pPr>
        <w:wordWrap/>
        <w:snapToGrid w:val="0"/>
        <w:rPr>
          <w:rFonts w:cs="Times New Roman"/>
        </w:rPr>
      </w:pPr>
      <w:r>
        <w:rPr>
          <w:rFonts w:hint="eastAsia" w:cs="Times New Roman"/>
        </w:rPr>
        <w:t>侧力系数</w:t>
      </w:r>
      <w:r>
        <w:rPr>
          <w:rFonts w:cs="Times New Roman"/>
        </w:rPr>
        <w:t>C</w:t>
      </w:r>
      <w:r>
        <w:rPr>
          <w:rFonts w:hint="eastAsia" w:cs="Times New Roman"/>
        </w:rPr>
        <w:t>z</w:t>
      </w:r>
      <w:r>
        <w:rPr>
          <w:rFonts w:cs="Times New Roman"/>
        </w:rPr>
        <w:t>_total=C</w:t>
      </w:r>
      <w:r>
        <w:rPr>
          <w:rFonts w:hint="eastAsia" w:cs="Times New Roman"/>
        </w:rPr>
        <w:t>z</w:t>
      </w:r>
      <w:r>
        <w:rPr>
          <w:rFonts w:cs="Times New Roman"/>
        </w:rPr>
        <w:t xml:space="preserve">_base(alpha_deg, beta_deg) </w:t>
      </w:r>
      <w:r>
        <w:rPr>
          <w:rFonts w:hint="eastAsia" w:cs="Times New Roman"/>
        </w:rPr>
        <w:t>+</w:t>
      </w:r>
      <w:r>
        <w:rPr>
          <w:rFonts w:cs="Times New Roman"/>
        </w:rPr>
        <w:t xml:space="preserve"> C</w:t>
      </w:r>
      <w:r>
        <w:rPr>
          <w:rFonts w:hint="eastAsia" w:cs="Times New Roman"/>
        </w:rPr>
        <w:t>z</w:t>
      </w:r>
      <w:r>
        <w:rPr>
          <w:rFonts w:cs="Times New Roman"/>
        </w:rPr>
        <w:t>_</w:t>
      </w:r>
      <w:r>
        <w:rPr>
          <w:rFonts w:hint="eastAsia" w:cs="Times New Roman"/>
        </w:rPr>
        <w:t>rud(</w:t>
      </w:r>
      <w:r>
        <w:rPr>
          <w:rFonts w:cs="Times New Roman"/>
        </w:rPr>
        <w:t>beta_deg, beta_deg</w:t>
      </w:r>
      <w:r>
        <w:rPr>
          <w:rFonts w:hint="eastAsia" w:cs="Times New Roman"/>
        </w:rPr>
        <w:t>,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rud</w:t>
      </w:r>
      <w:r>
        <w:rPr>
          <w:rFonts w:cs="Times New Roman"/>
        </w:rPr>
        <w:t>)</w:t>
      </w:r>
      <w:r>
        <w:rPr>
          <w:rFonts w:hint="eastAsia" w:cs="Times New Roman"/>
        </w:rPr>
        <w:t xml:space="preserve"> </w:t>
      </w:r>
    </w:p>
    <w:p>
      <w:pPr>
        <w:wordWrap/>
        <w:snapToGrid w:val="0"/>
        <w:ind w:left="1185" w:firstLine="105" w:firstLineChars="50"/>
        <w:rPr>
          <w:rFonts w:cs="Times New Roman"/>
        </w:rPr>
      </w:pPr>
      <w:r>
        <w:rPr>
          <w:rFonts w:cs="Times New Roman"/>
        </w:rPr>
        <w:t>+ C</w:t>
      </w:r>
      <w:r>
        <w:rPr>
          <w:rFonts w:hint="eastAsia" w:cs="Times New Roman"/>
        </w:rPr>
        <w:t>z</w:t>
      </w:r>
      <w:r>
        <w:rPr>
          <w:rFonts w:cs="Times New Roman"/>
        </w:rPr>
        <w:t>_ail(alpha_deg, beta_deg, ail) + C</w:t>
      </w:r>
      <w:r>
        <w:rPr>
          <w:rFonts w:hint="eastAsia" w:cs="Times New Roman"/>
        </w:rPr>
        <w:t>z</w:t>
      </w:r>
      <w:r>
        <w:rPr>
          <w:rFonts w:cs="Times New Roman"/>
        </w:rPr>
        <w:t>_gear</w:t>
      </w:r>
    </w:p>
    <w:p>
      <w:pPr>
        <w:wordWrap/>
        <w:snapToGrid w:val="0"/>
        <w:rPr>
          <w:rFonts w:cs="Times New Roman"/>
          <w:b/>
          <w:bCs/>
        </w:rPr>
      </w:pPr>
      <w:r>
        <w:rPr>
          <w:rFonts w:hint="eastAsia" w:cs="Times New Roman"/>
          <w:b/>
          <w:bCs/>
        </w:rPr>
        <w:t>2）计算气动的合力矩系数</w:t>
      </w:r>
    </w:p>
    <w:p>
      <w:pPr>
        <w:snapToGrid w:val="0"/>
        <w:ind w:firstLine="420" w:firstLineChars="200"/>
        <w:rPr>
          <w:rFonts w:cs="Times New Roman"/>
        </w:rPr>
      </w:pPr>
      <w:r>
        <w:rPr>
          <w:rFonts w:hint="eastAsia" w:cs="Times New Roman"/>
        </w:rPr>
        <w:t>合气动力矩系数分为两部分，基态与增量相加、动导数导致，如下所示：</w:t>
      </w:r>
    </w:p>
    <w:p>
      <w:pPr>
        <w:snapToGrid w:val="0"/>
        <w:ind w:firstLine="420" w:firstLineChars="200"/>
      </w:pPr>
      <w:r>
        <w:rPr>
          <w:rFonts w:hint="eastAsia" w:cs="Times New Roman"/>
        </w:rPr>
        <w:t>各力矩系数 =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基态 + 升降舵 +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襟翼 +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副翼 +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方向舵 +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 xml:space="preserve">起落架 </w:t>
      </w:r>
      <w:r>
        <w:rPr>
          <w:rFonts w:cs="Times New Roman"/>
        </w:rPr>
        <w:t xml:space="preserve">+ </w:t>
      </w:r>
      <w:r>
        <w:rPr>
          <w:rFonts w:hint="eastAsia" w:cs="Times New Roman"/>
        </w:rPr>
        <w:t>动导数</w:t>
      </w:r>
      <w:r>
        <w:rPr>
          <w:rFonts w:hint="eastAsia"/>
        </w:rPr>
        <w:t>（按照经验公式），</w:t>
      </w:r>
    </w:p>
    <w:p>
      <w:pPr>
        <w:snapToGrid w:val="0"/>
      </w:pPr>
      <w:r>
        <w:rPr>
          <w:rFonts w:hint="eastAsia"/>
        </w:rPr>
        <w:t>具体如下：</w:t>
      </w:r>
    </w:p>
    <w:p>
      <w:pPr>
        <w:pStyle w:val="80"/>
        <w:ind w:firstLine="0"/>
      </w:pPr>
      <w:r>
        <w:rPr>
          <w:rFonts w:hint="eastAsia" w:cs="Times New Roman"/>
        </w:rPr>
        <w:t>滚转力矩系数</w:t>
      </w:r>
      <w:r>
        <w:t>M</w:t>
      </w:r>
      <w:r>
        <w:rPr>
          <w:rFonts w:hint="eastAsia"/>
        </w:rPr>
        <w:t>x</w:t>
      </w:r>
      <w:r>
        <w:t>_total</w:t>
      </w:r>
      <w:r>
        <w:rPr>
          <w:rFonts w:hint="eastAsia"/>
        </w:rPr>
        <w:t>=</w:t>
      </w:r>
      <w:r>
        <w:t xml:space="preserve"> Mx_base(alpha_deg, beta_deg)+ Mx_ail(alpha_deg</w:t>
      </w:r>
      <w:r>
        <w:rPr>
          <w:rFonts w:cs="Times New Roman"/>
        </w:rPr>
        <w:t>, beta_deg</w:t>
      </w:r>
      <w:r>
        <w:t>, ail)+ Mx_gear</w:t>
      </w:r>
    </w:p>
    <w:p>
      <w:pPr>
        <w:snapToGrid w:val="0"/>
        <w:ind w:firstLine="1470" w:firstLineChars="700"/>
        <w:rPr>
          <w:rFonts w:cs="Times New Roman"/>
        </w:rPr>
      </w:pPr>
      <w:r>
        <w:rPr>
          <w:rFonts w:cs="Times New Roman"/>
        </w:rPr>
        <w:t>+(Mx_Wx*Wx + Mx_Wy*Wy)*L/VT/2 + Mx_dBeta*dBeta*L/2/VT</w:t>
      </w:r>
    </w:p>
    <w:p>
      <w:pPr>
        <w:pStyle w:val="80"/>
        <w:ind w:firstLine="0"/>
      </w:pPr>
      <w:r>
        <w:rPr>
          <w:rFonts w:hint="eastAsia" w:cs="Times New Roman"/>
        </w:rPr>
        <w:t>偏航力矩系数</w:t>
      </w:r>
      <w:r>
        <w:t>My_total</w:t>
      </w:r>
      <w:r>
        <w:rPr>
          <w:rFonts w:hint="eastAsia"/>
        </w:rPr>
        <w:t>=</w:t>
      </w:r>
      <w:r>
        <w:t xml:space="preserve"> My_base(alpha_deg,beta_deg)+ My_ail(alpha_deg</w:t>
      </w:r>
      <w:r>
        <w:rPr>
          <w:rFonts w:cs="Times New Roman"/>
        </w:rPr>
        <w:t>, beta_deg</w:t>
      </w:r>
      <w:r>
        <w:t>, ail)</w:t>
      </w:r>
    </w:p>
    <w:p>
      <w:pPr>
        <w:pStyle w:val="80"/>
        <w:ind w:left="960" w:firstLine="480"/>
        <w:rPr>
          <w:rFonts w:cs="Times New Roman"/>
        </w:rPr>
      </w:pPr>
      <w:r>
        <w:t>+ My_</w:t>
      </w:r>
      <w:r>
        <w:rPr>
          <w:rFonts w:hint="eastAsia"/>
        </w:rPr>
        <w:t>rud</w:t>
      </w:r>
      <w:r>
        <w:rPr>
          <w:rFonts w:hint="eastAsia" w:cs="Times New Roman"/>
        </w:rPr>
        <w:t>(</w:t>
      </w:r>
      <w:r>
        <w:rPr>
          <w:rFonts w:cs="Times New Roman"/>
        </w:rPr>
        <w:t>beta_deg, beta_deg</w:t>
      </w:r>
      <w:r>
        <w:rPr>
          <w:rFonts w:hint="eastAsia" w:cs="Times New Roman"/>
        </w:rPr>
        <w:t>,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rud</w:t>
      </w:r>
      <w:r>
        <w:rPr>
          <w:rFonts w:cs="Times New Roman"/>
        </w:rPr>
        <w:t>)</w:t>
      </w:r>
      <w:r>
        <w:rPr>
          <w:rFonts w:hint="eastAsia" w:cs="Times New Roman"/>
        </w:rPr>
        <w:t xml:space="preserve"> </w:t>
      </w:r>
      <w:r>
        <w:t>+ My_gear</w:t>
      </w:r>
      <w:r>
        <w:rPr>
          <w:rFonts w:hint="eastAsia" w:cs="Times New Roman"/>
        </w:rPr>
        <w:t>+</w:t>
      </w:r>
      <w:r>
        <w:t xml:space="preserve"> </w:t>
      </w:r>
      <w:r>
        <w:rPr>
          <w:rFonts w:cs="Times New Roman"/>
        </w:rPr>
        <w:t>(My_Wx*Wx + My_Wy*Wy)*L/VT/2</w:t>
      </w:r>
    </w:p>
    <w:p>
      <w:pPr>
        <w:pStyle w:val="80"/>
        <w:ind w:left="960" w:firstLine="480"/>
      </w:pPr>
      <w:r>
        <w:rPr>
          <w:rFonts w:cs="Times New Roman"/>
        </w:rPr>
        <w:t>+ My_dBeta*dBeta*L/2/VT</w:t>
      </w:r>
    </w:p>
    <w:p>
      <w:pPr>
        <w:pStyle w:val="80"/>
        <w:ind w:firstLine="0"/>
      </w:pPr>
      <w:r>
        <w:rPr>
          <w:rFonts w:hint="eastAsia" w:cs="Times New Roman"/>
        </w:rPr>
        <w:t>俯仰力矩系数</w:t>
      </w:r>
      <w:r>
        <w:t>Mz_total</w:t>
      </w:r>
      <w:r>
        <w:rPr>
          <w:rFonts w:hint="eastAsia"/>
        </w:rPr>
        <w:t>=</w:t>
      </w:r>
      <w:r>
        <w:t xml:space="preserve"> Mz_base(alpha_deg,beta_deg)+ Mz_ail(alpha_deg, ail)</w:t>
      </w:r>
    </w:p>
    <w:p>
      <w:pPr>
        <w:pStyle w:val="80"/>
        <w:ind w:left="1470" w:leftChars="700" w:firstLine="0"/>
      </w:pPr>
      <w:r>
        <w:t>+ Mz_ele</w:t>
      </w:r>
      <w:r>
        <w:rPr>
          <w:rFonts w:cs="Times New Roman"/>
        </w:rPr>
        <w:t>(alpha_deg</w:t>
      </w:r>
      <w:r>
        <w:t>, beta_deg</w:t>
      </w:r>
      <w:r>
        <w:rPr>
          <w:rFonts w:cs="Times New Roman"/>
        </w:rPr>
        <w:t xml:space="preserve">, </w:t>
      </w:r>
      <w:r>
        <w:rPr>
          <w:rFonts w:hint="eastAsia" w:cs="Times New Roman"/>
        </w:rPr>
        <w:t>el</w:t>
      </w:r>
      <w:r>
        <w:rPr>
          <w:rFonts w:cs="Times New Roman"/>
        </w:rPr>
        <w:t>e)</w:t>
      </w:r>
      <w:r>
        <w:t>+ Mz_gear+ Mz_flap(alpha_deg, beta_deg, flap)</w:t>
      </w:r>
    </w:p>
    <w:p>
      <w:pPr>
        <w:pStyle w:val="80"/>
        <w:ind w:left="1470" w:leftChars="700" w:firstLine="0"/>
      </w:pPr>
      <w:r>
        <w:t>+ (Mz_Wz*Wz + Mz_dAlpha*dAlpha)*BA/VT;</w:t>
      </w:r>
    </w:p>
    <w:p>
      <w:pPr>
        <w:wordWrap/>
        <w:snapToGrid w:val="0"/>
        <w:rPr>
          <w:rFonts w:cs="Times New Roman"/>
          <w:b/>
          <w:bCs/>
        </w:rPr>
      </w:pPr>
      <w:r>
        <w:rPr>
          <w:rFonts w:hint="eastAsia" w:cs="Times New Roman"/>
          <w:b/>
          <w:bCs/>
        </w:rPr>
        <w:t>3）计算气动的合力</w:t>
      </w:r>
    </w:p>
    <w:p>
      <w:pPr>
        <w:snapToGrid w:val="0"/>
        <w:ind w:firstLine="420" w:firstLineChars="200"/>
        <w:rPr>
          <w:rFonts w:cs="Times New Roman"/>
        </w:rPr>
      </w:pPr>
      <w:r>
        <w:rPr>
          <w:rFonts w:hint="eastAsia" w:cs="Times New Roman"/>
        </w:rPr>
        <w:t>气动力 =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气动力系数 *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不确定性 *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参考面积 *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动压，具体如下：</w:t>
      </w:r>
    </w:p>
    <w:p>
      <w:pPr>
        <w:snapToGrid w:val="0"/>
        <w:ind w:firstLine="420" w:firstLineChars="200"/>
      </w:pPr>
      <w:r>
        <w:rPr>
          <w:rFonts w:hint="eastAsia"/>
        </w:rPr>
        <w:t>阻力Aero_</w:t>
      </w:r>
      <w:r>
        <w:t>D</w:t>
      </w:r>
      <w:r>
        <w:rPr>
          <w:rFonts w:hint="eastAsia"/>
        </w:rPr>
        <w:t>rag=</w:t>
      </w:r>
      <w:r>
        <w:t xml:space="preserve"> Cx_total</w:t>
      </w:r>
      <w:r>
        <w:rPr>
          <w:rFonts w:hint="eastAsia"/>
        </w:rPr>
        <w:t>*（</w:t>
      </w:r>
      <w:r>
        <w:t>1+DeltaDrag</w:t>
      </w:r>
      <w:r>
        <w:rPr>
          <w:rFonts w:hint="eastAsia"/>
        </w:rPr>
        <w:t>）*</w:t>
      </w:r>
      <w:r>
        <w:t>S*Qbar</w:t>
      </w:r>
    </w:p>
    <w:p>
      <w:pPr>
        <w:snapToGrid w:val="0"/>
        <w:ind w:firstLine="420" w:firstLineChars="200"/>
      </w:pPr>
      <w:r>
        <w:rPr>
          <w:rFonts w:hint="eastAsia" w:cs="Times New Roman"/>
        </w:rPr>
        <w:t>升力Aero_</w:t>
      </w:r>
      <w:r>
        <w:rPr>
          <w:rFonts w:cs="Times New Roman"/>
        </w:rPr>
        <w:t>L</w:t>
      </w:r>
      <w:r>
        <w:rPr>
          <w:rFonts w:hint="eastAsia" w:cs="Times New Roman"/>
        </w:rPr>
        <w:t>ift=</w:t>
      </w:r>
      <w:r>
        <w:rPr>
          <w:rFonts w:cs="Times New Roman"/>
        </w:rPr>
        <w:t xml:space="preserve"> </w:t>
      </w:r>
      <w:r>
        <w:t>C</w:t>
      </w:r>
      <w:r>
        <w:rPr>
          <w:rFonts w:hint="eastAsia"/>
        </w:rPr>
        <w:t>y</w:t>
      </w:r>
      <w:r>
        <w:t>_total</w:t>
      </w:r>
      <w:r>
        <w:rPr>
          <w:rFonts w:hint="eastAsia"/>
        </w:rPr>
        <w:t>*（</w:t>
      </w:r>
      <w:r>
        <w:t>1+ DeltaLift</w:t>
      </w:r>
      <w:r>
        <w:rPr>
          <w:rFonts w:hint="eastAsia"/>
        </w:rPr>
        <w:t>）*</w:t>
      </w:r>
      <w:r>
        <w:t>S*Qbar</w:t>
      </w:r>
      <w:r>
        <w:rPr>
          <w:rFonts w:hint="eastAsia"/>
        </w:rPr>
        <w:t>‘’=【】</w:t>
      </w:r>
    </w:p>
    <w:p>
      <w:pPr>
        <w:snapToGrid w:val="0"/>
        <w:ind w:firstLine="420" w:firstLineChars="200"/>
        <w:rPr>
          <w:rFonts w:cs="Times New Roman"/>
        </w:rPr>
      </w:pPr>
      <w:r>
        <w:rPr>
          <w:rFonts w:hint="eastAsia" w:cs="Times New Roman"/>
        </w:rPr>
        <w:t>侧力Aero_</w:t>
      </w:r>
      <w:r>
        <w:rPr>
          <w:rFonts w:cs="Times New Roman"/>
        </w:rPr>
        <w:t>S</w:t>
      </w:r>
      <w:r>
        <w:rPr>
          <w:rFonts w:hint="eastAsia" w:cs="Times New Roman"/>
        </w:rPr>
        <w:t>ide=</w:t>
      </w:r>
      <w:r>
        <w:t xml:space="preserve"> C</w:t>
      </w:r>
      <w:r>
        <w:rPr>
          <w:rFonts w:hint="eastAsia"/>
        </w:rPr>
        <w:t>z</w:t>
      </w:r>
      <w:r>
        <w:t>_total</w:t>
      </w:r>
      <w:r>
        <w:rPr>
          <w:rFonts w:hint="eastAsia"/>
        </w:rPr>
        <w:t>*（</w:t>
      </w:r>
      <w:r>
        <w:t>1+ DeltaSide</w:t>
      </w:r>
      <w:r>
        <w:rPr>
          <w:rFonts w:hint="eastAsia"/>
        </w:rPr>
        <w:t>）*</w:t>
      </w:r>
      <w:r>
        <w:t>S*Qbar</w:t>
      </w:r>
    </w:p>
    <w:p>
      <w:pPr>
        <w:wordWrap/>
        <w:snapToGrid w:val="0"/>
        <w:rPr>
          <w:rFonts w:cs="Times New Roman"/>
          <w:b/>
          <w:bCs/>
        </w:rPr>
      </w:pPr>
      <w:r>
        <w:rPr>
          <w:rFonts w:hint="eastAsia" w:cs="Times New Roman"/>
          <w:b/>
          <w:bCs/>
        </w:rPr>
        <w:t>4）计算气动的合力矩</w:t>
      </w:r>
    </w:p>
    <w:p>
      <w:pPr>
        <w:snapToGrid w:val="0"/>
        <w:ind w:firstLine="420" w:firstLineChars="200"/>
        <w:rPr>
          <w:rFonts w:cs="Times New Roman"/>
        </w:rPr>
      </w:pPr>
      <w:r>
        <w:rPr>
          <w:rFonts w:hint="eastAsia" w:cs="Times New Roman"/>
        </w:rPr>
        <w:t>气动力矩 =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滚转力矩系数 *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参考面积 *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动压 *</w:t>
      </w:r>
      <w:r>
        <w:rPr>
          <w:rFonts w:cs="Times New Roman"/>
        </w:rPr>
        <w:t xml:space="preserve"> </w:t>
      </w:r>
      <w:r>
        <w:rPr>
          <w:rFonts w:hint="eastAsia" w:cs="Times New Roman"/>
        </w:rPr>
        <w:t>相关长度，具体如下：</w:t>
      </w:r>
    </w:p>
    <w:p>
      <w:pPr>
        <w:snapToGrid w:val="0"/>
        <w:ind w:firstLine="420" w:firstLineChars="200"/>
        <w:rPr>
          <w:rFonts w:cs="Times New Roman"/>
        </w:rPr>
      </w:pPr>
      <w:r>
        <w:rPr>
          <w:rFonts w:hint="eastAsia" w:cs="Times New Roman"/>
        </w:rPr>
        <w:t>滚转力矩Aero_Mx=</w:t>
      </w:r>
      <w:r>
        <w:t xml:space="preserve"> C</w:t>
      </w:r>
      <w:r>
        <w:rPr>
          <w:rFonts w:hint="eastAsia"/>
        </w:rPr>
        <w:t>mx</w:t>
      </w:r>
      <w:r>
        <w:t>_total</w:t>
      </w:r>
      <w:r>
        <w:rPr>
          <w:rFonts w:hint="eastAsia"/>
        </w:rPr>
        <w:t>*</w:t>
      </w:r>
      <w:r>
        <w:t>S*Qbar*L</w:t>
      </w:r>
    </w:p>
    <w:p>
      <w:pPr>
        <w:snapToGrid w:val="0"/>
        <w:ind w:firstLine="420" w:firstLineChars="200"/>
        <w:rPr>
          <w:rFonts w:cs="Times New Roman"/>
        </w:rPr>
      </w:pPr>
      <w:r>
        <w:rPr>
          <w:rFonts w:hint="eastAsia" w:cs="Times New Roman"/>
        </w:rPr>
        <w:t>偏航力矩Aero_My=</w:t>
      </w:r>
      <w:r>
        <w:t xml:space="preserve"> C</w:t>
      </w:r>
      <w:r>
        <w:rPr>
          <w:rFonts w:hint="eastAsia"/>
        </w:rPr>
        <w:t>my</w:t>
      </w:r>
      <w:r>
        <w:t>_total</w:t>
      </w:r>
      <w:r>
        <w:rPr>
          <w:rFonts w:hint="eastAsia"/>
        </w:rPr>
        <w:t>*</w:t>
      </w:r>
      <w:r>
        <w:t>S*Qbar*L</w:t>
      </w:r>
    </w:p>
    <w:p>
      <w:pPr>
        <w:snapToGrid w:val="0"/>
        <w:ind w:firstLine="420" w:firstLineChars="200"/>
        <w:rPr>
          <w:rFonts w:cs="Times New Roman"/>
        </w:rPr>
      </w:pPr>
      <w:r>
        <w:rPr>
          <w:rFonts w:hint="eastAsia" w:cs="Times New Roman"/>
        </w:rPr>
        <w:t>俯仰力矩Aero_Mz=</w:t>
      </w:r>
      <w:r>
        <w:t xml:space="preserve"> C</w:t>
      </w:r>
      <w:r>
        <w:rPr>
          <w:rFonts w:hint="eastAsia"/>
        </w:rPr>
        <w:t>mz</w:t>
      </w:r>
      <w:r>
        <w:t>_total</w:t>
      </w:r>
      <w:r>
        <w:rPr>
          <w:rFonts w:hint="eastAsia"/>
        </w:rPr>
        <w:t>*</w:t>
      </w:r>
      <w:r>
        <w:t>S*Qbar*</w:t>
      </w:r>
      <w:r>
        <w:rPr>
          <w:rFonts w:cs="Times New Roman"/>
          <w:szCs w:val="21"/>
        </w:rPr>
        <w:t>b</w:t>
      </w:r>
      <w:r>
        <w:rPr>
          <w:rFonts w:cs="Times New Roman"/>
          <w:szCs w:val="21"/>
          <w:vertAlign w:val="subscript"/>
        </w:rPr>
        <w:t>A</w:t>
      </w:r>
    </w:p>
    <w:p>
      <w:pPr>
        <w:wordWrap/>
        <w:snapToGrid w:val="0"/>
        <w:rPr>
          <w:rFonts w:cs="Times New Roman"/>
          <w:b/>
          <w:bCs/>
        </w:rPr>
      </w:pPr>
      <w:r>
        <w:rPr>
          <w:rFonts w:cs="Times New Roman"/>
          <w:b/>
          <w:bCs/>
        </w:rPr>
        <w:t>5</w:t>
      </w:r>
      <w:r>
        <w:rPr>
          <w:rFonts w:hint="eastAsia" w:cs="Times New Roman"/>
          <w:b/>
          <w:bCs/>
        </w:rPr>
        <w:t>）风轴系气动数据转换到用户参考坐标系体轴系格式中</w:t>
      </w:r>
    </w:p>
    <w:p>
      <w:pPr>
        <w:pStyle w:val="80"/>
        <w:ind w:firstLine="400"/>
      </w:pPr>
      <w:r>
        <w:rPr>
          <w:rFonts w:hint="eastAsia"/>
        </w:rPr>
        <w:t>此时参考坐标系原点为参考重心。</w:t>
      </w:r>
      <w:r>
        <w:t xml:space="preserve"> </w:t>
      </w:r>
    </w:p>
    <w:p>
      <w:pPr>
        <w:pStyle w:val="80"/>
        <w:ind w:firstLine="400"/>
      </w:pPr>
      <w:r>
        <w:rPr>
          <w:rFonts w:hint="eastAsia"/>
        </w:rPr>
        <w:t>将气动力/力矩极性进行转换，使其极性和参考坐标系极性完全一致，只需对阻力进行转换。</w:t>
      </w:r>
    </w:p>
    <w:p>
      <w:pPr>
        <w:pStyle w:val="80"/>
        <w:ind w:left="420" w:leftChars="200" w:firstLine="400"/>
      </w:pPr>
      <w:r>
        <w:t>D</w:t>
      </w:r>
      <w:r>
        <w:rPr>
          <w:rFonts w:hint="eastAsia"/>
        </w:rPr>
        <w:t>rag _CGRE</w:t>
      </w:r>
      <w:r>
        <w:tab/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- </w:t>
      </w:r>
      <w:r>
        <w:t>D</w:t>
      </w:r>
      <w:r>
        <w:rPr>
          <w:rFonts w:hint="eastAsia"/>
        </w:rPr>
        <w:t>rag</w:t>
      </w:r>
    </w:p>
    <w:p>
      <w:pPr>
        <w:pStyle w:val="80"/>
        <w:ind w:left="420" w:leftChars="200" w:firstLine="400"/>
      </w:pPr>
      <w:r>
        <w:rPr>
          <w:rFonts w:cs="Times New Roman"/>
        </w:rPr>
        <w:t>L</w:t>
      </w:r>
      <w:r>
        <w:rPr>
          <w:rFonts w:hint="eastAsia" w:cs="Times New Roman"/>
        </w:rPr>
        <w:t>ift</w:t>
      </w:r>
      <w:r>
        <w:rPr>
          <w:rFonts w:hint="eastAsia"/>
        </w:rPr>
        <w:t xml:space="preserve"> _CGREF</w:t>
      </w:r>
      <w:r>
        <w:tab/>
      </w:r>
      <w:r>
        <w:rPr>
          <w:rFonts w:hint="eastAsia"/>
        </w:rPr>
        <w:t xml:space="preserve">= </w:t>
      </w:r>
      <w:r>
        <w:t xml:space="preserve"> </w:t>
      </w:r>
      <w:r>
        <w:rPr>
          <w:rFonts w:cs="Times New Roman"/>
        </w:rPr>
        <w:t>L</w:t>
      </w:r>
      <w:r>
        <w:rPr>
          <w:rFonts w:hint="eastAsia" w:cs="Times New Roman"/>
        </w:rPr>
        <w:t>ift</w:t>
      </w:r>
    </w:p>
    <w:p>
      <w:pPr>
        <w:pStyle w:val="80"/>
        <w:ind w:left="420" w:leftChars="200" w:firstLine="400"/>
      </w:pPr>
      <w:r>
        <w:rPr>
          <w:rFonts w:cs="Times New Roman"/>
        </w:rPr>
        <w:t>S</w:t>
      </w:r>
      <w:r>
        <w:rPr>
          <w:rFonts w:hint="eastAsia" w:cs="Times New Roman"/>
        </w:rPr>
        <w:t>ide</w:t>
      </w:r>
      <w:r>
        <w:rPr>
          <w:rFonts w:hint="eastAsia"/>
        </w:rPr>
        <w:t xml:space="preserve"> _CGREF</w:t>
      </w:r>
      <w:r>
        <w:tab/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 </w:t>
      </w:r>
      <w:r>
        <w:rPr>
          <w:rFonts w:cs="Times New Roman"/>
        </w:rPr>
        <w:t>L</w:t>
      </w:r>
      <w:r>
        <w:rPr>
          <w:rFonts w:hint="eastAsia" w:cs="Times New Roman"/>
        </w:rPr>
        <w:t>ift</w:t>
      </w:r>
    </w:p>
    <w:p>
      <w:pPr>
        <w:pStyle w:val="80"/>
        <w:ind w:left="420" w:leftChars="200" w:firstLine="400"/>
      </w:pPr>
      <w:r>
        <w:rPr>
          <w:rFonts w:hint="eastAsia" w:cs="Times New Roman"/>
        </w:rPr>
        <w:t>Mx</w:t>
      </w:r>
      <w:r>
        <w:rPr>
          <w:rFonts w:hint="eastAsia"/>
        </w:rPr>
        <w:t xml:space="preserve"> _CGREF</w:t>
      </w:r>
      <w:r>
        <w:tab/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 w:cs="Times New Roman"/>
        </w:rPr>
        <w:t>Mx</w:t>
      </w:r>
    </w:p>
    <w:p>
      <w:pPr>
        <w:pStyle w:val="80"/>
        <w:ind w:left="420" w:leftChars="200" w:firstLine="400"/>
      </w:pPr>
      <w:r>
        <w:rPr>
          <w:rFonts w:hint="eastAsia" w:cs="Times New Roman"/>
        </w:rPr>
        <w:t>My</w:t>
      </w:r>
      <w:r>
        <w:rPr>
          <w:rFonts w:hint="eastAsia"/>
        </w:rPr>
        <w:t xml:space="preserve"> _CGREF</w:t>
      </w:r>
      <w:r>
        <w:tab/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 w:cs="Times New Roman"/>
        </w:rPr>
        <w:t>My</w:t>
      </w:r>
    </w:p>
    <w:p>
      <w:pPr>
        <w:pStyle w:val="80"/>
        <w:ind w:left="420" w:leftChars="200" w:firstLine="400"/>
      </w:pPr>
      <w:r>
        <w:rPr>
          <w:rFonts w:hint="eastAsia" w:cs="Times New Roman"/>
        </w:rPr>
        <w:t>Mz</w:t>
      </w:r>
      <w:r>
        <w:rPr>
          <w:rFonts w:hint="eastAsia"/>
        </w:rPr>
        <w:t xml:space="preserve"> _CGREF</w:t>
      </w:r>
      <w:r>
        <w:tab/>
      </w:r>
      <w:r>
        <w:rPr>
          <w:rFonts w:hint="eastAsia"/>
        </w:rPr>
        <w:t xml:space="preserve">= </w:t>
      </w:r>
      <w:r>
        <w:t xml:space="preserve"> </w:t>
      </w:r>
      <w:r>
        <w:rPr>
          <w:rFonts w:hint="eastAsia" w:cs="Times New Roman"/>
        </w:rPr>
        <w:t>Mz</w:t>
      </w:r>
    </w:p>
    <w:p>
      <w:pPr>
        <w:wordWrap/>
        <w:snapToGrid w:val="0"/>
        <w:ind w:firstLine="420" w:firstLineChars="200"/>
      </w:pPr>
      <w:r>
        <w:rPr>
          <w:rFonts w:hint="eastAsia"/>
        </w:rPr>
        <w:t>风轴系转换到体轴系还需根据迎角侧滑角进行坐标转行，其转换矩阵如下所示。</w:t>
      </w:r>
    </w:p>
    <w:p>
      <w:pPr>
        <w:wordWrap/>
        <w:snapToGrid w:val="0"/>
        <w:ind w:firstLine="420" w:firstLineChars="200"/>
        <w:jc w:val="center"/>
      </w:pPr>
      <w:r>
        <w:rPr>
          <w:position w:val="-50"/>
        </w:rPr>
        <w:object>
          <v:shape id="_x0000_i1087" o:spt="75" type="#_x0000_t75" style="height:55.6pt;width:354.4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5">
            <o:LockedField>false</o:LockedField>
          </o:OLEObject>
        </w:object>
      </w:r>
    </w:p>
    <w:p>
      <w:pPr>
        <w:snapToGrid w:val="0"/>
        <w:rPr>
          <w:rFonts w:cs="Times New Roman"/>
          <w:b/>
          <w:bCs/>
        </w:rPr>
      </w:pPr>
      <w:r>
        <w:rPr>
          <w:rFonts w:hint="eastAsia" w:cs="Times New Roman"/>
          <w:b/>
          <w:bCs/>
        </w:rPr>
        <w:t>6）转换到用户机体坐标系中</w:t>
      </w:r>
    </w:p>
    <w:p>
      <w:pPr>
        <w:snapToGrid w:val="0"/>
        <w:ind w:firstLine="420" w:firstLineChars="200"/>
        <w:rPr>
          <w:rFonts w:cs="Times New Roman"/>
        </w:rPr>
      </w:pPr>
      <w:r>
        <w:rPr>
          <w:rFonts w:hint="eastAsia" w:cs="Times New Roman"/>
        </w:rPr>
        <w:t>由于实际重心与参考重心存在的差异，需要进行转换。</w:t>
      </w:r>
    </w:p>
    <w:p>
      <w:pPr>
        <w:pStyle w:val="80"/>
        <w:ind w:firstLine="400"/>
      </w:pPr>
      <w:r>
        <w:rPr>
          <w:rFonts w:hint="eastAsia"/>
        </w:rPr>
        <w:t>参考坐标系原点在参考重心下，机体坐标系原点在实际重心下，需要进行重心转换，使其作用在实际重心下。</w:t>
      </w:r>
    </w:p>
    <w:p>
      <w:pPr>
        <w:pStyle w:val="80"/>
        <w:ind w:left="400" w:firstLine="0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）实际重心、参考重心相减得到的重心偏差，将重心偏差转换到机体坐标系下</w:t>
      </w:r>
    </w:p>
    <w:p>
      <w:pPr>
        <w:pStyle w:val="80"/>
        <w:ind w:firstLine="400"/>
        <w:rPr>
          <w:position w:val="2"/>
        </w:rPr>
      </w:pPr>
      <w:r>
        <w:rPr>
          <w:rFonts w:hint="eastAsia"/>
        </w:rPr>
        <w:t>参考重心、实际重心都定义在用户结构坐标系下，位置向量</w:t>
      </w:r>
      <w:r>
        <w:rPr>
          <w:position w:val="2"/>
        </w:rPr>
        <w:object>
          <v:shape id="_x0000_i1088" o:spt="75" type="#_x0000_t75" style="height:16.4pt;width:19.2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7">
            <o:LockedField>false</o:LockedField>
          </o:OLEObject>
        </w:object>
      </w:r>
      <w:r>
        <w:rPr>
          <w:rFonts w:hint="eastAsia"/>
        </w:rPr>
        <w:t>由实际重心指向参考重心，其在三轴上的分量</w:t>
      </w:r>
      <w:r>
        <w:rPr>
          <w:position w:val="2"/>
        </w:rPr>
        <w:object>
          <v:shape id="_x0000_i1089" o:spt="75" type="#_x0000_t75" style="height:19.2pt;width:42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9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2"/>
        </w:rPr>
        <w:object>
          <v:shape id="_x0000_i1090" o:spt="75" type="#_x0000_t75" style="height:19.2pt;width:39.6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1">
            <o:LockedField>false</o:LockedField>
          </o:OLEObject>
        </w:object>
      </w:r>
      <w:r>
        <w:t>、</w:t>
      </w:r>
      <w:r>
        <w:rPr>
          <w:position w:val="2"/>
        </w:rPr>
        <w:object>
          <v:shape id="_x0000_i1091" o:spt="75" type="#_x0000_t75" style="height:19.2pt;width:40.4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3">
            <o:LockedField>false</o:LockedField>
          </o:OLEObject>
        </w:object>
      </w:r>
      <w:r>
        <w:t>如图</w:t>
      </w:r>
      <w:r>
        <w:rPr>
          <w:rFonts w:hint="eastAsia"/>
        </w:rPr>
        <w:t>5.1所示。</w:t>
      </w:r>
      <w:r>
        <w:rPr>
          <w:position w:val="2"/>
        </w:rPr>
        <w:object>
          <v:shape id="_x0000_i1092" o:spt="75" type="#_x0000_t75" style="height:17.6pt;width:9.6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5">
            <o:LockedField>false</o:LockedField>
          </o:OLEObject>
        </w:object>
      </w:r>
      <w:r>
        <w:t>、</w:t>
      </w:r>
      <w:r>
        <w:rPr>
          <w:position w:val="2"/>
        </w:rPr>
        <w:object>
          <v:shape id="_x0000_i1093" o:spt="75" type="#_x0000_t75" style="height:19.2pt;width:10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7">
            <o:LockedField>false</o:LockedField>
          </o:OLEObject>
        </w:object>
      </w:r>
      <w:r>
        <w:t>、</w:t>
      </w:r>
      <w:r>
        <w:rPr>
          <w:position w:val="2"/>
        </w:rPr>
        <w:object>
          <v:shape id="_x0000_i1094" o:spt="75" type="#_x0000_t75" style="height:17.6pt;width:10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9">
            <o:LockedField>false</o:LockedField>
          </o:OLEObject>
        </w:object>
      </w:r>
      <w:r>
        <w:rPr>
          <w:position w:val="2"/>
        </w:rPr>
        <w:t>分别为机体系下的单位向量，将</w:t>
      </w:r>
      <w:r>
        <w:rPr>
          <w:position w:val="2"/>
        </w:rPr>
        <w:object>
          <v:shape id="_x0000_i1095" o:spt="75" type="#_x0000_t75" style="height:19.2pt;width:42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1">
            <o:LockedField>false</o:LockedField>
          </o:OLEObject>
        </w:object>
      </w:r>
      <w:r>
        <w:rPr>
          <w:rFonts w:hint="eastAsia"/>
        </w:rPr>
        <w:t>、</w:t>
      </w:r>
      <w:r>
        <w:rPr>
          <w:position w:val="2"/>
        </w:rPr>
        <w:object>
          <v:shape id="_x0000_i1096" o:spt="75" type="#_x0000_t75" style="height:19.2pt;width:39.6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2">
            <o:LockedField>false</o:LockedField>
          </o:OLEObject>
        </w:object>
      </w:r>
      <w:r>
        <w:t>、</w:t>
      </w:r>
      <w:r>
        <w:rPr>
          <w:position w:val="2"/>
        </w:rPr>
        <w:object>
          <v:shape id="_x0000_i1097" o:spt="75" type="#_x0000_t75" style="height:19.2pt;width:40.4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3">
            <o:LockedField>false</o:LockedField>
          </o:OLEObject>
        </w:object>
      </w:r>
      <w:r>
        <w:rPr>
          <w:position w:val="2"/>
        </w:rPr>
        <w:t>转换为</w:t>
      </w:r>
      <w:r>
        <w:rPr>
          <w:position w:val="2"/>
        </w:rPr>
        <w:object>
          <v:shape id="_x0000_i1098" o:spt="75" type="#_x0000_t75" style="height:17.6pt;width:9.6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4">
            <o:LockedField>false</o:LockedField>
          </o:OLEObject>
        </w:object>
      </w:r>
      <w:r>
        <w:t>、</w:t>
      </w:r>
      <w:r>
        <w:rPr>
          <w:position w:val="2"/>
        </w:rPr>
        <w:object>
          <v:shape id="_x0000_i1099" o:spt="75" type="#_x0000_t75" style="height:19.2pt;width:10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5">
            <o:LockedField>false</o:LockedField>
          </o:OLEObject>
        </w:object>
      </w:r>
      <w:r>
        <w:t>、</w:t>
      </w:r>
      <w:r>
        <w:rPr>
          <w:position w:val="2"/>
        </w:rPr>
        <w:object>
          <v:shape id="_x0000_i1100" o:spt="75" type="#_x0000_t75" style="height:17.6pt;width:10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6">
            <o:LockedField>false</o:LockedField>
          </o:OLEObject>
        </w:object>
      </w:r>
      <w:r>
        <w:rPr>
          <w:position w:val="2"/>
        </w:rPr>
        <w:t>形式，如式</w:t>
      </w:r>
      <w:r>
        <w:rPr>
          <w:rFonts w:hint="eastAsia"/>
          <w:position w:val="2"/>
        </w:rPr>
        <w:t>5.1所示。得到重心偏移量</w:t>
      </w:r>
      <w:r>
        <w:rPr>
          <w:position w:val="2"/>
        </w:rPr>
        <w:object>
          <v:shape id="_x0000_i1101" o:spt="75" type="#_x0000_t75" style="height:18pt;width:10.4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7">
            <o:LockedField>false</o:LockedField>
          </o:OLEObject>
        </w:object>
      </w:r>
      <w:r>
        <w:rPr>
          <w:position w:val="2"/>
        </w:rPr>
        <w:t>、</w:t>
      </w:r>
      <w:r>
        <w:rPr>
          <w:position w:val="2"/>
        </w:rPr>
        <w:object>
          <v:shape id="_x0000_i1102" o:spt="75" type="#_x0000_t75" style="height:19.2pt;width:10.4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9">
            <o:LockedField>false</o:LockedField>
          </o:OLEObject>
        </w:object>
      </w:r>
      <w:r>
        <w:rPr>
          <w:position w:val="2"/>
        </w:rPr>
        <w:t>、</w:t>
      </w:r>
      <w:r>
        <w:rPr>
          <w:position w:val="2"/>
        </w:rPr>
        <w:object>
          <v:shape id="_x0000_i1103" o:spt="75" type="#_x0000_t75" style="height:18pt;width:10.4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1">
            <o:LockedField>false</o:LockedField>
          </o:OLEObject>
        </w:object>
      </w:r>
      <w:r>
        <w:rPr>
          <w:position w:val="2"/>
        </w:rPr>
        <w:t>如式</w:t>
      </w:r>
      <w:r>
        <w:rPr>
          <w:rFonts w:hint="eastAsia"/>
          <w:position w:val="2"/>
        </w:rPr>
        <w:t>5.2所示。</w:t>
      </w:r>
    </w:p>
    <w:p>
      <w:pPr>
        <w:pStyle w:val="80"/>
        <w:ind w:firstLine="400"/>
      </w:pPr>
      <w:r>
        <w:rPr>
          <w:rFonts w:hint="eastAsia"/>
        </w:rPr>
        <w:t>注：Xcg、Ycg、Zcg为飞机</w:t>
      </w:r>
      <w:r>
        <w:rPr>
          <w:rFonts w:hint="eastAsia"/>
          <w:b/>
        </w:rPr>
        <w:t>实际重心</w:t>
      </w:r>
      <w:r>
        <w:rPr>
          <w:rFonts w:hint="eastAsia"/>
        </w:rPr>
        <w:t>，XcgRef、YcgRef、ZcgRef为</w:t>
      </w:r>
      <w:r>
        <w:rPr>
          <w:rFonts w:hint="eastAsia"/>
          <w:b/>
        </w:rPr>
        <w:t>参考重心</w:t>
      </w:r>
      <w:r>
        <w:rPr>
          <w:rFonts w:hint="eastAsia"/>
        </w:rPr>
        <w:t>，均建立在</w:t>
      </w:r>
      <w:r>
        <w:rPr>
          <w:rFonts w:hint="eastAsia"/>
          <w:b/>
        </w:rPr>
        <w:t>用户结构坐标系</w:t>
      </w:r>
      <w:r>
        <w:rPr>
          <w:rFonts w:hint="eastAsia"/>
        </w:rPr>
        <w:t>下，单位为m。</w:t>
      </w:r>
      <w:r>
        <w:rPr>
          <w:position w:val="2"/>
        </w:rPr>
        <w:object>
          <v:shape id="_x0000_i1104" o:spt="75" type="#_x0000_t75" style="height:18pt;width:10.4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3">
            <o:LockedField>false</o:LockedField>
          </o:OLEObject>
        </w:object>
      </w:r>
      <w:r>
        <w:rPr>
          <w:position w:val="2"/>
        </w:rPr>
        <w:t>、</w:t>
      </w:r>
      <w:r>
        <w:rPr>
          <w:position w:val="2"/>
        </w:rPr>
        <w:object>
          <v:shape id="_x0000_i1105" o:spt="75" type="#_x0000_t75" style="height:19.2pt;width:10.4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4">
            <o:LockedField>false</o:LockedField>
          </o:OLEObject>
        </w:object>
      </w:r>
      <w:r>
        <w:rPr>
          <w:position w:val="2"/>
        </w:rPr>
        <w:t>、</w:t>
      </w:r>
      <w:r>
        <w:rPr>
          <w:position w:val="2"/>
        </w:rPr>
        <w:object>
          <v:shape id="_x0000_i1106" o:spt="75" type="#_x0000_t75" style="height:18pt;width:10.4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5">
            <o:LockedField>false</o:LockedField>
          </o:OLEObject>
        </w:object>
      </w:r>
      <w:r>
        <w:rPr>
          <w:rFonts w:hint="eastAsia"/>
        </w:rPr>
        <w:t>为飞机</w:t>
      </w:r>
      <w:r>
        <w:rPr>
          <w:rFonts w:hint="eastAsia"/>
          <w:b/>
        </w:rPr>
        <w:t>重心偏移量</w:t>
      </w:r>
      <w:r>
        <w:rPr>
          <w:rFonts w:hint="eastAsia"/>
        </w:rPr>
        <w:t>，建立在</w:t>
      </w:r>
      <w:r>
        <w:rPr>
          <w:rFonts w:hint="eastAsia"/>
          <w:b/>
        </w:rPr>
        <w:t>机体坐标系</w:t>
      </w:r>
      <w:r>
        <w:rPr>
          <w:rFonts w:hint="eastAsia"/>
        </w:rPr>
        <w:t>下，单位为m。</w:t>
      </w:r>
    </w:p>
    <w:p>
      <w:pPr>
        <w:pStyle w:val="80"/>
        <w:ind w:firstLine="0"/>
      </w:pPr>
    </w:p>
    <w:p>
      <w:pPr>
        <w:pStyle w:val="80"/>
        <w:ind w:firstLine="400"/>
        <w:jc w:val="center"/>
      </w:pPr>
      <w:r>
        <w:object>
          <v:shape id="_x0000_i1107" o:spt="75" type="#_x0000_t75" style="height:188pt;width:200pt;" o:ole="t" filled="f" o:preferrelative="t" stroked="f" coordsize="21600,21600">
            <v:path/>
            <v:fill on="f" focussize="0,0"/>
            <v:stroke on="f" joinstyle="miter"/>
            <v:imagedata r:id="rId167" o:title=""/>
            <o:lock v:ext="edit" aspectratio="t"/>
            <w10:wrap type="none"/>
            <w10:anchorlock/>
          </v:shape>
          <o:OLEObject Type="Embed" ProgID="Visio.Drawing.15" ShapeID="_x0000_i1107" DrawAspect="Content" ObjectID="_1468075807" r:id="rId166">
            <o:LockedField>false</o:LockedField>
          </o:OLEObject>
        </w:object>
      </w:r>
    </w:p>
    <w:p>
      <w:pPr>
        <w:pStyle w:val="11"/>
        <w:ind w:firstLine="400"/>
      </w:pPr>
      <w:bookmarkStart w:id="51" w:name="_Toc98839677"/>
      <w:bookmarkStart w:id="52" w:name="_Toc98840728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转换过程</w:t>
      </w:r>
      <w:bookmarkEnd w:id="51"/>
      <w:bookmarkEnd w:id="52"/>
    </w:p>
    <w:p>
      <w:pPr>
        <w:pStyle w:val="80"/>
        <w:ind w:firstLine="400"/>
        <w:jc w:val="right"/>
        <w:textAlignment w:val="baseline"/>
      </w:pPr>
      <w:r>
        <w:rPr>
          <w:position w:val="-58"/>
        </w:rPr>
        <w:object>
          <v:shape id="_x0000_i1108" o:spt="75" type="#_x0000_t75" style="height:64pt;width:183.6pt;" o:ole="t" filled="f" o:preferrelative="t" stroked="f" coordsize="21600,21600">
            <v:path/>
            <v:fill on="f" focussize="0,0"/>
            <v:stroke on="f" joinstyle="miter"/>
            <v:imagedata r:id="rId169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8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pStyle w:val="80"/>
        <w:ind w:firstLine="400"/>
        <w:jc w:val="right"/>
        <w:rPr>
          <w:position w:val="-58"/>
        </w:rPr>
      </w:pPr>
      <w:r>
        <w:rPr>
          <w:position w:val="-58"/>
        </w:rPr>
        <w:object>
          <v:shape id="_x0000_i1109" o:spt="75" type="#_x0000_t75" style="height:57.6pt;width:112pt;" o:ole="t" filled="f" o:preferrelative="t" stroked="f" coordsize="21600,21600">
            <v:path/>
            <v:fill on="f" focussize="0,0"/>
            <v:stroke on="f" joinstyle="miter"/>
            <v:imagedata r:id="rId171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0">
            <o:LockedField>false</o:LockedField>
          </o:OLEObject>
        </w:object>
      </w:r>
      <w:r>
        <w:rPr>
          <w:rFonts w:hint="eastAsia"/>
          <w:position w:val="-58"/>
        </w:rPr>
        <w:tab/>
      </w:r>
      <w:r>
        <w:rPr>
          <w:rFonts w:hint="eastAsia"/>
          <w:position w:val="-58"/>
        </w:rPr>
        <w:tab/>
      </w:r>
      <w:r>
        <w:rPr>
          <w:rFonts w:hint="eastAsia"/>
          <w:position w:val="-58"/>
        </w:rPr>
        <w:tab/>
      </w:r>
      <w:r>
        <w:rPr>
          <w:rFonts w:hint="eastAsia"/>
          <w:position w:val="-58"/>
        </w:rPr>
        <w:tab/>
      </w:r>
      <w:r>
        <w:rPr>
          <w:rFonts w:hint="eastAsia"/>
          <w:position w:val="-58"/>
        </w:rPr>
        <w:tab/>
      </w:r>
      <w:r>
        <w:rPr>
          <w:rFonts w:hint="eastAsia"/>
          <w:position w:val="-58"/>
        </w:rPr>
        <w:tab/>
      </w:r>
      <w:r>
        <w:rPr>
          <w:rFonts w:hint="eastAsia"/>
          <w:position w:val="-58"/>
        </w:rPr>
        <w:tab/>
      </w:r>
      <w:r>
        <w:rPr>
          <w:rFonts w:hint="eastAsia"/>
          <w:position w:val="-58"/>
        </w:rPr>
        <w:tab/>
      </w:r>
    </w:p>
    <w:p>
      <w:pPr>
        <w:pStyle w:val="80"/>
        <w:ind w:firstLine="400"/>
      </w:pPr>
      <w:r>
        <w:rPr>
          <w:rFonts w:hint="eastAsia"/>
        </w:rPr>
        <w:t>（2）重心转换引起力矩变化。</w:t>
      </w:r>
    </w:p>
    <w:p>
      <w:pPr>
        <w:pStyle w:val="80"/>
        <w:ind w:firstLine="400"/>
        <w:jc w:val="right"/>
      </w:pPr>
      <w:r>
        <w:object>
          <v:shape id="_x0000_i1110" o:spt="75" type="#_x0000_t75" style="height:20pt;width:96.8pt;" o:ole="t" filled="f" o:preferrelative="t" stroked="f" coordsize="21600,21600">
            <v:path/>
            <v:fill on="f" focussize="0,0"/>
            <v:stroke on="f" joinstyle="miter"/>
            <v:imagedata r:id="rId173" o:title=""/>
            <o:lock v:ext="edit" aspectratio="t"/>
            <w10:wrap type="none"/>
            <w10:anchorlock/>
          </v:shape>
          <o:OLEObject Type="Embed" ProgID="Equation.3" ShapeID="_x0000_i1110" DrawAspect="Content" ObjectID="_1468075810" r:id="rId172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pStyle w:val="80"/>
        <w:ind w:firstLine="400"/>
        <w:jc w:val="right"/>
      </w:pPr>
      <w:r>
        <w:object>
          <v:shape id="_x0000_i1111" o:spt="75" type="#_x0000_t75" style="height:57.6pt;width:153.6pt;" o:ole="t" filled="f" o:preferrelative="t" stroked="f" coordsize="21600,21600">
            <v:path/>
            <v:fill on="f" focussize="0,0"/>
            <v:stroke on="f" joinstyle="miter"/>
            <v:imagedata r:id="rId175" o:title=""/>
            <o:lock v:ext="edit" aspectratio="t"/>
            <w10:wrap type="none"/>
            <w10:anchorlock/>
          </v:shape>
          <o:OLEObject Type="Embed" ProgID="Equation.3" ShapeID="_x0000_i1111" DrawAspect="Content" ObjectID="_1468075811" r:id="rId174">
            <o:LockedField>false</o:LockedField>
          </o:OLEObject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>
      <w:pPr>
        <w:pStyle w:val="80"/>
        <w:ind w:firstLine="400"/>
      </w:pPr>
      <w:r>
        <w:rPr>
          <w:rFonts w:hint="eastAsia"/>
        </w:rPr>
        <w:t>实际力</w:t>
      </w:r>
      <w:r>
        <w:rPr>
          <w:rFonts w:hint="eastAsia"/>
          <w:position w:val="2"/>
        </w:rPr>
        <w:t>矩</w:t>
      </w:r>
      <w:r>
        <w:rPr>
          <w:position w:val="2"/>
        </w:rPr>
        <w:object>
          <v:shape id="_x0000_i1112" o:spt="75" type="#_x0000_t75" style="height:19.2pt;width:20pt;" o:ole="t" filled="f" o:preferrelative="t" stroked="f" coordsize="21600,21600">
            <v:path/>
            <v:fill on="f" focussize="0,0"/>
            <v:stroke on="f" joinstyle="miter"/>
            <v:imagedata r:id="rId177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6">
            <o:LockedField>false</o:LockedField>
          </o:OLEObject>
        </w:object>
      </w:r>
      <w:r>
        <w:rPr>
          <w:position w:val="2"/>
        </w:rPr>
        <w:t>等于原力矩</w:t>
      </w:r>
      <w:r>
        <w:rPr>
          <w:position w:val="2"/>
        </w:rPr>
        <w:object>
          <v:shape id="_x0000_i1113" o:spt="75" type="#_x0000_t75" style="height:19.2pt;width:20pt;" o:ole="t" filled="f" o:preferrelative="t" stroked="f" coordsize="21600,21600">
            <v:path/>
            <v:fill on="f" focussize="0,0"/>
            <v:stroke on="f" joinstyle="miter"/>
            <v:imagedata r:id="rId179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8">
            <o:LockedField>false</o:LockedField>
          </o:OLEObject>
        </w:object>
      </w:r>
      <w:r>
        <w:rPr>
          <w:position w:val="2"/>
        </w:rPr>
        <w:t>位置向量</w:t>
      </w:r>
      <w:r>
        <w:rPr>
          <w:position w:val="2"/>
        </w:rPr>
        <w:object>
          <v:shape id="_x0000_i1114" o:spt="75" type="#_x0000_t75" style="height:16.4pt;width:19.2pt;" o:ole="t" filled="f" o:preferrelative="t" stroked="f" coordsize="21600,21600">
            <v:path/>
            <v:fill on="f" focussize="0,0"/>
            <v:stroke on="f" joinstyle="miter"/>
            <v:imagedata r:id="rId181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0">
            <o:LockedField>false</o:LockedField>
          </o:OLEObject>
        </w:object>
      </w:r>
      <w:r>
        <w:rPr>
          <w:position w:val="2"/>
        </w:rPr>
        <w:t>叉乘力</w:t>
      </w:r>
      <w:r>
        <w:rPr>
          <w:position w:val="2"/>
        </w:rPr>
        <w:object>
          <v:shape id="_x0000_i1115" o:spt="75" type="#_x0000_t75" style="height:16.4pt;width:12.4pt;" o:ole="t" filled="f" o:preferrelative="t" stroked="f" coordsize="21600,21600">
            <v:path/>
            <v:fill on="f" focussize="0,0"/>
            <v:stroke on="f" joinstyle="miter"/>
            <v:imagedata r:id="rId183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2">
            <o:LockedField>false</o:LockedField>
          </o:OLEObject>
        </w:object>
      </w:r>
      <w:r>
        <w:t>得到，如式</w:t>
      </w:r>
      <w:r>
        <w:rPr>
          <w:rFonts w:hint="eastAsia"/>
        </w:rPr>
        <w:t>5.3所示，矩阵形式如式5.4所示。将其展开，得到实际转换式。</w:t>
      </w:r>
    </w:p>
    <w:p>
      <w:pPr>
        <w:pStyle w:val="80"/>
        <w:ind w:firstLine="400"/>
      </w:pPr>
      <w:r>
        <w:t>D</w:t>
      </w:r>
      <w:r>
        <w:rPr>
          <w:rFonts w:hint="eastAsia"/>
        </w:rPr>
        <w:t xml:space="preserve">rag_CG </w:t>
      </w:r>
      <w:r>
        <w:tab/>
      </w:r>
      <w:r>
        <w:rPr>
          <w:rFonts w:hint="eastAsia"/>
        </w:rPr>
        <w:t xml:space="preserve">= </w:t>
      </w:r>
      <w:r>
        <w:t>D</w:t>
      </w:r>
      <w:r>
        <w:rPr>
          <w:rFonts w:hint="eastAsia"/>
        </w:rPr>
        <w:t>rag_CGREF</w:t>
      </w:r>
    </w:p>
    <w:p>
      <w:pPr>
        <w:pStyle w:val="80"/>
        <w:ind w:firstLine="400"/>
      </w:pPr>
      <w:r>
        <w:rPr>
          <w:rFonts w:cs="Times New Roman"/>
        </w:rPr>
        <w:t>L</w:t>
      </w:r>
      <w:r>
        <w:rPr>
          <w:rFonts w:hint="eastAsia" w:cs="Times New Roman"/>
        </w:rPr>
        <w:t>ift</w:t>
      </w:r>
      <w:r>
        <w:rPr>
          <w:rFonts w:hint="eastAsia"/>
        </w:rPr>
        <w:t xml:space="preserve">_CG </w:t>
      </w:r>
      <w:r>
        <w:tab/>
      </w:r>
      <w:r>
        <w:rPr>
          <w:rFonts w:hint="eastAsia"/>
        </w:rPr>
        <w:t xml:space="preserve">= </w:t>
      </w:r>
      <w:r>
        <w:rPr>
          <w:rFonts w:cs="Times New Roman"/>
        </w:rPr>
        <w:t>L</w:t>
      </w:r>
      <w:r>
        <w:rPr>
          <w:rFonts w:hint="eastAsia" w:cs="Times New Roman"/>
        </w:rPr>
        <w:t>ift</w:t>
      </w:r>
      <w:r>
        <w:rPr>
          <w:rFonts w:hint="eastAsia"/>
        </w:rPr>
        <w:t>_CGREF</w:t>
      </w:r>
    </w:p>
    <w:p>
      <w:pPr>
        <w:pStyle w:val="80"/>
        <w:ind w:firstLine="400"/>
      </w:pPr>
      <w:r>
        <w:rPr>
          <w:rFonts w:cs="Times New Roman"/>
        </w:rPr>
        <w:t>S</w:t>
      </w:r>
      <w:r>
        <w:rPr>
          <w:rFonts w:hint="eastAsia" w:cs="Times New Roman"/>
        </w:rPr>
        <w:t>ide</w:t>
      </w:r>
      <w:r>
        <w:rPr>
          <w:rFonts w:hint="eastAsia"/>
        </w:rPr>
        <w:t xml:space="preserve">_CG </w:t>
      </w:r>
      <w:r>
        <w:tab/>
      </w:r>
      <w:r>
        <w:rPr>
          <w:rFonts w:hint="eastAsia"/>
        </w:rPr>
        <w:t>=</w:t>
      </w:r>
      <w:r>
        <w:t xml:space="preserve"> </w:t>
      </w:r>
      <w:r>
        <w:rPr>
          <w:rFonts w:cs="Times New Roman"/>
        </w:rPr>
        <w:t>S</w:t>
      </w:r>
      <w:r>
        <w:rPr>
          <w:rFonts w:hint="eastAsia" w:cs="Times New Roman"/>
        </w:rPr>
        <w:t>ide</w:t>
      </w:r>
      <w:r>
        <w:rPr>
          <w:rFonts w:hint="eastAsia"/>
        </w:rPr>
        <w:t>_CGREF</w:t>
      </w:r>
    </w:p>
    <w:p>
      <w:pPr>
        <w:pStyle w:val="80"/>
        <w:ind w:firstLine="400"/>
      </w:pPr>
      <w:r>
        <w:rPr>
          <w:rFonts w:hint="eastAsia" w:cs="Times New Roman"/>
        </w:rPr>
        <w:t>Mx</w:t>
      </w:r>
      <w:r>
        <w:rPr>
          <w:rFonts w:hint="eastAsia"/>
        </w:rPr>
        <w:t>_CG [0] = M</w:t>
      </w:r>
      <w:r>
        <w:t>x</w:t>
      </w:r>
      <w:r>
        <w:rPr>
          <w:rFonts w:hint="eastAsia"/>
        </w:rPr>
        <w:t>_CGREF -</w:t>
      </w:r>
      <w:r>
        <w:t xml:space="preserve"> </w:t>
      </w:r>
      <w:r>
        <w:rPr>
          <w:rFonts w:cs="Times New Roman"/>
        </w:rPr>
        <w:t>L</w:t>
      </w:r>
      <w:r>
        <w:rPr>
          <w:rFonts w:hint="eastAsia" w:cs="Times New Roman"/>
        </w:rPr>
        <w:t>ift</w:t>
      </w:r>
      <w:r>
        <w:rPr>
          <w:rFonts w:hint="eastAsia"/>
        </w:rPr>
        <w:t>_CGREF</w:t>
      </w:r>
      <w:r>
        <w:t xml:space="preserve"> * </w:t>
      </w:r>
      <w:r>
        <w:rPr>
          <w:rFonts w:hint="eastAsia"/>
        </w:rPr>
        <w:t xml:space="preserve">rz + </w:t>
      </w:r>
      <w:r>
        <w:rPr>
          <w:rFonts w:cs="Times New Roman"/>
        </w:rPr>
        <w:t>S</w:t>
      </w:r>
      <w:r>
        <w:rPr>
          <w:rFonts w:hint="eastAsia" w:cs="Times New Roman"/>
        </w:rPr>
        <w:t>ide</w:t>
      </w:r>
      <w:r>
        <w:rPr>
          <w:rFonts w:hint="eastAsia"/>
        </w:rPr>
        <w:t xml:space="preserve">_CGREF </w:t>
      </w:r>
      <w:r>
        <w:t>*</w:t>
      </w:r>
      <w:r>
        <w:rPr>
          <w:rFonts w:hint="eastAsia"/>
        </w:rPr>
        <w:t xml:space="preserve"> ry</w:t>
      </w:r>
    </w:p>
    <w:p>
      <w:pPr>
        <w:pStyle w:val="80"/>
        <w:ind w:firstLine="400"/>
      </w:pPr>
      <w:r>
        <w:rPr>
          <w:rFonts w:hint="eastAsia"/>
        </w:rPr>
        <w:t>My_CG [1] = M</w:t>
      </w:r>
      <w:r>
        <w:t>y</w:t>
      </w:r>
      <w:r>
        <w:rPr>
          <w:rFonts w:hint="eastAsia"/>
        </w:rPr>
        <w:t xml:space="preserve">_CGREF - </w:t>
      </w:r>
      <w:r>
        <w:rPr>
          <w:rFonts w:cs="Times New Roman"/>
        </w:rPr>
        <w:t>S</w:t>
      </w:r>
      <w:r>
        <w:rPr>
          <w:rFonts w:hint="eastAsia" w:cs="Times New Roman"/>
        </w:rPr>
        <w:t>ide</w:t>
      </w:r>
      <w:r>
        <w:rPr>
          <w:rFonts w:hint="eastAsia"/>
        </w:rPr>
        <w:t xml:space="preserve">_CGREF </w:t>
      </w:r>
      <w:r>
        <w:t>*</w:t>
      </w:r>
      <w:r>
        <w:rPr>
          <w:rFonts w:hint="eastAsia"/>
        </w:rPr>
        <w:t xml:space="preserve"> rx + </w:t>
      </w:r>
      <w:r>
        <w:t>D</w:t>
      </w:r>
      <w:r>
        <w:rPr>
          <w:rFonts w:hint="eastAsia"/>
        </w:rPr>
        <w:t>rag_CGREF</w:t>
      </w:r>
      <w:r>
        <w:t xml:space="preserve"> *</w:t>
      </w:r>
      <w:r>
        <w:rPr>
          <w:rFonts w:hint="eastAsia"/>
        </w:rPr>
        <w:t xml:space="preserve"> rz</w:t>
      </w:r>
    </w:p>
    <w:p>
      <w:pPr>
        <w:pStyle w:val="80"/>
        <w:ind w:firstLine="400"/>
      </w:pPr>
      <w:r>
        <w:rPr>
          <w:rFonts w:hint="eastAsia"/>
        </w:rPr>
        <w:t>M</w:t>
      </w:r>
      <w:r>
        <w:t>z</w:t>
      </w:r>
      <w:r>
        <w:rPr>
          <w:rFonts w:hint="eastAsia"/>
        </w:rPr>
        <w:t>_CG [2] = M</w:t>
      </w:r>
      <w:r>
        <w:t>z</w:t>
      </w:r>
      <w:r>
        <w:rPr>
          <w:rFonts w:hint="eastAsia"/>
        </w:rPr>
        <w:t xml:space="preserve">_CGREF - </w:t>
      </w:r>
      <w:r>
        <w:t>D</w:t>
      </w:r>
      <w:r>
        <w:rPr>
          <w:rFonts w:hint="eastAsia"/>
        </w:rPr>
        <w:t xml:space="preserve">rag_CGREF </w:t>
      </w:r>
      <w:r>
        <w:t>*</w:t>
      </w:r>
      <w:r>
        <w:rPr>
          <w:rFonts w:hint="eastAsia"/>
        </w:rPr>
        <w:t xml:space="preserve"> ry + </w:t>
      </w:r>
      <w:r>
        <w:rPr>
          <w:rFonts w:cs="Times New Roman"/>
        </w:rPr>
        <w:t>L</w:t>
      </w:r>
      <w:r>
        <w:rPr>
          <w:rFonts w:hint="eastAsia" w:cs="Times New Roman"/>
        </w:rPr>
        <w:t>ift</w:t>
      </w:r>
      <w:r>
        <w:rPr>
          <w:rFonts w:hint="eastAsia"/>
        </w:rPr>
        <w:t xml:space="preserve">_CGREF </w:t>
      </w:r>
      <w:r>
        <w:t>*</w:t>
      </w:r>
      <w:r>
        <w:rPr>
          <w:rFonts w:hint="eastAsia"/>
        </w:rPr>
        <w:t xml:space="preserve"> rx</w:t>
      </w:r>
    </w:p>
    <w:p>
      <w:pPr>
        <w:pStyle w:val="80"/>
        <w:ind w:firstLine="400"/>
      </w:pPr>
      <w:r>
        <w:rPr>
          <w:rFonts w:hint="eastAsia"/>
        </w:rPr>
        <w:t>总气动力矩 = 气动力矩 +重心转换引起的力矩</w:t>
      </w:r>
    </w:p>
    <w:p>
      <w:pPr>
        <w:pStyle w:val="80"/>
        <w:ind w:firstLine="400"/>
      </w:pPr>
      <w:r>
        <w:rPr>
          <w:rFonts w:hint="eastAsia"/>
        </w:rPr>
        <w:t>注：此时总气动力/力矩作用在</w:t>
      </w:r>
      <w:r>
        <w:rPr>
          <w:rFonts w:hint="eastAsia"/>
          <w:b/>
        </w:rPr>
        <w:t>苏联机体系</w:t>
      </w:r>
      <w:r>
        <w:rPr>
          <w:rFonts w:hint="eastAsia"/>
        </w:rPr>
        <w:t>下，原点为</w:t>
      </w:r>
      <w:r>
        <w:rPr>
          <w:rFonts w:hint="eastAsia"/>
          <w:b/>
        </w:rPr>
        <w:t>实际重心</w:t>
      </w:r>
      <w:r>
        <w:rPr>
          <w:rFonts w:hint="eastAsia"/>
        </w:rPr>
        <w:t>。</w:t>
      </w:r>
    </w:p>
    <w:p>
      <w:pPr>
        <w:pStyle w:val="80"/>
        <w:ind w:firstLine="0"/>
        <w:sectPr>
          <w:pgSz w:w="11906" w:h="16838"/>
          <w:pgMar w:top="1134" w:right="1418" w:bottom="1134" w:left="1418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3"/>
        <w:spacing w:before="156" w:after="156"/>
      </w:pPr>
      <w:bookmarkStart w:id="53" w:name="_Toc12285"/>
      <w:bookmarkStart w:id="54" w:name="_Ref89980973"/>
      <w:bookmarkStart w:id="55" w:name="_Toc90214000"/>
      <w:r>
        <w:rPr>
          <w:rFonts w:hint="eastAsia"/>
        </w:rPr>
        <w:t>附录</w:t>
      </w:r>
      <w:bookmarkEnd w:id="53"/>
    </w:p>
    <w:bookmarkEnd w:id="54"/>
    <w:bookmarkEnd w:id="55"/>
    <w:p>
      <w:pPr>
        <w:pStyle w:val="2"/>
        <w:spacing w:before="156" w:after="156"/>
      </w:pPr>
      <w:bookmarkStart w:id="56" w:name="_Toc866"/>
      <w:r>
        <w:rPr>
          <w:rFonts w:hint="eastAsia"/>
        </w:rPr>
        <w:t>旋翼扭转角分布表</w:t>
      </w:r>
      <w:bookmarkEnd w:id="56"/>
    </w:p>
    <w:p>
      <w:pPr>
        <w:pStyle w:val="11"/>
        <w:ind w:firstLine="400"/>
      </w:pPr>
      <w:bookmarkStart w:id="57" w:name="_Toc98840505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r>
        <w:t xml:space="preserve"> </w:t>
      </w:r>
      <w:r>
        <w:rPr>
          <w:rFonts w:hint="eastAsia"/>
        </w:rPr>
        <w:t>桨叶弦长和扭转角分布表</w:t>
      </w:r>
      <w:bookmarkEnd w:id="57"/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1750"/>
        <w:gridCol w:w="15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与桨毂中心位置（无量纲）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弦长</w:t>
            </w:r>
            <w:r>
              <w:rPr>
                <w:rFonts w:cs="Times New Roman"/>
                <w:b/>
              </w:rPr>
              <w:t>m</w:t>
            </w: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 w:themeFill="background2" w:themeFillShade="E6"/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  <w:b/>
              </w:rPr>
            </w:pPr>
            <w:r>
              <w:rPr>
                <w:rFonts w:hint="eastAsia" w:cs="Times New Roman"/>
                <w:b/>
              </w:rPr>
              <w:t>扭转角</w:t>
            </w:r>
            <w:r>
              <w:rPr>
                <w:rFonts w:cs="Times New Roman"/>
                <w:b/>
              </w:rPr>
              <w:t>deg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left"/>
              <w:rPr>
                <w:rFonts w:cs="Times New Roman"/>
              </w:rPr>
            </w:pPr>
            <w:r>
              <w:t>0.00000000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left"/>
              <w:rPr>
                <w:rFonts w:cs="Times New Roman"/>
              </w:rPr>
            </w:pPr>
            <w:r>
              <w:t>0.20000000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left"/>
              <w:rPr>
                <w:rFonts w:cs="Times New Roman"/>
              </w:rPr>
            </w:pPr>
            <w:r>
              <w:t>0.28000000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left"/>
              <w:rPr>
                <w:rFonts w:cs="Times New Roman"/>
              </w:rPr>
            </w:pPr>
            <w:r>
              <w:t>0.36000000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left"/>
              <w:rPr>
                <w:rFonts w:cs="Times New Roman"/>
              </w:rPr>
            </w:pPr>
            <w:r>
              <w:t>0.44000000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left"/>
              <w:rPr>
                <w:rFonts w:cs="Times New Roman"/>
              </w:rPr>
            </w:pPr>
            <w:r>
              <w:t>0.52000000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left"/>
              <w:rPr>
                <w:rFonts w:cs="Times New Roman"/>
              </w:rPr>
            </w:pPr>
            <w:r>
              <w:t>0.60000000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left"/>
              <w:rPr>
                <w:rFonts w:cs="Times New Roman"/>
              </w:rPr>
            </w:pPr>
            <w:r>
              <w:t>0.68000000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left"/>
              <w:rPr>
                <w:rFonts w:cs="Times New Roman"/>
              </w:rPr>
            </w:pPr>
            <w:r>
              <w:t>0.75000000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left"/>
              <w:rPr>
                <w:rFonts w:cs="Times New Roman"/>
              </w:rPr>
            </w:pPr>
            <w:r>
              <w:t>0.76000000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left"/>
              <w:rPr>
                <w:rFonts w:cs="Times New Roman"/>
              </w:rPr>
            </w:pPr>
            <w:r>
              <w:t>0.8400000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left"/>
            </w:pPr>
            <w:r>
              <w:t>0.92000000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9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left"/>
            </w:pPr>
            <w:r>
              <w:t>1.00000000</w:t>
            </w:r>
          </w:p>
        </w:tc>
        <w:tc>
          <w:tcPr>
            <w:tcW w:w="1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  <w:tc>
          <w:tcPr>
            <w:tcW w:w="15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53"/>
              <w:ind w:firstLine="0" w:firstLineChars="0"/>
              <w:jc w:val="center"/>
              <w:rPr>
                <w:rFonts w:cs="Times New Roman"/>
              </w:rPr>
            </w:pPr>
          </w:p>
        </w:tc>
      </w:tr>
    </w:tbl>
    <w:p>
      <w:pPr>
        <w:widowControl/>
        <w:wordWrap/>
        <w:spacing w:line="240" w:lineRule="auto"/>
        <w:jc w:val="left"/>
        <w:rPr>
          <w:rFonts w:eastAsia="黑体"/>
          <w:bCs/>
          <w:kern w:val="44"/>
          <w:sz w:val="32"/>
          <w:szCs w:val="44"/>
        </w:rPr>
      </w:pPr>
      <w:bookmarkStart w:id="58" w:name="_Toc90214001"/>
      <w:r>
        <w:br w:type="page"/>
      </w:r>
    </w:p>
    <w:p>
      <w:pPr>
        <w:pStyle w:val="2"/>
        <w:spacing w:before="156" w:after="156"/>
      </w:pPr>
      <w:bookmarkStart w:id="59" w:name="_Toc4937"/>
      <w:r>
        <w:rPr>
          <w:rFonts w:hint="eastAsia"/>
        </w:rPr>
        <w:t>叶素法</w:t>
      </w:r>
      <w:bookmarkEnd w:id="58"/>
      <w:r>
        <w:rPr>
          <w:rFonts w:hint="eastAsia"/>
        </w:rPr>
        <w:t>旋翼气动系数</w:t>
      </w:r>
      <w:bookmarkEnd w:id="59"/>
    </w:p>
    <w:p>
      <w:pPr>
        <w:pStyle w:val="11"/>
        <w:ind w:firstLine="400"/>
      </w:pPr>
      <w:bookmarkStart w:id="60" w:name="_Toc98840506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r>
        <w:t xml:space="preserve"> </w:t>
      </w:r>
      <w:r>
        <w:rPr>
          <w:rFonts w:hint="eastAsia"/>
        </w:rPr>
        <w:t>桨叶升力</w:t>
      </w:r>
      <w:r>
        <w:t>/阻力系数表</w:t>
      </w:r>
      <w:bookmarkEnd w:id="60"/>
    </w:p>
    <w:tbl>
      <w:tblPr>
        <w:tblStyle w:val="32"/>
        <w:tblW w:w="92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992"/>
        <w:gridCol w:w="993"/>
        <w:gridCol w:w="992"/>
        <w:gridCol w:w="992"/>
        <w:gridCol w:w="992"/>
        <w:gridCol w:w="993"/>
        <w:gridCol w:w="992"/>
        <w:gridCol w:w="9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atLeast"/>
        </w:trPr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vAlign w:val="center"/>
          </w:tcPr>
          <w:p>
            <w:pPr>
              <w:ind w:firstLine="420"/>
              <w:rPr>
                <w:rFonts w:cs="Times New Roman"/>
                <w:color w:val="000000"/>
                <w:szCs w:val="21"/>
              </w:rPr>
            </w:pPr>
            <w:r>
              <w:rPr>
                <w:rFonts w:hint="eastAsia" w:cs="Times New Roman"/>
                <w:color w:val="000000"/>
                <w:szCs w:val="21"/>
              </w:rPr>
              <w:t>马赫数</w:t>
            </w:r>
          </w:p>
          <w:p>
            <w:pPr>
              <w:rPr>
                <w:rFonts w:cs="Times New Roman"/>
                <w:color w:val="000000"/>
                <w:szCs w:val="21"/>
              </w:rPr>
            </w:pPr>
            <w:r>
              <w:rPr>
                <w:rFonts w:hint="eastAsia" w:cs="Times New Roman"/>
                <w:color w:val="000000"/>
                <w:szCs w:val="21"/>
              </w:rPr>
              <w:t>迎角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cs="Times New Roman"/>
                <w:color w:val="000000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0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cs="Times New Roman"/>
                <w:color w:val="000000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0.1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cs="Times New Roman"/>
                <w:color w:val="000000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0.2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cs="Times New Roman"/>
                <w:color w:val="000000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0.3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cs="Times New Roman"/>
                <w:color w:val="000000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0.4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cs="Times New Roman"/>
                <w:color w:val="000000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0.5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cs="Times New Roman"/>
                <w:color w:val="000000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0.6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cs="Times New Roman"/>
                <w:color w:val="000000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-180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-160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-140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-120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-100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-80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-60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-40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-20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-16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-12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-8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-6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-4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-2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8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10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11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12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13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14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15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16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18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22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30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40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60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80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100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120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140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160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cs="Times New Roman"/>
                <w:szCs w:val="21"/>
              </w:rPr>
            </w:pPr>
            <w:r>
              <w:rPr>
                <w:rFonts w:cs="Times New Roman"/>
                <w:color w:val="000000"/>
                <w:szCs w:val="21"/>
              </w:rPr>
              <w:t>180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ind w:firstLine="420"/>
              <w:jc w:val="center"/>
              <w:rPr>
                <w:rFonts w:cs="Times New Roman"/>
                <w:szCs w:val="21"/>
              </w:rPr>
            </w:pPr>
          </w:p>
        </w:tc>
      </w:tr>
    </w:tbl>
    <w:p>
      <w:pPr>
        <w:widowControl/>
        <w:wordWrap/>
        <w:spacing w:line="240" w:lineRule="auto"/>
        <w:jc w:val="left"/>
        <w:rPr>
          <w:rFonts w:eastAsia="黑体"/>
          <w:bCs/>
          <w:kern w:val="44"/>
          <w:sz w:val="32"/>
          <w:szCs w:val="44"/>
        </w:rPr>
      </w:pPr>
      <w:r>
        <w:br w:type="page"/>
      </w:r>
    </w:p>
    <w:p>
      <w:pPr>
        <w:pStyle w:val="2"/>
        <w:spacing w:before="156" w:after="156"/>
      </w:pPr>
      <w:bookmarkStart w:id="61" w:name="_Toc3518"/>
      <w:r>
        <w:rPr>
          <w:rFonts w:hint="eastAsia"/>
        </w:rPr>
        <w:t>气动数据范例表格</w:t>
      </w:r>
      <w:bookmarkEnd w:id="61"/>
    </w:p>
    <w:p>
      <w:pPr>
        <w:snapToGrid w:val="0"/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b/>
          <w:bCs/>
        </w:rPr>
        <w:t>1</w:t>
      </w:r>
      <w:r>
        <w:rPr>
          <w:rFonts w:hint="eastAsia"/>
          <w:b/>
          <w:bCs/>
        </w:rPr>
        <w:t>）基本状态</w:t>
      </w:r>
      <w:r>
        <w:rPr>
          <w:rFonts w:hint="eastAsia"/>
        </w:rPr>
        <w:t>气动力</w:t>
      </w:r>
      <w:r>
        <w:t>/</w:t>
      </w:r>
      <w:r>
        <w:rPr>
          <w:rFonts w:hint="eastAsia"/>
        </w:rPr>
        <w:t>力矩系数二维差值表</w:t>
      </w:r>
    </w:p>
    <w:p>
      <w:pPr>
        <w:pStyle w:val="11"/>
        <w:ind w:firstLine="400"/>
      </w:pPr>
      <w:bookmarkStart w:id="62" w:name="_Toc98840507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3</w:t>
      </w:r>
      <w:r>
        <w:fldChar w:fldCharType="end"/>
      </w:r>
      <w:r>
        <w:t xml:space="preserve"> </w:t>
      </w:r>
      <w:r>
        <w:rPr>
          <w:rFonts w:hint="eastAsia"/>
        </w:rPr>
        <w:t>基本状态气动力系数数据表</w:t>
      </w:r>
      <w:bookmarkEnd w:id="62"/>
    </w:p>
    <w:tbl>
      <w:tblPr>
        <w:tblStyle w:val="31"/>
        <w:tblW w:w="708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275"/>
        <w:gridCol w:w="783"/>
        <w:gridCol w:w="872"/>
        <w:gridCol w:w="872"/>
        <w:gridCol w:w="872"/>
        <w:gridCol w:w="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7089" w:type="dxa"/>
            <w:gridSpan w:val="7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基本状态气动数据(气动系数)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55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kern w:val="0"/>
                <w:sz w:val="18"/>
                <w:szCs w:val="18"/>
              </w:rPr>
              <w:t>Cx</w:t>
            </w:r>
            <w:r>
              <w:rPr>
                <w:rFonts w:cs="Times New Roman"/>
                <w:kern w:val="0"/>
                <w:sz w:val="18"/>
                <w:szCs w:val="18"/>
              </w:rPr>
              <w:t>0(</w:t>
            </w:r>
            <w:r>
              <w:rPr>
                <w:rFonts w:hint="eastAsia" w:cs="Times New Roman"/>
                <w:kern w:val="0"/>
                <w:sz w:val="18"/>
                <w:szCs w:val="18"/>
              </w:rPr>
              <w:t>阻力系数</w:t>
            </w:r>
            <w:r>
              <w:rPr>
                <w:rFonts w:cs="Times New Roman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>
              <w:rPr>
                <w:rFonts w:cs="Times New Roman"/>
                <w:kern w:val="0"/>
                <w:sz w:val="18"/>
                <w:szCs w:val="18"/>
              </w:rPr>
              <w:t>Cy0(</w:t>
            </w:r>
            <w:r>
              <w:rPr>
                <w:rFonts w:hint="eastAsia" w:cs="Times New Roman"/>
                <w:kern w:val="0"/>
                <w:sz w:val="18"/>
                <w:szCs w:val="18"/>
              </w:rPr>
              <w:t>升力系数</w:t>
            </w:r>
            <w:r>
              <w:rPr>
                <w:rFonts w:cs="Times New Roman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kern w:val="0"/>
                <w:sz w:val="18"/>
                <w:szCs w:val="18"/>
              </w:rPr>
              <w:t>Cz0(</w:t>
            </w:r>
            <w:r>
              <w:rPr>
                <w:rFonts w:hint="eastAsia" w:cs="Times New Roman"/>
                <w:kern w:val="0"/>
                <w:sz w:val="18"/>
                <w:szCs w:val="18"/>
              </w:rPr>
              <w:t>侧力系数</w:t>
            </w:r>
            <w:r>
              <w:rPr>
                <w:rFonts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1275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83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-8</w:t>
            </w:r>
          </w:p>
        </w:tc>
        <w:tc>
          <w:tcPr>
            <w:tcW w:w="872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-4</w:t>
            </w:r>
          </w:p>
        </w:tc>
        <w:tc>
          <w:tcPr>
            <w:tcW w:w="872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72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-4</w:t>
            </w:r>
          </w:p>
        </w:tc>
        <w:tc>
          <w:tcPr>
            <w:tcW w:w="86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5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-8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5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-6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5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-4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5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-2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5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5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5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5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5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5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5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5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783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5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783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5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783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5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783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55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783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widowControl/>
        <w:wordWrap/>
        <w:spacing w:line="240" w:lineRule="auto"/>
        <w:jc w:val="center"/>
        <w:rPr>
          <w:rFonts w:cs="Times New Roman"/>
        </w:rPr>
      </w:pPr>
    </w:p>
    <w:p>
      <w:pPr>
        <w:pStyle w:val="11"/>
        <w:ind w:firstLine="400"/>
      </w:pPr>
      <w:bookmarkStart w:id="63" w:name="_Toc98840508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4</w:t>
      </w:r>
      <w:r>
        <w:fldChar w:fldCharType="end"/>
      </w:r>
      <w:r>
        <w:t xml:space="preserve"> </w:t>
      </w:r>
      <w:r>
        <w:rPr>
          <w:rFonts w:hint="eastAsia"/>
        </w:rPr>
        <w:t>基本状态气动力矩系数数据表</w:t>
      </w:r>
      <w:bookmarkEnd w:id="63"/>
    </w:p>
    <w:tbl>
      <w:tblPr>
        <w:tblStyle w:val="31"/>
        <w:tblW w:w="75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1423"/>
        <w:gridCol w:w="783"/>
        <w:gridCol w:w="872"/>
        <w:gridCol w:w="872"/>
        <w:gridCol w:w="872"/>
        <w:gridCol w:w="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7520" w:type="dxa"/>
            <w:gridSpan w:val="7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基本状态气动数据(气动力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矩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838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>
              <w:rPr>
                <w:rFonts w:cs="Times New Roman"/>
                <w:kern w:val="0"/>
                <w:sz w:val="18"/>
                <w:szCs w:val="18"/>
              </w:rPr>
              <w:t>M</w:t>
            </w:r>
            <w:r>
              <w:rPr>
                <w:rFonts w:hint="eastAsia" w:cs="Times New Roman"/>
                <w:kern w:val="0"/>
                <w:sz w:val="18"/>
                <w:szCs w:val="18"/>
              </w:rPr>
              <w:t>x</w:t>
            </w:r>
            <w:r>
              <w:rPr>
                <w:rFonts w:cs="Times New Roman"/>
                <w:kern w:val="0"/>
                <w:sz w:val="18"/>
                <w:szCs w:val="18"/>
              </w:rPr>
              <w:t>0(</w:t>
            </w:r>
            <w:r>
              <w:rPr>
                <w:rFonts w:hint="eastAsia" w:cs="Times New Roman"/>
                <w:kern w:val="0"/>
                <w:sz w:val="18"/>
                <w:szCs w:val="18"/>
              </w:rPr>
              <w:t>滚转力矩系数</w:t>
            </w:r>
            <w:r>
              <w:rPr>
                <w:rFonts w:cs="Times New Roman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>
              <w:rPr>
                <w:rFonts w:cs="Times New Roman"/>
                <w:kern w:val="0"/>
                <w:sz w:val="18"/>
                <w:szCs w:val="18"/>
              </w:rPr>
              <w:t>My0(</w:t>
            </w:r>
            <w:r>
              <w:rPr>
                <w:rFonts w:hint="eastAsia" w:cs="Times New Roman"/>
                <w:kern w:val="0"/>
                <w:sz w:val="18"/>
                <w:szCs w:val="18"/>
              </w:rPr>
              <w:t>偏航力矩系数</w:t>
            </w:r>
            <w:r>
              <w:rPr>
                <w:rFonts w:cs="Times New Roman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kern w:val="0"/>
                <w:sz w:val="18"/>
                <w:szCs w:val="18"/>
              </w:rPr>
              <w:t>Mz0(</w:t>
            </w:r>
            <w:r>
              <w:rPr>
                <w:rFonts w:hint="eastAsia" w:cs="Times New Roman"/>
                <w:kern w:val="0"/>
                <w:sz w:val="18"/>
                <w:szCs w:val="18"/>
              </w:rPr>
              <w:t>俯仰力矩系数</w:t>
            </w:r>
            <w:r>
              <w:rPr>
                <w:rFonts w:cs="Times New Roman"/>
                <w:kern w:val="0"/>
                <w:sz w:val="18"/>
                <w:szCs w:val="18"/>
              </w:rPr>
              <w:t>)</w:t>
            </w:r>
          </w:p>
        </w:tc>
        <w:tc>
          <w:tcPr>
            <w:tcW w:w="1423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83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-8</w:t>
            </w:r>
          </w:p>
        </w:tc>
        <w:tc>
          <w:tcPr>
            <w:tcW w:w="872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-4</w:t>
            </w:r>
          </w:p>
        </w:tc>
        <w:tc>
          <w:tcPr>
            <w:tcW w:w="872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72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-4</w:t>
            </w:r>
          </w:p>
        </w:tc>
        <w:tc>
          <w:tcPr>
            <w:tcW w:w="86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38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-8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38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-6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38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-4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38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-2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38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38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38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38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38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38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38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23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rPr>
          <w:b/>
          <w:bCs/>
        </w:rPr>
      </w:pPr>
    </w:p>
    <w:p>
      <w:r>
        <w:rPr>
          <w:rFonts w:hint="eastAsia"/>
          <w:b/>
          <w:bCs/>
        </w:rPr>
        <w:t>（</w:t>
      </w:r>
      <w:r>
        <w:rPr>
          <w:b/>
          <w:bCs/>
        </w:rPr>
        <w:t>2</w:t>
      </w:r>
      <w:r>
        <w:rPr>
          <w:rFonts w:hint="eastAsia"/>
          <w:b/>
          <w:bCs/>
        </w:rPr>
        <w:t>）各舵面</w:t>
      </w:r>
      <w:r>
        <w:rPr>
          <w:rFonts w:hint="eastAsia"/>
        </w:rPr>
        <w:t>气动力</w:t>
      </w:r>
      <w:r>
        <w:t>/</w:t>
      </w:r>
      <w:r>
        <w:rPr>
          <w:rFonts w:hint="eastAsia"/>
        </w:rPr>
        <w:t>力矩系数增量二维差值表</w:t>
      </w:r>
    </w:p>
    <w:p>
      <w:pPr>
        <w:pStyle w:val="11"/>
        <w:ind w:firstLine="400"/>
        <w:rPr>
          <w:rFonts w:cs="Times New Roman"/>
          <w:b/>
          <w:bCs/>
          <w:color w:val="FF0000"/>
        </w:rPr>
      </w:pPr>
      <w:bookmarkStart w:id="64" w:name="_Toc98840509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5</w:t>
      </w:r>
      <w:r>
        <w:fldChar w:fldCharType="end"/>
      </w:r>
      <w:r>
        <w:t xml:space="preserve"> </w:t>
      </w:r>
      <w:r>
        <w:rPr>
          <w:rFonts w:hint="eastAsia"/>
        </w:rPr>
        <w:t>舵面相关气动力系数数据表</w:t>
      </w:r>
      <w:bookmarkEnd w:id="64"/>
    </w:p>
    <w:tbl>
      <w:tblPr>
        <w:tblStyle w:val="31"/>
        <w:tblW w:w="738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1275"/>
        <w:gridCol w:w="783"/>
        <w:gridCol w:w="872"/>
        <w:gridCol w:w="872"/>
        <w:gridCol w:w="872"/>
        <w:gridCol w:w="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7387" w:type="dxa"/>
            <w:gridSpan w:val="7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力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10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185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dc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x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阻力系数增量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d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cy(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升力系数增量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d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cz(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侧力系数增量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275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83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-8</w:t>
            </w:r>
          </w:p>
        </w:tc>
        <w:tc>
          <w:tcPr>
            <w:tcW w:w="872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-4</w:t>
            </w:r>
          </w:p>
        </w:tc>
        <w:tc>
          <w:tcPr>
            <w:tcW w:w="872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72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-4</w:t>
            </w:r>
          </w:p>
        </w:tc>
        <w:tc>
          <w:tcPr>
            <w:tcW w:w="86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5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-8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5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-6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5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-4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5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-2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5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5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5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5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5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5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853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pStyle w:val="80"/>
        <w:ind w:firstLine="400"/>
      </w:pPr>
    </w:p>
    <w:p>
      <w:pPr>
        <w:pStyle w:val="11"/>
        <w:ind w:firstLine="400"/>
        <w:rPr>
          <w:rFonts w:cs="Times New Roman"/>
        </w:rPr>
      </w:pPr>
      <w:bookmarkStart w:id="65" w:name="_Toc98840510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STYLEREF 1 \s</w:instrText>
      </w:r>
      <w:r>
        <w:instrText xml:space="preserve"> </w:instrText>
      </w:r>
      <w:r>
        <w:fldChar w:fldCharType="separate"/>
      </w:r>
      <w:r>
        <w:t>7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 \s 1</w:instrText>
      </w:r>
      <w:r>
        <w:instrText xml:space="preserve"> </w:instrText>
      </w:r>
      <w:r>
        <w:fldChar w:fldCharType="separate"/>
      </w:r>
      <w:r>
        <w:t>6</w:t>
      </w:r>
      <w:r>
        <w:fldChar w:fldCharType="end"/>
      </w:r>
      <w:r>
        <w:t xml:space="preserve"> </w:t>
      </w:r>
      <w:r>
        <w:rPr>
          <w:rFonts w:hint="eastAsia"/>
        </w:rPr>
        <w:t>舵面相关气动力矩系数数据表</w:t>
      </w:r>
      <w:bookmarkEnd w:id="65"/>
    </w:p>
    <w:tbl>
      <w:tblPr>
        <w:tblStyle w:val="31"/>
        <w:tblW w:w="780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5"/>
        <w:gridCol w:w="1275"/>
        <w:gridCol w:w="783"/>
        <w:gridCol w:w="872"/>
        <w:gridCol w:w="872"/>
        <w:gridCol w:w="872"/>
        <w:gridCol w:w="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  <w:jc w:val="center"/>
        </w:trPr>
        <w:tc>
          <w:tcPr>
            <w:tcW w:w="7809" w:type="dxa"/>
            <w:gridSpan w:val="7"/>
            <w:shd w:val="clear" w:color="000000" w:fill="D0CECE" w:themeFill="background2" w:themeFillShade="E6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舵面增量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气动数据(气动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力矩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系数)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ascii="黑体" w:hAnsi="黑体" w:eastAsia="黑体" w:cs="Times New Roman"/>
                <w:color w:val="9C6500"/>
                <w:kern w:val="0"/>
                <w:szCs w:val="21"/>
              </w:rPr>
            </w:pPr>
            <w:r>
              <w:rPr>
                <w:rFonts w:eastAsia="黑体" w:cs="Times New Roman"/>
                <w:kern w:val="0"/>
                <w:sz w:val="24"/>
                <w:szCs w:val="24"/>
              </w:rPr>
              <w:t>dele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=-</w:t>
            </w:r>
            <w:r>
              <w:rPr>
                <w:rFonts w:ascii="黑体" w:hAnsi="黑体" w:eastAsia="黑体" w:cs="Times New Roman"/>
                <w:kern w:val="0"/>
                <w:sz w:val="24"/>
                <w:szCs w:val="24"/>
              </w:rPr>
              <w:t>10</w:t>
            </w: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(舵偏)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1" w:hRule="atLeast"/>
          <w:jc w:val="center"/>
        </w:trPr>
        <w:tc>
          <w:tcPr>
            <w:tcW w:w="2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dm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x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滚转力矩系数增量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dm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y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偏航力矩系数增量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dmz(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俯仰力矩系数增量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1275" w:type="dxa"/>
            <w:tcBorders>
              <w:tl2br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 xml:space="preserve">   </w:t>
            </w: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侧滑角</w:t>
            </w:r>
          </w:p>
          <w:p>
            <w:pPr>
              <w:widowControl/>
              <w:wordWrap/>
              <w:spacing w:line="240" w:lineRule="auto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迎角</w:t>
            </w:r>
          </w:p>
        </w:tc>
        <w:tc>
          <w:tcPr>
            <w:tcW w:w="783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-8</w:t>
            </w:r>
          </w:p>
        </w:tc>
        <w:tc>
          <w:tcPr>
            <w:tcW w:w="872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-4</w:t>
            </w:r>
          </w:p>
        </w:tc>
        <w:tc>
          <w:tcPr>
            <w:tcW w:w="872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872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-4</w:t>
            </w:r>
          </w:p>
        </w:tc>
        <w:tc>
          <w:tcPr>
            <w:tcW w:w="86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-8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-6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-4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-2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0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4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6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2275" w:type="dxa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tcBorders>
              <w:bottom w:val="single" w:color="auto" w:sz="4" w:space="0"/>
            </w:tcBorders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cs="Times New Roman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cs="Times New Roman"/>
                <w:color w:val="000000"/>
                <w:kern w:val="0"/>
                <w:sz w:val="18"/>
                <w:szCs w:val="18"/>
              </w:rPr>
              <w:t>2</w:t>
            </w:r>
          </w:p>
        </w:tc>
        <w:tc>
          <w:tcPr>
            <w:tcW w:w="7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wordWrap/>
              <w:spacing w:line="240" w:lineRule="auto"/>
              <w:jc w:val="center"/>
              <w:rPr>
                <w:rFonts w:cs="Times New Roman"/>
                <w:color w:val="000000"/>
                <w:kern w:val="0"/>
                <w:sz w:val="18"/>
                <w:szCs w:val="18"/>
              </w:rPr>
            </w:pPr>
          </w:p>
        </w:tc>
      </w:tr>
    </w:tbl>
    <w:p>
      <w:pPr>
        <w:spacing w:before="156" w:beforeLines="50" w:after="156" w:afterLines="50"/>
      </w:pPr>
    </w:p>
    <w:sectPr>
      <w:pgSz w:w="11906" w:h="16838"/>
      <w:pgMar w:top="1134" w:right="1418" w:bottom="1134" w:left="1418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25705196"/>
    </w:sdtPr>
    <w:sdtContent>
      <w:p>
        <w:pPr>
          <w:pStyle w:val="20"/>
          <w:spacing w:before="120" w:after="120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1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1C5423"/>
    <w:multiLevelType w:val="singleLevel"/>
    <w:tmpl w:val="DD1C542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decimal"/>
      <w:pStyle w:val="104"/>
      <w:lvlText w:val="%1)"/>
      <w:lvlJc w:val="left"/>
      <w:pPr>
        <w:tabs>
          <w:tab w:val="left" w:pos="420"/>
        </w:tabs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2">
    <w:nsid w:val="1708DC3F"/>
    <w:multiLevelType w:val="multilevel"/>
    <w:tmpl w:val="1708DC3F"/>
    <w:lvl w:ilvl="0" w:tentative="0">
      <w:start w:val="1"/>
      <w:numFmt w:val="lowerLetter"/>
      <w:lvlText w:val="%1）"/>
      <w:lvlJc w:val="left"/>
      <w:pPr>
        <w:tabs>
          <w:tab w:val="left" w:pos="840"/>
        </w:tabs>
        <w:ind w:left="845" w:hanging="425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26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68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0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2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94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36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78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00" w:hanging="420"/>
      </w:pPr>
      <w:rPr>
        <w:rFonts w:hint="default"/>
      </w:rPr>
    </w:lvl>
  </w:abstractNum>
  <w:abstractNum w:abstractNumId="3">
    <w:nsid w:val="20A1692C"/>
    <w:multiLevelType w:val="multilevel"/>
    <w:tmpl w:val="20A1692C"/>
    <w:lvl w:ilvl="0" w:tentative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eastAsia"/>
        <w:lang w:val="en-US"/>
      </w:rPr>
    </w:lvl>
    <w:lvl w:ilvl="1" w:tentative="0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425"/>
        </w:tabs>
        <w:ind w:left="0" w:firstLine="0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"/>
      <w:lvlJc w:val="left"/>
      <w:pPr>
        <w:tabs>
          <w:tab w:val="left" w:pos="425"/>
        </w:tabs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25"/>
        </w:tabs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25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25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25"/>
        </w:tabs>
        <w:ind w:left="0" w:firstLine="0"/>
      </w:pPr>
      <w:rPr>
        <w:rFonts w:hint="eastAsia"/>
      </w:rPr>
    </w:lvl>
  </w:abstractNum>
  <w:abstractNum w:abstractNumId="4">
    <w:nsid w:val="523B6417"/>
    <w:multiLevelType w:val="multilevel"/>
    <w:tmpl w:val="523B6417"/>
    <w:lvl w:ilvl="0" w:tentative="0">
      <w:start w:val="1"/>
      <w:numFmt w:val="decimal"/>
      <w:pStyle w:val="3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>
    <w:nsid w:val="693247A7"/>
    <w:multiLevelType w:val="singleLevel"/>
    <w:tmpl w:val="693247A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6C84560F"/>
    <w:multiLevelType w:val="multilevel"/>
    <w:tmpl w:val="6C84560F"/>
    <w:lvl w:ilvl="0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5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4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8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2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680" w:hanging="420"/>
      </w:pPr>
      <w:rPr>
        <w:rFonts w:hint="default" w:ascii="Wingdings" w:hAnsi="Wingdings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attachedTemplate r:id="rId1"/>
  <w:documentProtection w:enforcement="0"/>
  <w:defaultTabStop w:val="48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NhNDdkNDExYmE4Yzk0ZmI2OTAxNmFhYjVkZWQxYjAifQ=="/>
  </w:docVars>
  <w:rsids>
    <w:rsidRoot w:val="001C7495"/>
    <w:rsid w:val="00000A02"/>
    <w:rsid w:val="00001355"/>
    <w:rsid w:val="00001D75"/>
    <w:rsid w:val="00002474"/>
    <w:rsid w:val="00003D08"/>
    <w:rsid w:val="00004184"/>
    <w:rsid w:val="000049F9"/>
    <w:rsid w:val="00005143"/>
    <w:rsid w:val="00006E79"/>
    <w:rsid w:val="0000701C"/>
    <w:rsid w:val="0001002F"/>
    <w:rsid w:val="00010B48"/>
    <w:rsid w:val="00011C05"/>
    <w:rsid w:val="0001289C"/>
    <w:rsid w:val="00012BC1"/>
    <w:rsid w:val="000146E6"/>
    <w:rsid w:val="00014955"/>
    <w:rsid w:val="00016D14"/>
    <w:rsid w:val="00017F02"/>
    <w:rsid w:val="00021767"/>
    <w:rsid w:val="0002190B"/>
    <w:rsid w:val="0002237A"/>
    <w:rsid w:val="000230D0"/>
    <w:rsid w:val="000231A7"/>
    <w:rsid w:val="00023806"/>
    <w:rsid w:val="000242A2"/>
    <w:rsid w:val="00025BC2"/>
    <w:rsid w:val="00026D9A"/>
    <w:rsid w:val="0002755D"/>
    <w:rsid w:val="000279AE"/>
    <w:rsid w:val="00027D97"/>
    <w:rsid w:val="00030DE5"/>
    <w:rsid w:val="00031CE5"/>
    <w:rsid w:val="000321C1"/>
    <w:rsid w:val="00032787"/>
    <w:rsid w:val="00032E96"/>
    <w:rsid w:val="000338AF"/>
    <w:rsid w:val="00033E43"/>
    <w:rsid w:val="00034693"/>
    <w:rsid w:val="00034931"/>
    <w:rsid w:val="00034965"/>
    <w:rsid w:val="00034FCE"/>
    <w:rsid w:val="00035AB0"/>
    <w:rsid w:val="00035AF8"/>
    <w:rsid w:val="00035BCC"/>
    <w:rsid w:val="00035DCD"/>
    <w:rsid w:val="0003658D"/>
    <w:rsid w:val="000366DB"/>
    <w:rsid w:val="0003672C"/>
    <w:rsid w:val="000367DB"/>
    <w:rsid w:val="0003766B"/>
    <w:rsid w:val="00037CC8"/>
    <w:rsid w:val="000404EF"/>
    <w:rsid w:val="000423F6"/>
    <w:rsid w:val="00042B74"/>
    <w:rsid w:val="00043202"/>
    <w:rsid w:val="000432D6"/>
    <w:rsid w:val="00045693"/>
    <w:rsid w:val="000460CB"/>
    <w:rsid w:val="000463D0"/>
    <w:rsid w:val="000465B4"/>
    <w:rsid w:val="00046BD8"/>
    <w:rsid w:val="00046DAE"/>
    <w:rsid w:val="00046FF9"/>
    <w:rsid w:val="00047167"/>
    <w:rsid w:val="00050897"/>
    <w:rsid w:val="00050A6C"/>
    <w:rsid w:val="00051144"/>
    <w:rsid w:val="00051451"/>
    <w:rsid w:val="00052CBC"/>
    <w:rsid w:val="000535D6"/>
    <w:rsid w:val="00053637"/>
    <w:rsid w:val="000537EE"/>
    <w:rsid w:val="00053E98"/>
    <w:rsid w:val="000543D6"/>
    <w:rsid w:val="0005466D"/>
    <w:rsid w:val="000547DE"/>
    <w:rsid w:val="00054DB6"/>
    <w:rsid w:val="000552F4"/>
    <w:rsid w:val="00055473"/>
    <w:rsid w:val="00055C71"/>
    <w:rsid w:val="0005638D"/>
    <w:rsid w:val="00056824"/>
    <w:rsid w:val="000578D7"/>
    <w:rsid w:val="0006002C"/>
    <w:rsid w:val="00060962"/>
    <w:rsid w:val="0006372B"/>
    <w:rsid w:val="00063844"/>
    <w:rsid w:val="00063D1F"/>
    <w:rsid w:val="00064226"/>
    <w:rsid w:val="0006432D"/>
    <w:rsid w:val="000644EC"/>
    <w:rsid w:val="00064C10"/>
    <w:rsid w:val="00064C41"/>
    <w:rsid w:val="0006555F"/>
    <w:rsid w:val="00065BE8"/>
    <w:rsid w:val="00067C21"/>
    <w:rsid w:val="00067FBD"/>
    <w:rsid w:val="000706D3"/>
    <w:rsid w:val="00070838"/>
    <w:rsid w:val="00072625"/>
    <w:rsid w:val="00072F63"/>
    <w:rsid w:val="00073468"/>
    <w:rsid w:val="0007575C"/>
    <w:rsid w:val="00076626"/>
    <w:rsid w:val="00077382"/>
    <w:rsid w:val="00077F61"/>
    <w:rsid w:val="000802AC"/>
    <w:rsid w:val="00080480"/>
    <w:rsid w:val="00081535"/>
    <w:rsid w:val="00081CA5"/>
    <w:rsid w:val="00082B2F"/>
    <w:rsid w:val="000834D8"/>
    <w:rsid w:val="000835BE"/>
    <w:rsid w:val="0008438F"/>
    <w:rsid w:val="00084459"/>
    <w:rsid w:val="00084AF2"/>
    <w:rsid w:val="00084E47"/>
    <w:rsid w:val="000854AE"/>
    <w:rsid w:val="00086DFC"/>
    <w:rsid w:val="0008776F"/>
    <w:rsid w:val="00087FE8"/>
    <w:rsid w:val="000908F4"/>
    <w:rsid w:val="00090B9F"/>
    <w:rsid w:val="00091382"/>
    <w:rsid w:val="000917F1"/>
    <w:rsid w:val="00091971"/>
    <w:rsid w:val="00091B30"/>
    <w:rsid w:val="000923B3"/>
    <w:rsid w:val="00092852"/>
    <w:rsid w:val="00092E12"/>
    <w:rsid w:val="000940E4"/>
    <w:rsid w:val="000947BD"/>
    <w:rsid w:val="0009662D"/>
    <w:rsid w:val="000970B5"/>
    <w:rsid w:val="000A02F8"/>
    <w:rsid w:val="000A03AA"/>
    <w:rsid w:val="000A042D"/>
    <w:rsid w:val="000A04DD"/>
    <w:rsid w:val="000A0C3F"/>
    <w:rsid w:val="000A1B8C"/>
    <w:rsid w:val="000A2F6F"/>
    <w:rsid w:val="000A42D5"/>
    <w:rsid w:val="000A4552"/>
    <w:rsid w:val="000A4E2C"/>
    <w:rsid w:val="000A5B9D"/>
    <w:rsid w:val="000A6993"/>
    <w:rsid w:val="000A6AE3"/>
    <w:rsid w:val="000A6C3F"/>
    <w:rsid w:val="000A6FD4"/>
    <w:rsid w:val="000A7930"/>
    <w:rsid w:val="000A79EA"/>
    <w:rsid w:val="000B04AD"/>
    <w:rsid w:val="000B1F8C"/>
    <w:rsid w:val="000B217F"/>
    <w:rsid w:val="000B246B"/>
    <w:rsid w:val="000B2E12"/>
    <w:rsid w:val="000B3364"/>
    <w:rsid w:val="000B38B5"/>
    <w:rsid w:val="000B43F9"/>
    <w:rsid w:val="000B543D"/>
    <w:rsid w:val="000B54AB"/>
    <w:rsid w:val="000B6283"/>
    <w:rsid w:val="000B6776"/>
    <w:rsid w:val="000B6DF5"/>
    <w:rsid w:val="000C0268"/>
    <w:rsid w:val="000C05BE"/>
    <w:rsid w:val="000C06C7"/>
    <w:rsid w:val="000C1972"/>
    <w:rsid w:val="000C1B4E"/>
    <w:rsid w:val="000C2B73"/>
    <w:rsid w:val="000C2DFD"/>
    <w:rsid w:val="000C4E88"/>
    <w:rsid w:val="000C51BC"/>
    <w:rsid w:val="000C5BE7"/>
    <w:rsid w:val="000D09CD"/>
    <w:rsid w:val="000D1D32"/>
    <w:rsid w:val="000D4865"/>
    <w:rsid w:val="000D5785"/>
    <w:rsid w:val="000D679E"/>
    <w:rsid w:val="000D708D"/>
    <w:rsid w:val="000D7116"/>
    <w:rsid w:val="000D7C9B"/>
    <w:rsid w:val="000E0206"/>
    <w:rsid w:val="000E0CCB"/>
    <w:rsid w:val="000E10AE"/>
    <w:rsid w:val="000E1989"/>
    <w:rsid w:val="000E220F"/>
    <w:rsid w:val="000E4462"/>
    <w:rsid w:val="000E4AF7"/>
    <w:rsid w:val="000E50F0"/>
    <w:rsid w:val="000E6065"/>
    <w:rsid w:val="000E619D"/>
    <w:rsid w:val="000E7F85"/>
    <w:rsid w:val="000F0184"/>
    <w:rsid w:val="000F05E5"/>
    <w:rsid w:val="000F0671"/>
    <w:rsid w:val="000F0B55"/>
    <w:rsid w:val="000F11A4"/>
    <w:rsid w:val="000F1E09"/>
    <w:rsid w:val="000F1F3D"/>
    <w:rsid w:val="000F2EDC"/>
    <w:rsid w:val="000F4F7E"/>
    <w:rsid w:val="000F6C0C"/>
    <w:rsid w:val="000F6FEA"/>
    <w:rsid w:val="000F74B6"/>
    <w:rsid w:val="00101AD2"/>
    <w:rsid w:val="00101D32"/>
    <w:rsid w:val="00101E0B"/>
    <w:rsid w:val="00102B0A"/>
    <w:rsid w:val="00102DD8"/>
    <w:rsid w:val="00102E02"/>
    <w:rsid w:val="00102F08"/>
    <w:rsid w:val="00103712"/>
    <w:rsid w:val="00104427"/>
    <w:rsid w:val="00104CA8"/>
    <w:rsid w:val="00105855"/>
    <w:rsid w:val="001067D2"/>
    <w:rsid w:val="001072E6"/>
    <w:rsid w:val="00107399"/>
    <w:rsid w:val="001105C3"/>
    <w:rsid w:val="001114DE"/>
    <w:rsid w:val="001119E5"/>
    <w:rsid w:val="00111C1E"/>
    <w:rsid w:val="00113979"/>
    <w:rsid w:val="00113E2B"/>
    <w:rsid w:val="00113EF4"/>
    <w:rsid w:val="00114064"/>
    <w:rsid w:val="001146A4"/>
    <w:rsid w:val="00120287"/>
    <w:rsid w:val="00120A40"/>
    <w:rsid w:val="00120B5F"/>
    <w:rsid w:val="00120F25"/>
    <w:rsid w:val="00121B2E"/>
    <w:rsid w:val="00121D5F"/>
    <w:rsid w:val="00122C7F"/>
    <w:rsid w:val="00123B6F"/>
    <w:rsid w:val="00124679"/>
    <w:rsid w:val="00124BF9"/>
    <w:rsid w:val="00125478"/>
    <w:rsid w:val="00126775"/>
    <w:rsid w:val="00130A2E"/>
    <w:rsid w:val="00131D51"/>
    <w:rsid w:val="001327F9"/>
    <w:rsid w:val="00132B01"/>
    <w:rsid w:val="0013354A"/>
    <w:rsid w:val="00133A34"/>
    <w:rsid w:val="001343C3"/>
    <w:rsid w:val="001344B7"/>
    <w:rsid w:val="001349AB"/>
    <w:rsid w:val="00135115"/>
    <w:rsid w:val="00135267"/>
    <w:rsid w:val="00135517"/>
    <w:rsid w:val="0013630D"/>
    <w:rsid w:val="00136F8F"/>
    <w:rsid w:val="00137346"/>
    <w:rsid w:val="00137B85"/>
    <w:rsid w:val="00140619"/>
    <w:rsid w:val="00140DD4"/>
    <w:rsid w:val="00142751"/>
    <w:rsid w:val="00142A77"/>
    <w:rsid w:val="00142A7D"/>
    <w:rsid w:val="0014483E"/>
    <w:rsid w:val="0014490C"/>
    <w:rsid w:val="00144E3F"/>
    <w:rsid w:val="001458D6"/>
    <w:rsid w:val="00145EEB"/>
    <w:rsid w:val="00145FB0"/>
    <w:rsid w:val="0014709B"/>
    <w:rsid w:val="001476B5"/>
    <w:rsid w:val="00147A2D"/>
    <w:rsid w:val="00151467"/>
    <w:rsid w:val="00152A61"/>
    <w:rsid w:val="00153ED9"/>
    <w:rsid w:val="00153F95"/>
    <w:rsid w:val="00154870"/>
    <w:rsid w:val="00154EB4"/>
    <w:rsid w:val="001554FC"/>
    <w:rsid w:val="00157255"/>
    <w:rsid w:val="00157969"/>
    <w:rsid w:val="00161A51"/>
    <w:rsid w:val="00161E36"/>
    <w:rsid w:val="00163AE3"/>
    <w:rsid w:val="00164103"/>
    <w:rsid w:val="00164AF0"/>
    <w:rsid w:val="0016519D"/>
    <w:rsid w:val="001652C2"/>
    <w:rsid w:val="00165AB2"/>
    <w:rsid w:val="00166BC7"/>
    <w:rsid w:val="00166C54"/>
    <w:rsid w:val="0016724D"/>
    <w:rsid w:val="00167508"/>
    <w:rsid w:val="00167F8D"/>
    <w:rsid w:val="001714B1"/>
    <w:rsid w:val="00171BD3"/>
    <w:rsid w:val="00172291"/>
    <w:rsid w:val="00172328"/>
    <w:rsid w:val="00172A9D"/>
    <w:rsid w:val="00172FFF"/>
    <w:rsid w:val="00173070"/>
    <w:rsid w:val="00173149"/>
    <w:rsid w:val="0017625E"/>
    <w:rsid w:val="001768CC"/>
    <w:rsid w:val="00176D85"/>
    <w:rsid w:val="00177A5A"/>
    <w:rsid w:val="001805C4"/>
    <w:rsid w:val="00181531"/>
    <w:rsid w:val="00181AFC"/>
    <w:rsid w:val="001829A4"/>
    <w:rsid w:val="00182B9E"/>
    <w:rsid w:val="001830AE"/>
    <w:rsid w:val="001837F3"/>
    <w:rsid w:val="00183A26"/>
    <w:rsid w:val="00183DFB"/>
    <w:rsid w:val="00185191"/>
    <w:rsid w:val="00185206"/>
    <w:rsid w:val="00185395"/>
    <w:rsid w:val="001860DB"/>
    <w:rsid w:val="00186627"/>
    <w:rsid w:val="00190547"/>
    <w:rsid w:val="00190C07"/>
    <w:rsid w:val="00190C98"/>
    <w:rsid w:val="0019125F"/>
    <w:rsid w:val="001918FB"/>
    <w:rsid w:val="00191C17"/>
    <w:rsid w:val="00191F84"/>
    <w:rsid w:val="001926A7"/>
    <w:rsid w:val="00192771"/>
    <w:rsid w:val="00192D88"/>
    <w:rsid w:val="001931FE"/>
    <w:rsid w:val="0019386B"/>
    <w:rsid w:val="0019514E"/>
    <w:rsid w:val="001957BD"/>
    <w:rsid w:val="001959A5"/>
    <w:rsid w:val="0019682F"/>
    <w:rsid w:val="00197D37"/>
    <w:rsid w:val="001A0174"/>
    <w:rsid w:val="001A116B"/>
    <w:rsid w:val="001A2A6E"/>
    <w:rsid w:val="001A2E5D"/>
    <w:rsid w:val="001A31C6"/>
    <w:rsid w:val="001A4244"/>
    <w:rsid w:val="001A45E9"/>
    <w:rsid w:val="001A55C5"/>
    <w:rsid w:val="001A5C8D"/>
    <w:rsid w:val="001A6177"/>
    <w:rsid w:val="001A6672"/>
    <w:rsid w:val="001A710F"/>
    <w:rsid w:val="001B050A"/>
    <w:rsid w:val="001B1557"/>
    <w:rsid w:val="001B1F60"/>
    <w:rsid w:val="001B2355"/>
    <w:rsid w:val="001B28C7"/>
    <w:rsid w:val="001B377F"/>
    <w:rsid w:val="001B4E40"/>
    <w:rsid w:val="001B4F47"/>
    <w:rsid w:val="001B4F5A"/>
    <w:rsid w:val="001B5470"/>
    <w:rsid w:val="001B63D8"/>
    <w:rsid w:val="001B64B3"/>
    <w:rsid w:val="001B7DBD"/>
    <w:rsid w:val="001C02DE"/>
    <w:rsid w:val="001C05AB"/>
    <w:rsid w:val="001C077C"/>
    <w:rsid w:val="001C0A2C"/>
    <w:rsid w:val="001C0AF9"/>
    <w:rsid w:val="001C1281"/>
    <w:rsid w:val="001C1563"/>
    <w:rsid w:val="001C177C"/>
    <w:rsid w:val="001C3558"/>
    <w:rsid w:val="001C35EB"/>
    <w:rsid w:val="001C3D73"/>
    <w:rsid w:val="001C3DF6"/>
    <w:rsid w:val="001C3E71"/>
    <w:rsid w:val="001C3E7B"/>
    <w:rsid w:val="001C421F"/>
    <w:rsid w:val="001C43E2"/>
    <w:rsid w:val="001C4800"/>
    <w:rsid w:val="001C54E1"/>
    <w:rsid w:val="001C56CD"/>
    <w:rsid w:val="001C5CC1"/>
    <w:rsid w:val="001C5FE0"/>
    <w:rsid w:val="001C6AEA"/>
    <w:rsid w:val="001C6B41"/>
    <w:rsid w:val="001C705C"/>
    <w:rsid w:val="001C7108"/>
    <w:rsid w:val="001C7495"/>
    <w:rsid w:val="001C7F36"/>
    <w:rsid w:val="001D06F0"/>
    <w:rsid w:val="001D0DAA"/>
    <w:rsid w:val="001D18E1"/>
    <w:rsid w:val="001D208A"/>
    <w:rsid w:val="001D38C5"/>
    <w:rsid w:val="001D3C44"/>
    <w:rsid w:val="001D52E0"/>
    <w:rsid w:val="001D5376"/>
    <w:rsid w:val="001D549B"/>
    <w:rsid w:val="001D5752"/>
    <w:rsid w:val="001D5A87"/>
    <w:rsid w:val="001D5E1F"/>
    <w:rsid w:val="001D6F34"/>
    <w:rsid w:val="001D78B5"/>
    <w:rsid w:val="001E0F8B"/>
    <w:rsid w:val="001E1079"/>
    <w:rsid w:val="001E12E5"/>
    <w:rsid w:val="001E1C7B"/>
    <w:rsid w:val="001E2736"/>
    <w:rsid w:val="001E27D1"/>
    <w:rsid w:val="001E28E0"/>
    <w:rsid w:val="001E34A4"/>
    <w:rsid w:val="001E352D"/>
    <w:rsid w:val="001E4898"/>
    <w:rsid w:val="001E66D7"/>
    <w:rsid w:val="001E7584"/>
    <w:rsid w:val="001E7786"/>
    <w:rsid w:val="001E7A90"/>
    <w:rsid w:val="001F0023"/>
    <w:rsid w:val="001F20EB"/>
    <w:rsid w:val="001F2499"/>
    <w:rsid w:val="001F4275"/>
    <w:rsid w:val="001F4808"/>
    <w:rsid w:val="001F4BD1"/>
    <w:rsid w:val="001F54A7"/>
    <w:rsid w:val="001F557B"/>
    <w:rsid w:val="001F5E72"/>
    <w:rsid w:val="001F5F01"/>
    <w:rsid w:val="001F5F72"/>
    <w:rsid w:val="001F666E"/>
    <w:rsid w:val="001F6DA5"/>
    <w:rsid w:val="001F6E83"/>
    <w:rsid w:val="002002E7"/>
    <w:rsid w:val="00200411"/>
    <w:rsid w:val="00200C49"/>
    <w:rsid w:val="0020146C"/>
    <w:rsid w:val="00202070"/>
    <w:rsid w:val="0020280E"/>
    <w:rsid w:val="00202C90"/>
    <w:rsid w:val="00202F96"/>
    <w:rsid w:val="002042EA"/>
    <w:rsid w:val="00204322"/>
    <w:rsid w:val="0020437E"/>
    <w:rsid w:val="00204798"/>
    <w:rsid w:val="00205BA7"/>
    <w:rsid w:val="00206082"/>
    <w:rsid w:val="002060B3"/>
    <w:rsid w:val="00206924"/>
    <w:rsid w:val="00206DB9"/>
    <w:rsid w:val="00207098"/>
    <w:rsid w:val="0020713D"/>
    <w:rsid w:val="00207CBC"/>
    <w:rsid w:val="002100DC"/>
    <w:rsid w:val="002103C0"/>
    <w:rsid w:val="00210F1C"/>
    <w:rsid w:val="00211410"/>
    <w:rsid w:val="002116F6"/>
    <w:rsid w:val="0021197E"/>
    <w:rsid w:val="00212EA0"/>
    <w:rsid w:val="00213531"/>
    <w:rsid w:val="00213559"/>
    <w:rsid w:val="00213CA7"/>
    <w:rsid w:val="00214781"/>
    <w:rsid w:val="00216ED7"/>
    <w:rsid w:val="002177B9"/>
    <w:rsid w:val="00217C98"/>
    <w:rsid w:val="0022001E"/>
    <w:rsid w:val="00221E51"/>
    <w:rsid w:val="00221FCF"/>
    <w:rsid w:val="0022288B"/>
    <w:rsid w:val="00224266"/>
    <w:rsid w:val="00224C54"/>
    <w:rsid w:val="002271DD"/>
    <w:rsid w:val="0022774A"/>
    <w:rsid w:val="002300D4"/>
    <w:rsid w:val="00230878"/>
    <w:rsid w:val="002312C7"/>
    <w:rsid w:val="00231E60"/>
    <w:rsid w:val="002324CC"/>
    <w:rsid w:val="00232850"/>
    <w:rsid w:val="002328C8"/>
    <w:rsid w:val="0023332E"/>
    <w:rsid w:val="0023442B"/>
    <w:rsid w:val="002344CF"/>
    <w:rsid w:val="00234FBE"/>
    <w:rsid w:val="00235F39"/>
    <w:rsid w:val="0023625F"/>
    <w:rsid w:val="00236872"/>
    <w:rsid w:val="002369C7"/>
    <w:rsid w:val="00236DD7"/>
    <w:rsid w:val="002425DF"/>
    <w:rsid w:val="00242661"/>
    <w:rsid w:val="00242B0D"/>
    <w:rsid w:val="0024368F"/>
    <w:rsid w:val="002437B2"/>
    <w:rsid w:val="0024406A"/>
    <w:rsid w:val="00244BEC"/>
    <w:rsid w:val="0024582E"/>
    <w:rsid w:val="0024586B"/>
    <w:rsid w:val="002468F4"/>
    <w:rsid w:val="00246BA6"/>
    <w:rsid w:val="00246D73"/>
    <w:rsid w:val="002474C4"/>
    <w:rsid w:val="0025014B"/>
    <w:rsid w:val="002511DE"/>
    <w:rsid w:val="00252C73"/>
    <w:rsid w:val="00253297"/>
    <w:rsid w:val="002556DF"/>
    <w:rsid w:val="00257E79"/>
    <w:rsid w:val="00260397"/>
    <w:rsid w:val="00260A26"/>
    <w:rsid w:val="00261170"/>
    <w:rsid w:val="00261D16"/>
    <w:rsid w:val="00262CC1"/>
    <w:rsid w:val="00262F48"/>
    <w:rsid w:val="002638F9"/>
    <w:rsid w:val="002648F7"/>
    <w:rsid w:val="00264D7D"/>
    <w:rsid w:val="002652B1"/>
    <w:rsid w:val="00265D54"/>
    <w:rsid w:val="00267029"/>
    <w:rsid w:val="00267E4D"/>
    <w:rsid w:val="002714FE"/>
    <w:rsid w:val="00271DDC"/>
    <w:rsid w:val="002738DC"/>
    <w:rsid w:val="00274CFB"/>
    <w:rsid w:val="00275503"/>
    <w:rsid w:val="00275A30"/>
    <w:rsid w:val="00276629"/>
    <w:rsid w:val="0027784C"/>
    <w:rsid w:val="00280B14"/>
    <w:rsid w:val="00282F13"/>
    <w:rsid w:val="00283AE8"/>
    <w:rsid w:val="00284568"/>
    <w:rsid w:val="00284582"/>
    <w:rsid w:val="00284AA7"/>
    <w:rsid w:val="00285423"/>
    <w:rsid w:val="002863BC"/>
    <w:rsid w:val="00287E95"/>
    <w:rsid w:val="00290651"/>
    <w:rsid w:val="0029153F"/>
    <w:rsid w:val="00291B5B"/>
    <w:rsid w:val="00292502"/>
    <w:rsid w:val="002929C5"/>
    <w:rsid w:val="0029333D"/>
    <w:rsid w:val="002934F6"/>
    <w:rsid w:val="002946A8"/>
    <w:rsid w:val="002947A1"/>
    <w:rsid w:val="00294B0B"/>
    <w:rsid w:val="00294D2C"/>
    <w:rsid w:val="002957C3"/>
    <w:rsid w:val="002963F1"/>
    <w:rsid w:val="00296609"/>
    <w:rsid w:val="002977C6"/>
    <w:rsid w:val="002A0848"/>
    <w:rsid w:val="002A1712"/>
    <w:rsid w:val="002A1E63"/>
    <w:rsid w:val="002A1FF4"/>
    <w:rsid w:val="002A20F6"/>
    <w:rsid w:val="002A2411"/>
    <w:rsid w:val="002A241F"/>
    <w:rsid w:val="002A2546"/>
    <w:rsid w:val="002A3162"/>
    <w:rsid w:val="002A3604"/>
    <w:rsid w:val="002A44E1"/>
    <w:rsid w:val="002A48EB"/>
    <w:rsid w:val="002A52A2"/>
    <w:rsid w:val="002A5C2A"/>
    <w:rsid w:val="002A6371"/>
    <w:rsid w:val="002A63DE"/>
    <w:rsid w:val="002A67BE"/>
    <w:rsid w:val="002A6DF9"/>
    <w:rsid w:val="002A7299"/>
    <w:rsid w:val="002A753E"/>
    <w:rsid w:val="002A7887"/>
    <w:rsid w:val="002A7C4A"/>
    <w:rsid w:val="002B017E"/>
    <w:rsid w:val="002B03A0"/>
    <w:rsid w:val="002B1A69"/>
    <w:rsid w:val="002B272B"/>
    <w:rsid w:val="002B2A1F"/>
    <w:rsid w:val="002B3EC1"/>
    <w:rsid w:val="002B4094"/>
    <w:rsid w:val="002B43CF"/>
    <w:rsid w:val="002B4913"/>
    <w:rsid w:val="002B52FD"/>
    <w:rsid w:val="002B6498"/>
    <w:rsid w:val="002B6664"/>
    <w:rsid w:val="002B6C24"/>
    <w:rsid w:val="002B6F24"/>
    <w:rsid w:val="002B731E"/>
    <w:rsid w:val="002B74B0"/>
    <w:rsid w:val="002C040E"/>
    <w:rsid w:val="002C0A0D"/>
    <w:rsid w:val="002C0BA4"/>
    <w:rsid w:val="002C12D9"/>
    <w:rsid w:val="002C1C53"/>
    <w:rsid w:val="002C2757"/>
    <w:rsid w:val="002C28E9"/>
    <w:rsid w:val="002C2EB6"/>
    <w:rsid w:val="002C31EB"/>
    <w:rsid w:val="002C348C"/>
    <w:rsid w:val="002C3B54"/>
    <w:rsid w:val="002C3FAA"/>
    <w:rsid w:val="002C4B68"/>
    <w:rsid w:val="002C67DF"/>
    <w:rsid w:val="002C7088"/>
    <w:rsid w:val="002C768E"/>
    <w:rsid w:val="002D015E"/>
    <w:rsid w:val="002D07D6"/>
    <w:rsid w:val="002D1E8E"/>
    <w:rsid w:val="002D1F74"/>
    <w:rsid w:val="002D334D"/>
    <w:rsid w:val="002D4D10"/>
    <w:rsid w:val="002D5136"/>
    <w:rsid w:val="002D546A"/>
    <w:rsid w:val="002D68A5"/>
    <w:rsid w:val="002D6A37"/>
    <w:rsid w:val="002D7CD6"/>
    <w:rsid w:val="002E0A2B"/>
    <w:rsid w:val="002E1565"/>
    <w:rsid w:val="002E1894"/>
    <w:rsid w:val="002E21D3"/>
    <w:rsid w:val="002E2392"/>
    <w:rsid w:val="002E25FC"/>
    <w:rsid w:val="002E339E"/>
    <w:rsid w:val="002E34ED"/>
    <w:rsid w:val="002E37BE"/>
    <w:rsid w:val="002E56BB"/>
    <w:rsid w:val="002E598E"/>
    <w:rsid w:val="002E60FF"/>
    <w:rsid w:val="002F10C6"/>
    <w:rsid w:val="002F1669"/>
    <w:rsid w:val="002F23A8"/>
    <w:rsid w:val="002F2733"/>
    <w:rsid w:val="002F27B3"/>
    <w:rsid w:val="002F2925"/>
    <w:rsid w:val="002F3871"/>
    <w:rsid w:val="002F4DBD"/>
    <w:rsid w:val="002F55AC"/>
    <w:rsid w:val="002F57C9"/>
    <w:rsid w:val="002F5F2B"/>
    <w:rsid w:val="00300119"/>
    <w:rsid w:val="003027C3"/>
    <w:rsid w:val="0030283C"/>
    <w:rsid w:val="0030367C"/>
    <w:rsid w:val="00306580"/>
    <w:rsid w:val="00307A0F"/>
    <w:rsid w:val="00307BDD"/>
    <w:rsid w:val="00307C25"/>
    <w:rsid w:val="0031023D"/>
    <w:rsid w:val="0031081D"/>
    <w:rsid w:val="00312F53"/>
    <w:rsid w:val="003130E3"/>
    <w:rsid w:val="0031521E"/>
    <w:rsid w:val="00315403"/>
    <w:rsid w:val="00315A2A"/>
    <w:rsid w:val="00315B08"/>
    <w:rsid w:val="00316CCC"/>
    <w:rsid w:val="00316D49"/>
    <w:rsid w:val="00317FAA"/>
    <w:rsid w:val="0032099E"/>
    <w:rsid w:val="00320A36"/>
    <w:rsid w:val="00320A4F"/>
    <w:rsid w:val="0032154D"/>
    <w:rsid w:val="00321A91"/>
    <w:rsid w:val="00322653"/>
    <w:rsid w:val="00322A9F"/>
    <w:rsid w:val="00322EB5"/>
    <w:rsid w:val="003232F0"/>
    <w:rsid w:val="00325742"/>
    <w:rsid w:val="003260B4"/>
    <w:rsid w:val="0032675F"/>
    <w:rsid w:val="0033074A"/>
    <w:rsid w:val="00330DDB"/>
    <w:rsid w:val="003317C3"/>
    <w:rsid w:val="00332329"/>
    <w:rsid w:val="003328D8"/>
    <w:rsid w:val="003334A1"/>
    <w:rsid w:val="00334EED"/>
    <w:rsid w:val="00335216"/>
    <w:rsid w:val="0033549B"/>
    <w:rsid w:val="00335BC5"/>
    <w:rsid w:val="003362D7"/>
    <w:rsid w:val="00336C3B"/>
    <w:rsid w:val="0033729B"/>
    <w:rsid w:val="00337B16"/>
    <w:rsid w:val="00337D99"/>
    <w:rsid w:val="003407A4"/>
    <w:rsid w:val="00340888"/>
    <w:rsid w:val="00340A25"/>
    <w:rsid w:val="00341BC0"/>
    <w:rsid w:val="00342611"/>
    <w:rsid w:val="00342B51"/>
    <w:rsid w:val="00342F57"/>
    <w:rsid w:val="0034332A"/>
    <w:rsid w:val="00343911"/>
    <w:rsid w:val="00343C25"/>
    <w:rsid w:val="00343D98"/>
    <w:rsid w:val="003443A5"/>
    <w:rsid w:val="00345271"/>
    <w:rsid w:val="00345AD2"/>
    <w:rsid w:val="003472F5"/>
    <w:rsid w:val="00347D7F"/>
    <w:rsid w:val="00351B9D"/>
    <w:rsid w:val="00351D97"/>
    <w:rsid w:val="00351F80"/>
    <w:rsid w:val="0035260E"/>
    <w:rsid w:val="00352776"/>
    <w:rsid w:val="00352D1C"/>
    <w:rsid w:val="00352DBC"/>
    <w:rsid w:val="00352F85"/>
    <w:rsid w:val="00353630"/>
    <w:rsid w:val="0035369B"/>
    <w:rsid w:val="003541C1"/>
    <w:rsid w:val="003548FE"/>
    <w:rsid w:val="00355282"/>
    <w:rsid w:val="00357335"/>
    <w:rsid w:val="00357DC7"/>
    <w:rsid w:val="00357F9F"/>
    <w:rsid w:val="00360160"/>
    <w:rsid w:val="0036131E"/>
    <w:rsid w:val="00363C9E"/>
    <w:rsid w:val="003649B7"/>
    <w:rsid w:val="003649FC"/>
    <w:rsid w:val="00365080"/>
    <w:rsid w:val="00365D62"/>
    <w:rsid w:val="00367027"/>
    <w:rsid w:val="003671A1"/>
    <w:rsid w:val="00367CB0"/>
    <w:rsid w:val="00370D7E"/>
    <w:rsid w:val="0037127E"/>
    <w:rsid w:val="00371DFA"/>
    <w:rsid w:val="003736E9"/>
    <w:rsid w:val="00373D9B"/>
    <w:rsid w:val="00374022"/>
    <w:rsid w:val="003746C1"/>
    <w:rsid w:val="00374FC4"/>
    <w:rsid w:val="003756E4"/>
    <w:rsid w:val="00376593"/>
    <w:rsid w:val="0037690B"/>
    <w:rsid w:val="00376B75"/>
    <w:rsid w:val="00376D8C"/>
    <w:rsid w:val="003770CA"/>
    <w:rsid w:val="00377206"/>
    <w:rsid w:val="0037783C"/>
    <w:rsid w:val="00380424"/>
    <w:rsid w:val="003809DF"/>
    <w:rsid w:val="00380E02"/>
    <w:rsid w:val="00381653"/>
    <w:rsid w:val="003816E9"/>
    <w:rsid w:val="00381DCC"/>
    <w:rsid w:val="003837F2"/>
    <w:rsid w:val="00383B24"/>
    <w:rsid w:val="00383B85"/>
    <w:rsid w:val="0038441B"/>
    <w:rsid w:val="00384539"/>
    <w:rsid w:val="003866C9"/>
    <w:rsid w:val="00387012"/>
    <w:rsid w:val="00390C52"/>
    <w:rsid w:val="00390E82"/>
    <w:rsid w:val="00391138"/>
    <w:rsid w:val="00391511"/>
    <w:rsid w:val="0039161A"/>
    <w:rsid w:val="00391C25"/>
    <w:rsid w:val="00391D31"/>
    <w:rsid w:val="00392220"/>
    <w:rsid w:val="0039229D"/>
    <w:rsid w:val="0039425C"/>
    <w:rsid w:val="003946C4"/>
    <w:rsid w:val="00394987"/>
    <w:rsid w:val="00394C06"/>
    <w:rsid w:val="00395138"/>
    <w:rsid w:val="003965DD"/>
    <w:rsid w:val="003966DF"/>
    <w:rsid w:val="00397559"/>
    <w:rsid w:val="003A0069"/>
    <w:rsid w:val="003A03E5"/>
    <w:rsid w:val="003A117D"/>
    <w:rsid w:val="003A24DB"/>
    <w:rsid w:val="003A2550"/>
    <w:rsid w:val="003A3E07"/>
    <w:rsid w:val="003A56A2"/>
    <w:rsid w:val="003A5D78"/>
    <w:rsid w:val="003A6773"/>
    <w:rsid w:val="003B01B5"/>
    <w:rsid w:val="003B0D6A"/>
    <w:rsid w:val="003B1068"/>
    <w:rsid w:val="003B12A6"/>
    <w:rsid w:val="003B1E90"/>
    <w:rsid w:val="003B2231"/>
    <w:rsid w:val="003B3162"/>
    <w:rsid w:val="003B36AD"/>
    <w:rsid w:val="003B3D80"/>
    <w:rsid w:val="003B44AF"/>
    <w:rsid w:val="003B44D0"/>
    <w:rsid w:val="003B4BF0"/>
    <w:rsid w:val="003B4DBB"/>
    <w:rsid w:val="003B52E6"/>
    <w:rsid w:val="003B5504"/>
    <w:rsid w:val="003B622A"/>
    <w:rsid w:val="003B6A49"/>
    <w:rsid w:val="003C015D"/>
    <w:rsid w:val="003C1101"/>
    <w:rsid w:val="003C11CB"/>
    <w:rsid w:val="003C1FAC"/>
    <w:rsid w:val="003C1FCC"/>
    <w:rsid w:val="003C27D4"/>
    <w:rsid w:val="003C28B2"/>
    <w:rsid w:val="003C28BE"/>
    <w:rsid w:val="003C34CC"/>
    <w:rsid w:val="003C3CE0"/>
    <w:rsid w:val="003C3EDF"/>
    <w:rsid w:val="003C4C2B"/>
    <w:rsid w:val="003C5234"/>
    <w:rsid w:val="003C5303"/>
    <w:rsid w:val="003C6D1F"/>
    <w:rsid w:val="003D1B4D"/>
    <w:rsid w:val="003D220F"/>
    <w:rsid w:val="003D2CCA"/>
    <w:rsid w:val="003D3ACD"/>
    <w:rsid w:val="003D47F0"/>
    <w:rsid w:val="003D6AB9"/>
    <w:rsid w:val="003D6B46"/>
    <w:rsid w:val="003D6D85"/>
    <w:rsid w:val="003D740E"/>
    <w:rsid w:val="003D76AE"/>
    <w:rsid w:val="003D7C3B"/>
    <w:rsid w:val="003E0223"/>
    <w:rsid w:val="003E02C6"/>
    <w:rsid w:val="003E0A72"/>
    <w:rsid w:val="003E0F85"/>
    <w:rsid w:val="003E101A"/>
    <w:rsid w:val="003E5FC1"/>
    <w:rsid w:val="003E6033"/>
    <w:rsid w:val="003E6F6D"/>
    <w:rsid w:val="003E7447"/>
    <w:rsid w:val="003E7566"/>
    <w:rsid w:val="003F0227"/>
    <w:rsid w:val="003F069A"/>
    <w:rsid w:val="003F10AB"/>
    <w:rsid w:val="003F17C6"/>
    <w:rsid w:val="003F225A"/>
    <w:rsid w:val="003F2A0C"/>
    <w:rsid w:val="003F2AFB"/>
    <w:rsid w:val="003F34C9"/>
    <w:rsid w:val="003F3D6F"/>
    <w:rsid w:val="003F3ECB"/>
    <w:rsid w:val="003F4524"/>
    <w:rsid w:val="003F5520"/>
    <w:rsid w:val="003F5704"/>
    <w:rsid w:val="003F6305"/>
    <w:rsid w:val="003F70E7"/>
    <w:rsid w:val="004016F7"/>
    <w:rsid w:val="00401936"/>
    <w:rsid w:val="004023DA"/>
    <w:rsid w:val="004023F1"/>
    <w:rsid w:val="00402424"/>
    <w:rsid w:val="00402525"/>
    <w:rsid w:val="00403098"/>
    <w:rsid w:val="00403B14"/>
    <w:rsid w:val="00403BAA"/>
    <w:rsid w:val="004045AD"/>
    <w:rsid w:val="004048F4"/>
    <w:rsid w:val="00404AAE"/>
    <w:rsid w:val="00404D25"/>
    <w:rsid w:val="004053A3"/>
    <w:rsid w:val="00406548"/>
    <w:rsid w:val="00406D58"/>
    <w:rsid w:val="00410558"/>
    <w:rsid w:val="004126E8"/>
    <w:rsid w:val="004129A9"/>
    <w:rsid w:val="004129E5"/>
    <w:rsid w:val="00412B40"/>
    <w:rsid w:val="00414FD2"/>
    <w:rsid w:val="004155E3"/>
    <w:rsid w:val="00415ED3"/>
    <w:rsid w:val="0041627F"/>
    <w:rsid w:val="00416B66"/>
    <w:rsid w:val="0041713C"/>
    <w:rsid w:val="004175B4"/>
    <w:rsid w:val="0041775D"/>
    <w:rsid w:val="00420022"/>
    <w:rsid w:val="004205A6"/>
    <w:rsid w:val="004209C7"/>
    <w:rsid w:val="0042115D"/>
    <w:rsid w:val="0042220A"/>
    <w:rsid w:val="00424636"/>
    <w:rsid w:val="00424C9B"/>
    <w:rsid w:val="00425314"/>
    <w:rsid w:val="0042578D"/>
    <w:rsid w:val="00426652"/>
    <w:rsid w:val="0042704E"/>
    <w:rsid w:val="004309C9"/>
    <w:rsid w:val="004318D5"/>
    <w:rsid w:val="00431DE5"/>
    <w:rsid w:val="004328C8"/>
    <w:rsid w:val="00432FA2"/>
    <w:rsid w:val="004340F6"/>
    <w:rsid w:val="004356BF"/>
    <w:rsid w:val="0043593F"/>
    <w:rsid w:val="00440878"/>
    <w:rsid w:val="00440B6C"/>
    <w:rsid w:val="00441037"/>
    <w:rsid w:val="004412E4"/>
    <w:rsid w:val="00442388"/>
    <w:rsid w:val="00442CD6"/>
    <w:rsid w:val="004433FF"/>
    <w:rsid w:val="00443727"/>
    <w:rsid w:val="0044450F"/>
    <w:rsid w:val="00444E85"/>
    <w:rsid w:val="004450AE"/>
    <w:rsid w:val="004460D5"/>
    <w:rsid w:val="00447363"/>
    <w:rsid w:val="004473DE"/>
    <w:rsid w:val="004475B2"/>
    <w:rsid w:val="00451420"/>
    <w:rsid w:val="00451E5E"/>
    <w:rsid w:val="00452293"/>
    <w:rsid w:val="00453D77"/>
    <w:rsid w:val="00455078"/>
    <w:rsid w:val="00455680"/>
    <w:rsid w:val="004559BF"/>
    <w:rsid w:val="00455D61"/>
    <w:rsid w:val="00455F06"/>
    <w:rsid w:val="00460528"/>
    <w:rsid w:val="00460AC0"/>
    <w:rsid w:val="00460C23"/>
    <w:rsid w:val="0046142E"/>
    <w:rsid w:val="004627F4"/>
    <w:rsid w:val="0046475F"/>
    <w:rsid w:val="004648F7"/>
    <w:rsid w:val="00464D21"/>
    <w:rsid w:val="0046546F"/>
    <w:rsid w:val="004664E6"/>
    <w:rsid w:val="00466C29"/>
    <w:rsid w:val="00466C32"/>
    <w:rsid w:val="00467269"/>
    <w:rsid w:val="004712E8"/>
    <w:rsid w:val="004712FC"/>
    <w:rsid w:val="004723C1"/>
    <w:rsid w:val="0047302E"/>
    <w:rsid w:val="0047354D"/>
    <w:rsid w:val="004736A1"/>
    <w:rsid w:val="00473B14"/>
    <w:rsid w:val="00473D20"/>
    <w:rsid w:val="004747BB"/>
    <w:rsid w:val="00475693"/>
    <w:rsid w:val="004772A2"/>
    <w:rsid w:val="0047785E"/>
    <w:rsid w:val="004803D8"/>
    <w:rsid w:val="0048049D"/>
    <w:rsid w:val="00480718"/>
    <w:rsid w:val="00480896"/>
    <w:rsid w:val="00481515"/>
    <w:rsid w:val="004828CD"/>
    <w:rsid w:val="00482CF8"/>
    <w:rsid w:val="004835E2"/>
    <w:rsid w:val="0048378A"/>
    <w:rsid w:val="00483D6D"/>
    <w:rsid w:val="00484C05"/>
    <w:rsid w:val="004868BA"/>
    <w:rsid w:val="00486B74"/>
    <w:rsid w:val="00487CBB"/>
    <w:rsid w:val="00487F6C"/>
    <w:rsid w:val="004907EC"/>
    <w:rsid w:val="004908EA"/>
    <w:rsid w:val="00490EAB"/>
    <w:rsid w:val="00490FC8"/>
    <w:rsid w:val="00490FC9"/>
    <w:rsid w:val="00492356"/>
    <w:rsid w:val="004923EF"/>
    <w:rsid w:val="004935CE"/>
    <w:rsid w:val="00494478"/>
    <w:rsid w:val="00494D1C"/>
    <w:rsid w:val="0049526E"/>
    <w:rsid w:val="004955F8"/>
    <w:rsid w:val="00496206"/>
    <w:rsid w:val="004963D1"/>
    <w:rsid w:val="004968BD"/>
    <w:rsid w:val="00497FD1"/>
    <w:rsid w:val="004A073E"/>
    <w:rsid w:val="004A084A"/>
    <w:rsid w:val="004A1EA8"/>
    <w:rsid w:val="004A248C"/>
    <w:rsid w:val="004A2E0E"/>
    <w:rsid w:val="004A332F"/>
    <w:rsid w:val="004A3B86"/>
    <w:rsid w:val="004A4681"/>
    <w:rsid w:val="004A5273"/>
    <w:rsid w:val="004A57A9"/>
    <w:rsid w:val="004A5CAD"/>
    <w:rsid w:val="004A5D75"/>
    <w:rsid w:val="004A6121"/>
    <w:rsid w:val="004A622E"/>
    <w:rsid w:val="004A626E"/>
    <w:rsid w:val="004A7ECD"/>
    <w:rsid w:val="004B03E4"/>
    <w:rsid w:val="004B0E54"/>
    <w:rsid w:val="004B15C0"/>
    <w:rsid w:val="004B2469"/>
    <w:rsid w:val="004B3B72"/>
    <w:rsid w:val="004B4C97"/>
    <w:rsid w:val="004B4FF9"/>
    <w:rsid w:val="004B53FC"/>
    <w:rsid w:val="004B55C5"/>
    <w:rsid w:val="004B5762"/>
    <w:rsid w:val="004B692B"/>
    <w:rsid w:val="004B7288"/>
    <w:rsid w:val="004B7477"/>
    <w:rsid w:val="004C01A6"/>
    <w:rsid w:val="004C0B1E"/>
    <w:rsid w:val="004C20D8"/>
    <w:rsid w:val="004C2D20"/>
    <w:rsid w:val="004C4151"/>
    <w:rsid w:val="004C42B1"/>
    <w:rsid w:val="004C4794"/>
    <w:rsid w:val="004C4C8D"/>
    <w:rsid w:val="004C4E04"/>
    <w:rsid w:val="004C508F"/>
    <w:rsid w:val="004C5694"/>
    <w:rsid w:val="004C5719"/>
    <w:rsid w:val="004D00F5"/>
    <w:rsid w:val="004D0150"/>
    <w:rsid w:val="004D01CB"/>
    <w:rsid w:val="004D0D6C"/>
    <w:rsid w:val="004D15D2"/>
    <w:rsid w:val="004D1978"/>
    <w:rsid w:val="004D28EB"/>
    <w:rsid w:val="004D2A0E"/>
    <w:rsid w:val="004D37C2"/>
    <w:rsid w:val="004D3996"/>
    <w:rsid w:val="004D3CFC"/>
    <w:rsid w:val="004D4064"/>
    <w:rsid w:val="004D45E3"/>
    <w:rsid w:val="004D5583"/>
    <w:rsid w:val="004D5C22"/>
    <w:rsid w:val="004D5CB3"/>
    <w:rsid w:val="004D5CB7"/>
    <w:rsid w:val="004E03F4"/>
    <w:rsid w:val="004E061C"/>
    <w:rsid w:val="004E0F16"/>
    <w:rsid w:val="004E1E51"/>
    <w:rsid w:val="004E3A83"/>
    <w:rsid w:val="004E3DDF"/>
    <w:rsid w:val="004E66D8"/>
    <w:rsid w:val="004E6820"/>
    <w:rsid w:val="004E6988"/>
    <w:rsid w:val="004F1C93"/>
    <w:rsid w:val="004F212E"/>
    <w:rsid w:val="004F403D"/>
    <w:rsid w:val="004F4B06"/>
    <w:rsid w:val="004F50DC"/>
    <w:rsid w:val="004F512D"/>
    <w:rsid w:val="004F558E"/>
    <w:rsid w:val="004F5941"/>
    <w:rsid w:val="004F661A"/>
    <w:rsid w:val="004F6A39"/>
    <w:rsid w:val="004F7B37"/>
    <w:rsid w:val="005000B5"/>
    <w:rsid w:val="005003B0"/>
    <w:rsid w:val="00500FFB"/>
    <w:rsid w:val="00502207"/>
    <w:rsid w:val="00502BAF"/>
    <w:rsid w:val="00502DCA"/>
    <w:rsid w:val="005039A1"/>
    <w:rsid w:val="00504301"/>
    <w:rsid w:val="00504FA1"/>
    <w:rsid w:val="00505195"/>
    <w:rsid w:val="0050528B"/>
    <w:rsid w:val="005058A2"/>
    <w:rsid w:val="0050686E"/>
    <w:rsid w:val="00506F46"/>
    <w:rsid w:val="00510215"/>
    <w:rsid w:val="005133CA"/>
    <w:rsid w:val="00514509"/>
    <w:rsid w:val="00514BFF"/>
    <w:rsid w:val="005156B0"/>
    <w:rsid w:val="00515C8F"/>
    <w:rsid w:val="00515D76"/>
    <w:rsid w:val="00516257"/>
    <w:rsid w:val="00516A62"/>
    <w:rsid w:val="00516A68"/>
    <w:rsid w:val="00516EF9"/>
    <w:rsid w:val="00517411"/>
    <w:rsid w:val="00517508"/>
    <w:rsid w:val="005210F3"/>
    <w:rsid w:val="00521100"/>
    <w:rsid w:val="0052155E"/>
    <w:rsid w:val="00522ADD"/>
    <w:rsid w:val="005231CB"/>
    <w:rsid w:val="005233DB"/>
    <w:rsid w:val="00523D71"/>
    <w:rsid w:val="00523DE1"/>
    <w:rsid w:val="00524632"/>
    <w:rsid w:val="005248FC"/>
    <w:rsid w:val="00524AF6"/>
    <w:rsid w:val="00524B40"/>
    <w:rsid w:val="00527F7E"/>
    <w:rsid w:val="00530CCE"/>
    <w:rsid w:val="005310F4"/>
    <w:rsid w:val="0053176E"/>
    <w:rsid w:val="00531B12"/>
    <w:rsid w:val="00531DFB"/>
    <w:rsid w:val="00532ABF"/>
    <w:rsid w:val="005335C9"/>
    <w:rsid w:val="0053388D"/>
    <w:rsid w:val="00533961"/>
    <w:rsid w:val="00533C0A"/>
    <w:rsid w:val="00533E1D"/>
    <w:rsid w:val="005341A3"/>
    <w:rsid w:val="00534DA9"/>
    <w:rsid w:val="005350EC"/>
    <w:rsid w:val="00535B32"/>
    <w:rsid w:val="00535E6F"/>
    <w:rsid w:val="00536411"/>
    <w:rsid w:val="00536C36"/>
    <w:rsid w:val="00536DFA"/>
    <w:rsid w:val="005408D7"/>
    <w:rsid w:val="00541C25"/>
    <w:rsid w:val="005439AC"/>
    <w:rsid w:val="005446E6"/>
    <w:rsid w:val="005449EB"/>
    <w:rsid w:val="005451ED"/>
    <w:rsid w:val="005457F2"/>
    <w:rsid w:val="00546404"/>
    <w:rsid w:val="00546829"/>
    <w:rsid w:val="005468D1"/>
    <w:rsid w:val="00547BFD"/>
    <w:rsid w:val="00551C69"/>
    <w:rsid w:val="00551C9E"/>
    <w:rsid w:val="0055229C"/>
    <w:rsid w:val="00552A1A"/>
    <w:rsid w:val="00552EB2"/>
    <w:rsid w:val="00553548"/>
    <w:rsid w:val="005538A9"/>
    <w:rsid w:val="00553A92"/>
    <w:rsid w:val="005542BE"/>
    <w:rsid w:val="005543A7"/>
    <w:rsid w:val="00554F05"/>
    <w:rsid w:val="0055723C"/>
    <w:rsid w:val="0056028A"/>
    <w:rsid w:val="00560888"/>
    <w:rsid w:val="00560F26"/>
    <w:rsid w:val="00561782"/>
    <w:rsid w:val="00562466"/>
    <w:rsid w:val="00562536"/>
    <w:rsid w:val="00562C2E"/>
    <w:rsid w:val="00562C7C"/>
    <w:rsid w:val="00562D0C"/>
    <w:rsid w:val="0056315C"/>
    <w:rsid w:val="00563622"/>
    <w:rsid w:val="005638FF"/>
    <w:rsid w:val="00563F9B"/>
    <w:rsid w:val="00564293"/>
    <w:rsid w:val="005650F4"/>
    <w:rsid w:val="005652F9"/>
    <w:rsid w:val="005654D9"/>
    <w:rsid w:val="00566016"/>
    <w:rsid w:val="005660D5"/>
    <w:rsid w:val="005665FB"/>
    <w:rsid w:val="00566939"/>
    <w:rsid w:val="00567341"/>
    <w:rsid w:val="0057068D"/>
    <w:rsid w:val="00570DF9"/>
    <w:rsid w:val="005717A8"/>
    <w:rsid w:val="00571DE7"/>
    <w:rsid w:val="005727D8"/>
    <w:rsid w:val="00573B7C"/>
    <w:rsid w:val="0057446E"/>
    <w:rsid w:val="005760FE"/>
    <w:rsid w:val="00576B6E"/>
    <w:rsid w:val="0057718A"/>
    <w:rsid w:val="0057731C"/>
    <w:rsid w:val="005800C2"/>
    <w:rsid w:val="005811D7"/>
    <w:rsid w:val="00581421"/>
    <w:rsid w:val="00581E59"/>
    <w:rsid w:val="005833F5"/>
    <w:rsid w:val="00583487"/>
    <w:rsid w:val="0058468D"/>
    <w:rsid w:val="00584CBD"/>
    <w:rsid w:val="00584E75"/>
    <w:rsid w:val="005856B6"/>
    <w:rsid w:val="00585B93"/>
    <w:rsid w:val="00586A77"/>
    <w:rsid w:val="005870DE"/>
    <w:rsid w:val="00587396"/>
    <w:rsid w:val="005877AC"/>
    <w:rsid w:val="00587C3E"/>
    <w:rsid w:val="00590107"/>
    <w:rsid w:val="005909AB"/>
    <w:rsid w:val="00590E28"/>
    <w:rsid w:val="00592373"/>
    <w:rsid w:val="00592759"/>
    <w:rsid w:val="00592C8B"/>
    <w:rsid w:val="00594EF0"/>
    <w:rsid w:val="005954FE"/>
    <w:rsid w:val="0059553E"/>
    <w:rsid w:val="005964AB"/>
    <w:rsid w:val="0059661C"/>
    <w:rsid w:val="00597131"/>
    <w:rsid w:val="0059763D"/>
    <w:rsid w:val="0059768F"/>
    <w:rsid w:val="0059795C"/>
    <w:rsid w:val="00597ECF"/>
    <w:rsid w:val="005A1276"/>
    <w:rsid w:val="005A1AC7"/>
    <w:rsid w:val="005A25D0"/>
    <w:rsid w:val="005A32C0"/>
    <w:rsid w:val="005A35F0"/>
    <w:rsid w:val="005A42D4"/>
    <w:rsid w:val="005A53F3"/>
    <w:rsid w:val="005A5ECD"/>
    <w:rsid w:val="005A7841"/>
    <w:rsid w:val="005A7B4E"/>
    <w:rsid w:val="005B0152"/>
    <w:rsid w:val="005B03DA"/>
    <w:rsid w:val="005B064A"/>
    <w:rsid w:val="005B0A47"/>
    <w:rsid w:val="005B0C3E"/>
    <w:rsid w:val="005B2BC1"/>
    <w:rsid w:val="005B411F"/>
    <w:rsid w:val="005B4E80"/>
    <w:rsid w:val="005B510A"/>
    <w:rsid w:val="005B54EE"/>
    <w:rsid w:val="005B5716"/>
    <w:rsid w:val="005B5941"/>
    <w:rsid w:val="005B6CDE"/>
    <w:rsid w:val="005B74B8"/>
    <w:rsid w:val="005C056E"/>
    <w:rsid w:val="005C1285"/>
    <w:rsid w:val="005C1CF5"/>
    <w:rsid w:val="005C2797"/>
    <w:rsid w:val="005C32D8"/>
    <w:rsid w:val="005C3B69"/>
    <w:rsid w:val="005C44E9"/>
    <w:rsid w:val="005C465C"/>
    <w:rsid w:val="005C4B0A"/>
    <w:rsid w:val="005C57CE"/>
    <w:rsid w:val="005C6474"/>
    <w:rsid w:val="005C6F7B"/>
    <w:rsid w:val="005C7AA8"/>
    <w:rsid w:val="005C7FE6"/>
    <w:rsid w:val="005D00BB"/>
    <w:rsid w:val="005D0208"/>
    <w:rsid w:val="005D05CE"/>
    <w:rsid w:val="005D0919"/>
    <w:rsid w:val="005D0F61"/>
    <w:rsid w:val="005D0F81"/>
    <w:rsid w:val="005D13E8"/>
    <w:rsid w:val="005D1E61"/>
    <w:rsid w:val="005D27FD"/>
    <w:rsid w:val="005D2994"/>
    <w:rsid w:val="005D2A1F"/>
    <w:rsid w:val="005D48D0"/>
    <w:rsid w:val="005D5756"/>
    <w:rsid w:val="005D6560"/>
    <w:rsid w:val="005D7234"/>
    <w:rsid w:val="005D7D20"/>
    <w:rsid w:val="005E084F"/>
    <w:rsid w:val="005E0995"/>
    <w:rsid w:val="005E1507"/>
    <w:rsid w:val="005E216F"/>
    <w:rsid w:val="005E2648"/>
    <w:rsid w:val="005E2B2A"/>
    <w:rsid w:val="005E377A"/>
    <w:rsid w:val="005E3FD6"/>
    <w:rsid w:val="005E444F"/>
    <w:rsid w:val="005E5231"/>
    <w:rsid w:val="005E5324"/>
    <w:rsid w:val="005E5FD9"/>
    <w:rsid w:val="005E7AEE"/>
    <w:rsid w:val="005F073D"/>
    <w:rsid w:val="005F0B5C"/>
    <w:rsid w:val="005F0D79"/>
    <w:rsid w:val="005F1B3C"/>
    <w:rsid w:val="005F3920"/>
    <w:rsid w:val="005F3C40"/>
    <w:rsid w:val="005F498B"/>
    <w:rsid w:val="005F4BF9"/>
    <w:rsid w:val="005F4F22"/>
    <w:rsid w:val="005F545D"/>
    <w:rsid w:val="005F558D"/>
    <w:rsid w:val="005F56FB"/>
    <w:rsid w:val="005F5F02"/>
    <w:rsid w:val="005F71BC"/>
    <w:rsid w:val="005F75FA"/>
    <w:rsid w:val="00600389"/>
    <w:rsid w:val="006003A3"/>
    <w:rsid w:val="0060093A"/>
    <w:rsid w:val="006015AA"/>
    <w:rsid w:val="00601967"/>
    <w:rsid w:val="00601DA6"/>
    <w:rsid w:val="00603474"/>
    <w:rsid w:val="0060369C"/>
    <w:rsid w:val="006047ED"/>
    <w:rsid w:val="00605407"/>
    <w:rsid w:val="00606119"/>
    <w:rsid w:val="0060644D"/>
    <w:rsid w:val="006079DD"/>
    <w:rsid w:val="00610146"/>
    <w:rsid w:val="00610893"/>
    <w:rsid w:val="00610C09"/>
    <w:rsid w:val="00610E9D"/>
    <w:rsid w:val="006112F5"/>
    <w:rsid w:val="006120C2"/>
    <w:rsid w:val="006131BB"/>
    <w:rsid w:val="0061329B"/>
    <w:rsid w:val="0061389E"/>
    <w:rsid w:val="00614550"/>
    <w:rsid w:val="00614659"/>
    <w:rsid w:val="00614CBB"/>
    <w:rsid w:val="0061541B"/>
    <w:rsid w:val="00615521"/>
    <w:rsid w:val="0061664A"/>
    <w:rsid w:val="00616C5E"/>
    <w:rsid w:val="00617614"/>
    <w:rsid w:val="0061761B"/>
    <w:rsid w:val="00617775"/>
    <w:rsid w:val="00620A99"/>
    <w:rsid w:val="00620D9A"/>
    <w:rsid w:val="00621168"/>
    <w:rsid w:val="006228E2"/>
    <w:rsid w:val="00623410"/>
    <w:rsid w:val="0062348B"/>
    <w:rsid w:val="00623521"/>
    <w:rsid w:val="006237AE"/>
    <w:rsid w:val="00623DC6"/>
    <w:rsid w:val="00624583"/>
    <w:rsid w:val="00627C05"/>
    <w:rsid w:val="00627F38"/>
    <w:rsid w:val="006300E7"/>
    <w:rsid w:val="006314A0"/>
    <w:rsid w:val="0063276F"/>
    <w:rsid w:val="0063368E"/>
    <w:rsid w:val="00633891"/>
    <w:rsid w:val="006338F7"/>
    <w:rsid w:val="00633DB1"/>
    <w:rsid w:val="006347F5"/>
    <w:rsid w:val="0063631F"/>
    <w:rsid w:val="00637184"/>
    <w:rsid w:val="00637A77"/>
    <w:rsid w:val="006400B7"/>
    <w:rsid w:val="00641194"/>
    <w:rsid w:val="006415FE"/>
    <w:rsid w:val="00641C19"/>
    <w:rsid w:val="00642424"/>
    <w:rsid w:val="00642DDB"/>
    <w:rsid w:val="00643917"/>
    <w:rsid w:val="00643B19"/>
    <w:rsid w:val="006447F3"/>
    <w:rsid w:val="0064483C"/>
    <w:rsid w:val="006450FA"/>
    <w:rsid w:val="006454DF"/>
    <w:rsid w:val="00646283"/>
    <w:rsid w:val="00646DBC"/>
    <w:rsid w:val="00647856"/>
    <w:rsid w:val="0064785D"/>
    <w:rsid w:val="00647B7E"/>
    <w:rsid w:val="006501B0"/>
    <w:rsid w:val="006501CE"/>
    <w:rsid w:val="006506FC"/>
    <w:rsid w:val="00650744"/>
    <w:rsid w:val="006508A1"/>
    <w:rsid w:val="00650DAE"/>
    <w:rsid w:val="00652766"/>
    <w:rsid w:val="006527C0"/>
    <w:rsid w:val="00653040"/>
    <w:rsid w:val="006530EC"/>
    <w:rsid w:val="0065340C"/>
    <w:rsid w:val="00653DAF"/>
    <w:rsid w:val="00655AA2"/>
    <w:rsid w:val="00655B2D"/>
    <w:rsid w:val="00656130"/>
    <w:rsid w:val="0065682A"/>
    <w:rsid w:val="00657C5A"/>
    <w:rsid w:val="00660AB0"/>
    <w:rsid w:val="00661131"/>
    <w:rsid w:val="006638C0"/>
    <w:rsid w:val="00663AD6"/>
    <w:rsid w:val="00664238"/>
    <w:rsid w:val="00664CB3"/>
    <w:rsid w:val="0066517B"/>
    <w:rsid w:val="00665489"/>
    <w:rsid w:val="006662D9"/>
    <w:rsid w:val="00666305"/>
    <w:rsid w:val="0066793E"/>
    <w:rsid w:val="00670520"/>
    <w:rsid w:val="006726BE"/>
    <w:rsid w:val="00675B2F"/>
    <w:rsid w:val="00675E51"/>
    <w:rsid w:val="006768B7"/>
    <w:rsid w:val="00676B25"/>
    <w:rsid w:val="0067723F"/>
    <w:rsid w:val="00681EA9"/>
    <w:rsid w:val="00682F25"/>
    <w:rsid w:val="00684503"/>
    <w:rsid w:val="00684A80"/>
    <w:rsid w:val="00684E5B"/>
    <w:rsid w:val="00685B84"/>
    <w:rsid w:val="00685EE8"/>
    <w:rsid w:val="00686816"/>
    <w:rsid w:val="00690DBA"/>
    <w:rsid w:val="006915B5"/>
    <w:rsid w:val="006919A1"/>
    <w:rsid w:val="00691D2C"/>
    <w:rsid w:val="00692028"/>
    <w:rsid w:val="00692150"/>
    <w:rsid w:val="006931D0"/>
    <w:rsid w:val="0069341A"/>
    <w:rsid w:val="0069364C"/>
    <w:rsid w:val="006937EC"/>
    <w:rsid w:val="00695295"/>
    <w:rsid w:val="006A12AA"/>
    <w:rsid w:val="006A22B9"/>
    <w:rsid w:val="006A23FB"/>
    <w:rsid w:val="006A2FEA"/>
    <w:rsid w:val="006A37D3"/>
    <w:rsid w:val="006A424F"/>
    <w:rsid w:val="006A4AEA"/>
    <w:rsid w:val="006A5B0D"/>
    <w:rsid w:val="006A796E"/>
    <w:rsid w:val="006A7E7F"/>
    <w:rsid w:val="006B1CF7"/>
    <w:rsid w:val="006B2836"/>
    <w:rsid w:val="006B3869"/>
    <w:rsid w:val="006B38A5"/>
    <w:rsid w:val="006B3941"/>
    <w:rsid w:val="006B4579"/>
    <w:rsid w:val="006B4A2D"/>
    <w:rsid w:val="006B5519"/>
    <w:rsid w:val="006B593C"/>
    <w:rsid w:val="006B5B35"/>
    <w:rsid w:val="006B5CF4"/>
    <w:rsid w:val="006B5EF2"/>
    <w:rsid w:val="006B626A"/>
    <w:rsid w:val="006B691D"/>
    <w:rsid w:val="006B6C80"/>
    <w:rsid w:val="006C016B"/>
    <w:rsid w:val="006C0F28"/>
    <w:rsid w:val="006C196B"/>
    <w:rsid w:val="006C19F4"/>
    <w:rsid w:val="006C1CDD"/>
    <w:rsid w:val="006C1F6B"/>
    <w:rsid w:val="006C427C"/>
    <w:rsid w:val="006C4948"/>
    <w:rsid w:val="006C4956"/>
    <w:rsid w:val="006C4C15"/>
    <w:rsid w:val="006C6B2E"/>
    <w:rsid w:val="006C6F2C"/>
    <w:rsid w:val="006D0479"/>
    <w:rsid w:val="006D0D55"/>
    <w:rsid w:val="006D11F4"/>
    <w:rsid w:val="006D14ED"/>
    <w:rsid w:val="006D2F30"/>
    <w:rsid w:val="006D3D44"/>
    <w:rsid w:val="006D4184"/>
    <w:rsid w:val="006D4A3C"/>
    <w:rsid w:val="006D4D21"/>
    <w:rsid w:val="006D5D52"/>
    <w:rsid w:val="006D60B3"/>
    <w:rsid w:val="006D6A79"/>
    <w:rsid w:val="006D6BBB"/>
    <w:rsid w:val="006D7CD5"/>
    <w:rsid w:val="006E00CA"/>
    <w:rsid w:val="006E09EE"/>
    <w:rsid w:val="006E0A20"/>
    <w:rsid w:val="006E0EBF"/>
    <w:rsid w:val="006E137E"/>
    <w:rsid w:val="006E1434"/>
    <w:rsid w:val="006E34EF"/>
    <w:rsid w:val="006E428F"/>
    <w:rsid w:val="006E53D1"/>
    <w:rsid w:val="006E7EEE"/>
    <w:rsid w:val="006E7F2B"/>
    <w:rsid w:val="006F068E"/>
    <w:rsid w:val="006F16B2"/>
    <w:rsid w:val="006F1CB3"/>
    <w:rsid w:val="006F20D6"/>
    <w:rsid w:val="006F2127"/>
    <w:rsid w:val="006F21C8"/>
    <w:rsid w:val="006F35E1"/>
    <w:rsid w:val="006F3A5F"/>
    <w:rsid w:val="006F3A87"/>
    <w:rsid w:val="006F3C06"/>
    <w:rsid w:val="006F4F47"/>
    <w:rsid w:val="006F55F3"/>
    <w:rsid w:val="007013CA"/>
    <w:rsid w:val="00702AC2"/>
    <w:rsid w:val="00702B90"/>
    <w:rsid w:val="00702D78"/>
    <w:rsid w:val="0070340C"/>
    <w:rsid w:val="007040ED"/>
    <w:rsid w:val="00704506"/>
    <w:rsid w:val="00705293"/>
    <w:rsid w:val="00706046"/>
    <w:rsid w:val="00706E72"/>
    <w:rsid w:val="007122E6"/>
    <w:rsid w:val="00712961"/>
    <w:rsid w:val="00712E25"/>
    <w:rsid w:val="007137B1"/>
    <w:rsid w:val="007137BE"/>
    <w:rsid w:val="007141D9"/>
    <w:rsid w:val="00714745"/>
    <w:rsid w:val="00715013"/>
    <w:rsid w:val="00715043"/>
    <w:rsid w:val="00715244"/>
    <w:rsid w:val="00716197"/>
    <w:rsid w:val="007165DE"/>
    <w:rsid w:val="00717714"/>
    <w:rsid w:val="0071774E"/>
    <w:rsid w:val="00717994"/>
    <w:rsid w:val="00721661"/>
    <w:rsid w:val="00721B00"/>
    <w:rsid w:val="00721E4C"/>
    <w:rsid w:val="00723F6B"/>
    <w:rsid w:val="007242DB"/>
    <w:rsid w:val="0072591F"/>
    <w:rsid w:val="00725FD8"/>
    <w:rsid w:val="0072724D"/>
    <w:rsid w:val="00727EED"/>
    <w:rsid w:val="00731AB7"/>
    <w:rsid w:val="00731D2A"/>
    <w:rsid w:val="00731E2A"/>
    <w:rsid w:val="0073251F"/>
    <w:rsid w:val="0073273A"/>
    <w:rsid w:val="007363E3"/>
    <w:rsid w:val="0073677A"/>
    <w:rsid w:val="007376C7"/>
    <w:rsid w:val="00740FAD"/>
    <w:rsid w:val="007413A0"/>
    <w:rsid w:val="007425F1"/>
    <w:rsid w:val="00742F29"/>
    <w:rsid w:val="00743302"/>
    <w:rsid w:val="007435BC"/>
    <w:rsid w:val="00743883"/>
    <w:rsid w:val="00743B25"/>
    <w:rsid w:val="00745380"/>
    <w:rsid w:val="0074591C"/>
    <w:rsid w:val="00747D43"/>
    <w:rsid w:val="0075006B"/>
    <w:rsid w:val="0075066D"/>
    <w:rsid w:val="00750BEC"/>
    <w:rsid w:val="00750F35"/>
    <w:rsid w:val="0075138C"/>
    <w:rsid w:val="00752286"/>
    <w:rsid w:val="007526C0"/>
    <w:rsid w:val="00752BB3"/>
    <w:rsid w:val="00752ECC"/>
    <w:rsid w:val="00753406"/>
    <w:rsid w:val="00753AD0"/>
    <w:rsid w:val="00754366"/>
    <w:rsid w:val="00754380"/>
    <w:rsid w:val="0075511E"/>
    <w:rsid w:val="007558A4"/>
    <w:rsid w:val="00755DCB"/>
    <w:rsid w:val="007604AD"/>
    <w:rsid w:val="00760660"/>
    <w:rsid w:val="007608EB"/>
    <w:rsid w:val="00760CB3"/>
    <w:rsid w:val="00761046"/>
    <w:rsid w:val="007613F3"/>
    <w:rsid w:val="007622F6"/>
    <w:rsid w:val="007626FB"/>
    <w:rsid w:val="007628BA"/>
    <w:rsid w:val="00762A76"/>
    <w:rsid w:val="00763393"/>
    <w:rsid w:val="007633B7"/>
    <w:rsid w:val="00763FB2"/>
    <w:rsid w:val="0076448F"/>
    <w:rsid w:val="00764A1B"/>
    <w:rsid w:val="00764A4F"/>
    <w:rsid w:val="00764B16"/>
    <w:rsid w:val="00765BBD"/>
    <w:rsid w:val="00765E89"/>
    <w:rsid w:val="0076655C"/>
    <w:rsid w:val="00767517"/>
    <w:rsid w:val="00767783"/>
    <w:rsid w:val="007704F1"/>
    <w:rsid w:val="007725E5"/>
    <w:rsid w:val="00772D8A"/>
    <w:rsid w:val="007743A3"/>
    <w:rsid w:val="007748DF"/>
    <w:rsid w:val="00775C78"/>
    <w:rsid w:val="00776248"/>
    <w:rsid w:val="00776441"/>
    <w:rsid w:val="00777CBA"/>
    <w:rsid w:val="007810D1"/>
    <w:rsid w:val="00781516"/>
    <w:rsid w:val="007818EA"/>
    <w:rsid w:val="00781952"/>
    <w:rsid w:val="0078204D"/>
    <w:rsid w:val="0078332E"/>
    <w:rsid w:val="00783938"/>
    <w:rsid w:val="00783BDB"/>
    <w:rsid w:val="00783CAE"/>
    <w:rsid w:val="00785BA0"/>
    <w:rsid w:val="00785BB2"/>
    <w:rsid w:val="007860C2"/>
    <w:rsid w:val="0078727E"/>
    <w:rsid w:val="0079116E"/>
    <w:rsid w:val="00791414"/>
    <w:rsid w:val="00791B35"/>
    <w:rsid w:val="00791B45"/>
    <w:rsid w:val="00791D85"/>
    <w:rsid w:val="00792B84"/>
    <w:rsid w:val="00793720"/>
    <w:rsid w:val="00793A7A"/>
    <w:rsid w:val="00794843"/>
    <w:rsid w:val="00794CB9"/>
    <w:rsid w:val="00795796"/>
    <w:rsid w:val="0079634E"/>
    <w:rsid w:val="007964F3"/>
    <w:rsid w:val="007973B4"/>
    <w:rsid w:val="00797C07"/>
    <w:rsid w:val="00797E29"/>
    <w:rsid w:val="00797E5C"/>
    <w:rsid w:val="007A20B3"/>
    <w:rsid w:val="007A2103"/>
    <w:rsid w:val="007A2788"/>
    <w:rsid w:val="007A2954"/>
    <w:rsid w:val="007A2D21"/>
    <w:rsid w:val="007A30A9"/>
    <w:rsid w:val="007A3F9E"/>
    <w:rsid w:val="007A4B72"/>
    <w:rsid w:val="007A5348"/>
    <w:rsid w:val="007A5F9C"/>
    <w:rsid w:val="007A7FDE"/>
    <w:rsid w:val="007B0110"/>
    <w:rsid w:val="007B0149"/>
    <w:rsid w:val="007B01F9"/>
    <w:rsid w:val="007B03A0"/>
    <w:rsid w:val="007B0E4B"/>
    <w:rsid w:val="007B194E"/>
    <w:rsid w:val="007B1D39"/>
    <w:rsid w:val="007B2AA2"/>
    <w:rsid w:val="007B3E34"/>
    <w:rsid w:val="007B4F3C"/>
    <w:rsid w:val="007B5E93"/>
    <w:rsid w:val="007B6C00"/>
    <w:rsid w:val="007B715C"/>
    <w:rsid w:val="007B7831"/>
    <w:rsid w:val="007B790A"/>
    <w:rsid w:val="007C01A4"/>
    <w:rsid w:val="007C0218"/>
    <w:rsid w:val="007C02AC"/>
    <w:rsid w:val="007C0E5C"/>
    <w:rsid w:val="007C1051"/>
    <w:rsid w:val="007C2C06"/>
    <w:rsid w:val="007C3798"/>
    <w:rsid w:val="007C3A29"/>
    <w:rsid w:val="007C3BBF"/>
    <w:rsid w:val="007C4518"/>
    <w:rsid w:val="007C54E1"/>
    <w:rsid w:val="007C5AA5"/>
    <w:rsid w:val="007C5F03"/>
    <w:rsid w:val="007C629D"/>
    <w:rsid w:val="007C76CF"/>
    <w:rsid w:val="007C7902"/>
    <w:rsid w:val="007C7B98"/>
    <w:rsid w:val="007D058A"/>
    <w:rsid w:val="007D09BA"/>
    <w:rsid w:val="007D117E"/>
    <w:rsid w:val="007D18D3"/>
    <w:rsid w:val="007D23E1"/>
    <w:rsid w:val="007D3653"/>
    <w:rsid w:val="007D3A12"/>
    <w:rsid w:val="007D3F8A"/>
    <w:rsid w:val="007D46C3"/>
    <w:rsid w:val="007D56B9"/>
    <w:rsid w:val="007D56E7"/>
    <w:rsid w:val="007D5956"/>
    <w:rsid w:val="007D610C"/>
    <w:rsid w:val="007D6CB5"/>
    <w:rsid w:val="007D7A07"/>
    <w:rsid w:val="007E0F6A"/>
    <w:rsid w:val="007E1130"/>
    <w:rsid w:val="007E17B9"/>
    <w:rsid w:val="007E19B5"/>
    <w:rsid w:val="007E2744"/>
    <w:rsid w:val="007E4444"/>
    <w:rsid w:val="007E48BC"/>
    <w:rsid w:val="007E5F8E"/>
    <w:rsid w:val="007E6211"/>
    <w:rsid w:val="007E6536"/>
    <w:rsid w:val="007E6A11"/>
    <w:rsid w:val="007E71F1"/>
    <w:rsid w:val="007E7280"/>
    <w:rsid w:val="007E7428"/>
    <w:rsid w:val="007E7593"/>
    <w:rsid w:val="007E7AA1"/>
    <w:rsid w:val="007E7AB5"/>
    <w:rsid w:val="007F0B28"/>
    <w:rsid w:val="007F1D86"/>
    <w:rsid w:val="007F206B"/>
    <w:rsid w:val="007F3160"/>
    <w:rsid w:val="007F45A4"/>
    <w:rsid w:val="007F4CEB"/>
    <w:rsid w:val="007F53A1"/>
    <w:rsid w:val="007F5F88"/>
    <w:rsid w:val="007F771A"/>
    <w:rsid w:val="00800AFD"/>
    <w:rsid w:val="00800F48"/>
    <w:rsid w:val="00801CD8"/>
    <w:rsid w:val="00801D5F"/>
    <w:rsid w:val="00801F76"/>
    <w:rsid w:val="00802362"/>
    <w:rsid w:val="0080344D"/>
    <w:rsid w:val="00803990"/>
    <w:rsid w:val="0080413C"/>
    <w:rsid w:val="008042FA"/>
    <w:rsid w:val="00805657"/>
    <w:rsid w:val="00807C5E"/>
    <w:rsid w:val="008115AB"/>
    <w:rsid w:val="0081193C"/>
    <w:rsid w:val="00811F59"/>
    <w:rsid w:val="0081203D"/>
    <w:rsid w:val="008130A3"/>
    <w:rsid w:val="008143AB"/>
    <w:rsid w:val="008148F3"/>
    <w:rsid w:val="00815026"/>
    <w:rsid w:val="00815578"/>
    <w:rsid w:val="008159F4"/>
    <w:rsid w:val="00815CB8"/>
    <w:rsid w:val="008168F4"/>
    <w:rsid w:val="00816F1A"/>
    <w:rsid w:val="008178C3"/>
    <w:rsid w:val="00817C21"/>
    <w:rsid w:val="008209EB"/>
    <w:rsid w:val="00821057"/>
    <w:rsid w:val="008214AB"/>
    <w:rsid w:val="00821740"/>
    <w:rsid w:val="00821820"/>
    <w:rsid w:val="0082199B"/>
    <w:rsid w:val="00821B9C"/>
    <w:rsid w:val="008225C4"/>
    <w:rsid w:val="008226EC"/>
    <w:rsid w:val="00822869"/>
    <w:rsid w:val="00822908"/>
    <w:rsid w:val="00822F10"/>
    <w:rsid w:val="00823E2D"/>
    <w:rsid w:val="008241A5"/>
    <w:rsid w:val="00824DE1"/>
    <w:rsid w:val="00824FDF"/>
    <w:rsid w:val="00826096"/>
    <w:rsid w:val="00827FA6"/>
    <w:rsid w:val="008309BE"/>
    <w:rsid w:val="00832AF1"/>
    <w:rsid w:val="00833CCE"/>
    <w:rsid w:val="008341B2"/>
    <w:rsid w:val="0083444C"/>
    <w:rsid w:val="00834631"/>
    <w:rsid w:val="00836083"/>
    <w:rsid w:val="0083613E"/>
    <w:rsid w:val="0083741B"/>
    <w:rsid w:val="00837621"/>
    <w:rsid w:val="0084028F"/>
    <w:rsid w:val="008409C7"/>
    <w:rsid w:val="00840E04"/>
    <w:rsid w:val="0084124C"/>
    <w:rsid w:val="00841C4C"/>
    <w:rsid w:val="00841E54"/>
    <w:rsid w:val="00842527"/>
    <w:rsid w:val="0084420D"/>
    <w:rsid w:val="00844B08"/>
    <w:rsid w:val="0084504D"/>
    <w:rsid w:val="0084506A"/>
    <w:rsid w:val="00846517"/>
    <w:rsid w:val="0084654E"/>
    <w:rsid w:val="00846791"/>
    <w:rsid w:val="00847FF8"/>
    <w:rsid w:val="00850857"/>
    <w:rsid w:val="00850EB1"/>
    <w:rsid w:val="00851D31"/>
    <w:rsid w:val="00851F38"/>
    <w:rsid w:val="00851FC8"/>
    <w:rsid w:val="008528B4"/>
    <w:rsid w:val="00852955"/>
    <w:rsid w:val="00854840"/>
    <w:rsid w:val="00855CE3"/>
    <w:rsid w:val="00856008"/>
    <w:rsid w:val="00857058"/>
    <w:rsid w:val="00857C8C"/>
    <w:rsid w:val="00857CDA"/>
    <w:rsid w:val="00857F3B"/>
    <w:rsid w:val="0086035A"/>
    <w:rsid w:val="00861051"/>
    <w:rsid w:val="008614E6"/>
    <w:rsid w:val="008623D0"/>
    <w:rsid w:val="00862A17"/>
    <w:rsid w:val="00862BAD"/>
    <w:rsid w:val="008632D1"/>
    <w:rsid w:val="00863785"/>
    <w:rsid w:val="0086406B"/>
    <w:rsid w:val="008641EE"/>
    <w:rsid w:val="0086495F"/>
    <w:rsid w:val="00865D6B"/>
    <w:rsid w:val="00866594"/>
    <w:rsid w:val="00866601"/>
    <w:rsid w:val="00866CED"/>
    <w:rsid w:val="00866FED"/>
    <w:rsid w:val="0086705F"/>
    <w:rsid w:val="00867980"/>
    <w:rsid w:val="00870499"/>
    <w:rsid w:val="00871618"/>
    <w:rsid w:val="00871902"/>
    <w:rsid w:val="00871D9B"/>
    <w:rsid w:val="0087252C"/>
    <w:rsid w:val="0087262F"/>
    <w:rsid w:val="00872919"/>
    <w:rsid w:val="00872ED4"/>
    <w:rsid w:val="008730AF"/>
    <w:rsid w:val="00873270"/>
    <w:rsid w:val="00874B21"/>
    <w:rsid w:val="008759CC"/>
    <w:rsid w:val="008762CE"/>
    <w:rsid w:val="0088192C"/>
    <w:rsid w:val="00882DDB"/>
    <w:rsid w:val="008837FC"/>
    <w:rsid w:val="00883A32"/>
    <w:rsid w:val="00883F43"/>
    <w:rsid w:val="00884CB9"/>
    <w:rsid w:val="00884D1A"/>
    <w:rsid w:val="00885587"/>
    <w:rsid w:val="008865A6"/>
    <w:rsid w:val="00886862"/>
    <w:rsid w:val="00890147"/>
    <w:rsid w:val="008907E1"/>
    <w:rsid w:val="00890A38"/>
    <w:rsid w:val="008910D8"/>
    <w:rsid w:val="0089176E"/>
    <w:rsid w:val="00891D6A"/>
    <w:rsid w:val="008933B1"/>
    <w:rsid w:val="0089375B"/>
    <w:rsid w:val="00893E60"/>
    <w:rsid w:val="00894A19"/>
    <w:rsid w:val="008953DD"/>
    <w:rsid w:val="0089589A"/>
    <w:rsid w:val="0089635C"/>
    <w:rsid w:val="008965EC"/>
    <w:rsid w:val="008966FE"/>
    <w:rsid w:val="008971B1"/>
    <w:rsid w:val="00897347"/>
    <w:rsid w:val="008A118C"/>
    <w:rsid w:val="008A20E7"/>
    <w:rsid w:val="008A26F6"/>
    <w:rsid w:val="008A2911"/>
    <w:rsid w:val="008A2A2F"/>
    <w:rsid w:val="008A2C2C"/>
    <w:rsid w:val="008A42B0"/>
    <w:rsid w:val="008A5695"/>
    <w:rsid w:val="008A5E19"/>
    <w:rsid w:val="008A6A60"/>
    <w:rsid w:val="008A7096"/>
    <w:rsid w:val="008A7804"/>
    <w:rsid w:val="008A79DE"/>
    <w:rsid w:val="008A7B04"/>
    <w:rsid w:val="008A7DCC"/>
    <w:rsid w:val="008B0475"/>
    <w:rsid w:val="008B2E3D"/>
    <w:rsid w:val="008B2EEB"/>
    <w:rsid w:val="008B3047"/>
    <w:rsid w:val="008B39BB"/>
    <w:rsid w:val="008B3C98"/>
    <w:rsid w:val="008B41C2"/>
    <w:rsid w:val="008B435D"/>
    <w:rsid w:val="008B4B2A"/>
    <w:rsid w:val="008B66B1"/>
    <w:rsid w:val="008B7178"/>
    <w:rsid w:val="008B7743"/>
    <w:rsid w:val="008B7AA5"/>
    <w:rsid w:val="008B7CB3"/>
    <w:rsid w:val="008B7FB3"/>
    <w:rsid w:val="008C0B5C"/>
    <w:rsid w:val="008C0F22"/>
    <w:rsid w:val="008C2009"/>
    <w:rsid w:val="008C2262"/>
    <w:rsid w:val="008C4103"/>
    <w:rsid w:val="008C4179"/>
    <w:rsid w:val="008C4249"/>
    <w:rsid w:val="008C4BE4"/>
    <w:rsid w:val="008C56B4"/>
    <w:rsid w:val="008C60C8"/>
    <w:rsid w:val="008C6431"/>
    <w:rsid w:val="008C6EFF"/>
    <w:rsid w:val="008C781B"/>
    <w:rsid w:val="008C7BB2"/>
    <w:rsid w:val="008C7CB2"/>
    <w:rsid w:val="008D0A6F"/>
    <w:rsid w:val="008D1238"/>
    <w:rsid w:val="008D126C"/>
    <w:rsid w:val="008D1FBD"/>
    <w:rsid w:val="008D339D"/>
    <w:rsid w:val="008D371B"/>
    <w:rsid w:val="008D3C15"/>
    <w:rsid w:val="008D4D4B"/>
    <w:rsid w:val="008D5637"/>
    <w:rsid w:val="008D570C"/>
    <w:rsid w:val="008D5B85"/>
    <w:rsid w:val="008D62D1"/>
    <w:rsid w:val="008D62FE"/>
    <w:rsid w:val="008D639E"/>
    <w:rsid w:val="008D63A7"/>
    <w:rsid w:val="008D7385"/>
    <w:rsid w:val="008D74E7"/>
    <w:rsid w:val="008D7B8B"/>
    <w:rsid w:val="008E047B"/>
    <w:rsid w:val="008E0596"/>
    <w:rsid w:val="008E1011"/>
    <w:rsid w:val="008E1337"/>
    <w:rsid w:val="008E1620"/>
    <w:rsid w:val="008E1DF9"/>
    <w:rsid w:val="008E1FF4"/>
    <w:rsid w:val="008E2902"/>
    <w:rsid w:val="008E2F16"/>
    <w:rsid w:val="008E3117"/>
    <w:rsid w:val="008E4431"/>
    <w:rsid w:val="008E4BB4"/>
    <w:rsid w:val="008E4D2C"/>
    <w:rsid w:val="008E5230"/>
    <w:rsid w:val="008E59E4"/>
    <w:rsid w:val="008E5B7E"/>
    <w:rsid w:val="008E68BB"/>
    <w:rsid w:val="008E6A92"/>
    <w:rsid w:val="008E71E7"/>
    <w:rsid w:val="008E750C"/>
    <w:rsid w:val="008E7B37"/>
    <w:rsid w:val="008E7CAD"/>
    <w:rsid w:val="008F0EF6"/>
    <w:rsid w:val="008F18FE"/>
    <w:rsid w:val="008F42F1"/>
    <w:rsid w:val="008F4946"/>
    <w:rsid w:val="008F4F0F"/>
    <w:rsid w:val="008F5912"/>
    <w:rsid w:val="008F64FF"/>
    <w:rsid w:val="008F6712"/>
    <w:rsid w:val="008F6BA6"/>
    <w:rsid w:val="00900285"/>
    <w:rsid w:val="009008F9"/>
    <w:rsid w:val="00900CB6"/>
    <w:rsid w:val="00900DDB"/>
    <w:rsid w:val="0090101F"/>
    <w:rsid w:val="0090334D"/>
    <w:rsid w:val="00903A04"/>
    <w:rsid w:val="00903B99"/>
    <w:rsid w:val="0090497C"/>
    <w:rsid w:val="0090558E"/>
    <w:rsid w:val="00905967"/>
    <w:rsid w:val="00905B95"/>
    <w:rsid w:val="00906083"/>
    <w:rsid w:val="00906A87"/>
    <w:rsid w:val="009073EA"/>
    <w:rsid w:val="0091043B"/>
    <w:rsid w:val="009115A5"/>
    <w:rsid w:val="00911E76"/>
    <w:rsid w:val="0091374D"/>
    <w:rsid w:val="0091498C"/>
    <w:rsid w:val="00915721"/>
    <w:rsid w:val="00915A7F"/>
    <w:rsid w:val="00915F8D"/>
    <w:rsid w:val="00916793"/>
    <w:rsid w:val="00916C51"/>
    <w:rsid w:val="00917356"/>
    <w:rsid w:val="00917674"/>
    <w:rsid w:val="009178AC"/>
    <w:rsid w:val="00921865"/>
    <w:rsid w:val="00921C31"/>
    <w:rsid w:val="00922956"/>
    <w:rsid w:val="00923B9B"/>
    <w:rsid w:val="00924C32"/>
    <w:rsid w:val="00925129"/>
    <w:rsid w:val="00925A4C"/>
    <w:rsid w:val="009268E3"/>
    <w:rsid w:val="009300E8"/>
    <w:rsid w:val="009302C5"/>
    <w:rsid w:val="009303BD"/>
    <w:rsid w:val="00930A5E"/>
    <w:rsid w:val="00930B1D"/>
    <w:rsid w:val="00930CC6"/>
    <w:rsid w:val="00931944"/>
    <w:rsid w:val="00932F0D"/>
    <w:rsid w:val="00933B9D"/>
    <w:rsid w:val="00933D71"/>
    <w:rsid w:val="00934294"/>
    <w:rsid w:val="009367CE"/>
    <w:rsid w:val="009367F4"/>
    <w:rsid w:val="00936B52"/>
    <w:rsid w:val="0093738C"/>
    <w:rsid w:val="009407A2"/>
    <w:rsid w:val="009408F6"/>
    <w:rsid w:val="009409C9"/>
    <w:rsid w:val="0094136D"/>
    <w:rsid w:val="009424FD"/>
    <w:rsid w:val="00944202"/>
    <w:rsid w:val="009446F5"/>
    <w:rsid w:val="009447D4"/>
    <w:rsid w:val="0094594F"/>
    <w:rsid w:val="00946501"/>
    <w:rsid w:val="00947F24"/>
    <w:rsid w:val="00947F49"/>
    <w:rsid w:val="00947FE2"/>
    <w:rsid w:val="00950107"/>
    <w:rsid w:val="0095025B"/>
    <w:rsid w:val="00950695"/>
    <w:rsid w:val="009508BF"/>
    <w:rsid w:val="0095159A"/>
    <w:rsid w:val="0095235B"/>
    <w:rsid w:val="009533BA"/>
    <w:rsid w:val="009542CE"/>
    <w:rsid w:val="00954B90"/>
    <w:rsid w:val="00954DF4"/>
    <w:rsid w:val="00956CB0"/>
    <w:rsid w:val="00956DD8"/>
    <w:rsid w:val="009572B4"/>
    <w:rsid w:val="00957F2B"/>
    <w:rsid w:val="009608E7"/>
    <w:rsid w:val="00961630"/>
    <w:rsid w:val="00961862"/>
    <w:rsid w:val="00961987"/>
    <w:rsid w:val="00961EA4"/>
    <w:rsid w:val="0096264D"/>
    <w:rsid w:val="00962664"/>
    <w:rsid w:val="00962BFC"/>
    <w:rsid w:val="0096388E"/>
    <w:rsid w:val="009639FF"/>
    <w:rsid w:val="00963D33"/>
    <w:rsid w:val="00963FB4"/>
    <w:rsid w:val="00964E4E"/>
    <w:rsid w:val="0096526A"/>
    <w:rsid w:val="00965986"/>
    <w:rsid w:val="0096627A"/>
    <w:rsid w:val="0096653F"/>
    <w:rsid w:val="00966E15"/>
    <w:rsid w:val="00967609"/>
    <w:rsid w:val="00967643"/>
    <w:rsid w:val="009711E4"/>
    <w:rsid w:val="009714A0"/>
    <w:rsid w:val="00971BA7"/>
    <w:rsid w:val="00971F73"/>
    <w:rsid w:val="00973BF0"/>
    <w:rsid w:val="00974776"/>
    <w:rsid w:val="009757F9"/>
    <w:rsid w:val="0097633D"/>
    <w:rsid w:val="00980491"/>
    <w:rsid w:val="00980BE0"/>
    <w:rsid w:val="0098172B"/>
    <w:rsid w:val="00981E67"/>
    <w:rsid w:val="00982182"/>
    <w:rsid w:val="009828C4"/>
    <w:rsid w:val="0098385C"/>
    <w:rsid w:val="00983CE9"/>
    <w:rsid w:val="00987491"/>
    <w:rsid w:val="0098785E"/>
    <w:rsid w:val="00987866"/>
    <w:rsid w:val="009905BF"/>
    <w:rsid w:val="009906C0"/>
    <w:rsid w:val="0099089D"/>
    <w:rsid w:val="0099126C"/>
    <w:rsid w:val="00991718"/>
    <w:rsid w:val="009918AB"/>
    <w:rsid w:val="009923A1"/>
    <w:rsid w:val="009929DE"/>
    <w:rsid w:val="00993F40"/>
    <w:rsid w:val="00994646"/>
    <w:rsid w:val="00996ACC"/>
    <w:rsid w:val="009978F1"/>
    <w:rsid w:val="009A1F44"/>
    <w:rsid w:val="009A1FBC"/>
    <w:rsid w:val="009A2902"/>
    <w:rsid w:val="009A29E3"/>
    <w:rsid w:val="009A2E56"/>
    <w:rsid w:val="009A304D"/>
    <w:rsid w:val="009A3E35"/>
    <w:rsid w:val="009A3FF4"/>
    <w:rsid w:val="009A4526"/>
    <w:rsid w:val="009A5847"/>
    <w:rsid w:val="009A5E16"/>
    <w:rsid w:val="009A5EE6"/>
    <w:rsid w:val="009B1AC6"/>
    <w:rsid w:val="009B26B8"/>
    <w:rsid w:val="009B288C"/>
    <w:rsid w:val="009B5FF3"/>
    <w:rsid w:val="009B60D9"/>
    <w:rsid w:val="009B6114"/>
    <w:rsid w:val="009B71D8"/>
    <w:rsid w:val="009B733A"/>
    <w:rsid w:val="009B75C5"/>
    <w:rsid w:val="009C1254"/>
    <w:rsid w:val="009C1D13"/>
    <w:rsid w:val="009C4933"/>
    <w:rsid w:val="009C4EB3"/>
    <w:rsid w:val="009C57E9"/>
    <w:rsid w:val="009C68F7"/>
    <w:rsid w:val="009C7116"/>
    <w:rsid w:val="009C7B3D"/>
    <w:rsid w:val="009D0D3D"/>
    <w:rsid w:val="009D0F6E"/>
    <w:rsid w:val="009D1AF3"/>
    <w:rsid w:val="009D202D"/>
    <w:rsid w:val="009D23A2"/>
    <w:rsid w:val="009D44E0"/>
    <w:rsid w:val="009D538B"/>
    <w:rsid w:val="009D6BAC"/>
    <w:rsid w:val="009E0A36"/>
    <w:rsid w:val="009E3556"/>
    <w:rsid w:val="009E375F"/>
    <w:rsid w:val="009E3E8E"/>
    <w:rsid w:val="009E4E2A"/>
    <w:rsid w:val="009E5409"/>
    <w:rsid w:val="009E56B6"/>
    <w:rsid w:val="009E70A5"/>
    <w:rsid w:val="009E75F2"/>
    <w:rsid w:val="009E7881"/>
    <w:rsid w:val="009E79AD"/>
    <w:rsid w:val="009E7FAB"/>
    <w:rsid w:val="009F05E8"/>
    <w:rsid w:val="009F0652"/>
    <w:rsid w:val="009F184D"/>
    <w:rsid w:val="009F1A0F"/>
    <w:rsid w:val="009F207E"/>
    <w:rsid w:val="009F2D07"/>
    <w:rsid w:val="009F3E76"/>
    <w:rsid w:val="009F46A2"/>
    <w:rsid w:val="009F55B2"/>
    <w:rsid w:val="009F6724"/>
    <w:rsid w:val="009F6A1A"/>
    <w:rsid w:val="009F6E9B"/>
    <w:rsid w:val="009F7114"/>
    <w:rsid w:val="00A01713"/>
    <w:rsid w:val="00A02B2C"/>
    <w:rsid w:val="00A02C8E"/>
    <w:rsid w:val="00A03060"/>
    <w:rsid w:val="00A039C4"/>
    <w:rsid w:val="00A06222"/>
    <w:rsid w:val="00A065CC"/>
    <w:rsid w:val="00A06BCE"/>
    <w:rsid w:val="00A06DC6"/>
    <w:rsid w:val="00A07266"/>
    <w:rsid w:val="00A0761C"/>
    <w:rsid w:val="00A104ED"/>
    <w:rsid w:val="00A1058D"/>
    <w:rsid w:val="00A11321"/>
    <w:rsid w:val="00A127F2"/>
    <w:rsid w:val="00A137D8"/>
    <w:rsid w:val="00A150C3"/>
    <w:rsid w:val="00A153C8"/>
    <w:rsid w:val="00A154F2"/>
    <w:rsid w:val="00A15707"/>
    <w:rsid w:val="00A15852"/>
    <w:rsid w:val="00A162F8"/>
    <w:rsid w:val="00A16AA9"/>
    <w:rsid w:val="00A20CF8"/>
    <w:rsid w:val="00A21A2D"/>
    <w:rsid w:val="00A226F0"/>
    <w:rsid w:val="00A22A3D"/>
    <w:rsid w:val="00A22A66"/>
    <w:rsid w:val="00A23050"/>
    <w:rsid w:val="00A23150"/>
    <w:rsid w:val="00A2556D"/>
    <w:rsid w:val="00A25654"/>
    <w:rsid w:val="00A25DCA"/>
    <w:rsid w:val="00A25DCD"/>
    <w:rsid w:val="00A2620A"/>
    <w:rsid w:val="00A27137"/>
    <w:rsid w:val="00A27798"/>
    <w:rsid w:val="00A30CBE"/>
    <w:rsid w:val="00A30E40"/>
    <w:rsid w:val="00A30E90"/>
    <w:rsid w:val="00A3203F"/>
    <w:rsid w:val="00A325D2"/>
    <w:rsid w:val="00A33B9A"/>
    <w:rsid w:val="00A34ECD"/>
    <w:rsid w:val="00A3511D"/>
    <w:rsid w:val="00A353A3"/>
    <w:rsid w:val="00A35C66"/>
    <w:rsid w:val="00A403DC"/>
    <w:rsid w:val="00A41113"/>
    <w:rsid w:val="00A418DC"/>
    <w:rsid w:val="00A41E00"/>
    <w:rsid w:val="00A42424"/>
    <w:rsid w:val="00A42715"/>
    <w:rsid w:val="00A428AF"/>
    <w:rsid w:val="00A42FA7"/>
    <w:rsid w:val="00A4311A"/>
    <w:rsid w:val="00A4330E"/>
    <w:rsid w:val="00A43825"/>
    <w:rsid w:val="00A43E0D"/>
    <w:rsid w:val="00A451DB"/>
    <w:rsid w:val="00A4592A"/>
    <w:rsid w:val="00A45A1F"/>
    <w:rsid w:val="00A46236"/>
    <w:rsid w:val="00A46926"/>
    <w:rsid w:val="00A46AFF"/>
    <w:rsid w:val="00A46F65"/>
    <w:rsid w:val="00A473D2"/>
    <w:rsid w:val="00A4754E"/>
    <w:rsid w:val="00A47583"/>
    <w:rsid w:val="00A47B05"/>
    <w:rsid w:val="00A47E03"/>
    <w:rsid w:val="00A50730"/>
    <w:rsid w:val="00A50A70"/>
    <w:rsid w:val="00A50DA6"/>
    <w:rsid w:val="00A50E60"/>
    <w:rsid w:val="00A52416"/>
    <w:rsid w:val="00A54F2B"/>
    <w:rsid w:val="00A54F31"/>
    <w:rsid w:val="00A5511B"/>
    <w:rsid w:val="00A55FA4"/>
    <w:rsid w:val="00A57A6B"/>
    <w:rsid w:val="00A57DDA"/>
    <w:rsid w:val="00A6144E"/>
    <w:rsid w:val="00A62005"/>
    <w:rsid w:val="00A62FF1"/>
    <w:rsid w:val="00A633FF"/>
    <w:rsid w:val="00A635AB"/>
    <w:rsid w:val="00A6488E"/>
    <w:rsid w:val="00A648FA"/>
    <w:rsid w:val="00A64DA1"/>
    <w:rsid w:val="00A64FF3"/>
    <w:rsid w:val="00A65BE6"/>
    <w:rsid w:val="00A65C57"/>
    <w:rsid w:val="00A6620C"/>
    <w:rsid w:val="00A669E2"/>
    <w:rsid w:val="00A714B0"/>
    <w:rsid w:val="00A71688"/>
    <w:rsid w:val="00A71EE3"/>
    <w:rsid w:val="00A72C36"/>
    <w:rsid w:val="00A72C77"/>
    <w:rsid w:val="00A73072"/>
    <w:rsid w:val="00A73179"/>
    <w:rsid w:val="00A73319"/>
    <w:rsid w:val="00A74127"/>
    <w:rsid w:val="00A7454F"/>
    <w:rsid w:val="00A74BAD"/>
    <w:rsid w:val="00A753C3"/>
    <w:rsid w:val="00A76D3D"/>
    <w:rsid w:val="00A770CD"/>
    <w:rsid w:val="00A772F2"/>
    <w:rsid w:val="00A80776"/>
    <w:rsid w:val="00A80AE2"/>
    <w:rsid w:val="00A80DCB"/>
    <w:rsid w:val="00A81074"/>
    <w:rsid w:val="00A8140F"/>
    <w:rsid w:val="00A81C60"/>
    <w:rsid w:val="00A8473B"/>
    <w:rsid w:val="00A84B7B"/>
    <w:rsid w:val="00A85CF6"/>
    <w:rsid w:val="00A861BE"/>
    <w:rsid w:val="00A86ADA"/>
    <w:rsid w:val="00A9030A"/>
    <w:rsid w:val="00A905FC"/>
    <w:rsid w:val="00A92587"/>
    <w:rsid w:val="00A93E51"/>
    <w:rsid w:val="00A940BF"/>
    <w:rsid w:val="00A95C43"/>
    <w:rsid w:val="00A9634F"/>
    <w:rsid w:val="00AA045C"/>
    <w:rsid w:val="00AA0FD6"/>
    <w:rsid w:val="00AA10B7"/>
    <w:rsid w:val="00AA141D"/>
    <w:rsid w:val="00AA23C4"/>
    <w:rsid w:val="00AA2E31"/>
    <w:rsid w:val="00AA3824"/>
    <w:rsid w:val="00AA5A19"/>
    <w:rsid w:val="00AA5BCA"/>
    <w:rsid w:val="00AA6100"/>
    <w:rsid w:val="00AA6650"/>
    <w:rsid w:val="00AA6A61"/>
    <w:rsid w:val="00AA6BC3"/>
    <w:rsid w:val="00AA777F"/>
    <w:rsid w:val="00AB0450"/>
    <w:rsid w:val="00AB249E"/>
    <w:rsid w:val="00AB260C"/>
    <w:rsid w:val="00AB27CA"/>
    <w:rsid w:val="00AB2F6B"/>
    <w:rsid w:val="00AB3F1C"/>
    <w:rsid w:val="00AB3FF3"/>
    <w:rsid w:val="00AB426B"/>
    <w:rsid w:val="00AB5353"/>
    <w:rsid w:val="00AB5857"/>
    <w:rsid w:val="00AB5C14"/>
    <w:rsid w:val="00AB6037"/>
    <w:rsid w:val="00AB6CF9"/>
    <w:rsid w:val="00AB72C9"/>
    <w:rsid w:val="00AC0F7A"/>
    <w:rsid w:val="00AC159D"/>
    <w:rsid w:val="00AC325F"/>
    <w:rsid w:val="00AC35E4"/>
    <w:rsid w:val="00AC4292"/>
    <w:rsid w:val="00AC4A4F"/>
    <w:rsid w:val="00AC4E2B"/>
    <w:rsid w:val="00AC4FBD"/>
    <w:rsid w:val="00AC68B9"/>
    <w:rsid w:val="00AC751E"/>
    <w:rsid w:val="00AD0459"/>
    <w:rsid w:val="00AD05EA"/>
    <w:rsid w:val="00AD397C"/>
    <w:rsid w:val="00AD4088"/>
    <w:rsid w:val="00AD4435"/>
    <w:rsid w:val="00AD58B1"/>
    <w:rsid w:val="00AD68F5"/>
    <w:rsid w:val="00AD690C"/>
    <w:rsid w:val="00AD7A9C"/>
    <w:rsid w:val="00AE0664"/>
    <w:rsid w:val="00AE1BD6"/>
    <w:rsid w:val="00AE2BFC"/>
    <w:rsid w:val="00AE3B45"/>
    <w:rsid w:val="00AE4C25"/>
    <w:rsid w:val="00AE553C"/>
    <w:rsid w:val="00AE68ED"/>
    <w:rsid w:val="00AE6E93"/>
    <w:rsid w:val="00AF0248"/>
    <w:rsid w:val="00AF0816"/>
    <w:rsid w:val="00AF1257"/>
    <w:rsid w:val="00AF1B67"/>
    <w:rsid w:val="00AF23DD"/>
    <w:rsid w:val="00AF283F"/>
    <w:rsid w:val="00AF2B1A"/>
    <w:rsid w:val="00AF2B52"/>
    <w:rsid w:val="00AF49EB"/>
    <w:rsid w:val="00AF4CFB"/>
    <w:rsid w:val="00AF592C"/>
    <w:rsid w:val="00AF602D"/>
    <w:rsid w:val="00AF7001"/>
    <w:rsid w:val="00B014E7"/>
    <w:rsid w:val="00B023E9"/>
    <w:rsid w:val="00B03B44"/>
    <w:rsid w:val="00B04569"/>
    <w:rsid w:val="00B04649"/>
    <w:rsid w:val="00B0546F"/>
    <w:rsid w:val="00B057A8"/>
    <w:rsid w:val="00B05D4D"/>
    <w:rsid w:val="00B06A80"/>
    <w:rsid w:val="00B07882"/>
    <w:rsid w:val="00B108C3"/>
    <w:rsid w:val="00B110C1"/>
    <w:rsid w:val="00B11235"/>
    <w:rsid w:val="00B11D96"/>
    <w:rsid w:val="00B121D3"/>
    <w:rsid w:val="00B12BFE"/>
    <w:rsid w:val="00B1320C"/>
    <w:rsid w:val="00B13A94"/>
    <w:rsid w:val="00B14164"/>
    <w:rsid w:val="00B1559B"/>
    <w:rsid w:val="00B156EB"/>
    <w:rsid w:val="00B15F98"/>
    <w:rsid w:val="00B170F8"/>
    <w:rsid w:val="00B177B7"/>
    <w:rsid w:val="00B20559"/>
    <w:rsid w:val="00B20EB7"/>
    <w:rsid w:val="00B2121A"/>
    <w:rsid w:val="00B2148A"/>
    <w:rsid w:val="00B21AED"/>
    <w:rsid w:val="00B21D96"/>
    <w:rsid w:val="00B2233E"/>
    <w:rsid w:val="00B2301D"/>
    <w:rsid w:val="00B23326"/>
    <w:rsid w:val="00B233FD"/>
    <w:rsid w:val="00B24805"/>
    <w:rsid w:val="00B251A6"/>
    <w:rsid w:val="00B2560F"/>
    <w:rsid w:val="00B2569B"/>
    <w:rsid w:val="00B25ABB"/>
    <w:rsid w:val="00B25DE7"/>
    <w:rsid w:val="00B27277"/>
    <w:rsid w:val="00B30190"/>
    <w:rsid w:val="00B30951"/>
    <w:rsid w:val="00B31338"/>
    <w:rsid w:val="00B3271E"/>
    <w:rsid w:val="00B333A3"/>
    <w:rsid w:val="00B336C1"/>
    <w:rsid w:val="00B339CD"/>
    <w:rsid w:val="00B350B9"/>
    <w:rsid w:val="00B35D78"/>
    <w:rsid w:val="00B36600"/>
    <w:rsid w:val="00B369AC"/>
    <w:rsid w:val="00B36D58"/>
    <w:rsid w:val="00B3755E"/>
    <w:rsid w:val="00B37D64"/>
    <w:rsid w:val="00B40E6C"/>
    <w:rsid w:val="00B42E9F"/>
    <w:rsid w:val="00B43570"/>
    <w:rsid w:val="00B44037"/>
    <w:rsid w:val="00B4448B"/>
    <w:rsid w:val="00B448C7"/>
    <w:rsid w:val="00B44E78"/>
    <w:rsid w:val="00B44FA0"/>
    <w:rsid w:val="00B4543A"/>
    <w:rsid w:val="00B45A2F"/>
    <w:rsid w:val="00B47BEC"/>
    <w:rsid w:val="00B51415"/>
    <w:rsid w:val="00B516B2"/>
    <w:rsid w:val="00B517D0"/>
    <w:rsid w:val="00B52581"/>
    <w:rsid w:val="00B525E7"/>
    <w:rsid w:val="00B53197"/>
    <w:rsid w:val="00B546D2"/>
    <w:rsid w:val="00B5479C"/>
    <w:rsid w:val="00B54C51"/>
    <w:rsid w:val="00B54EEE"/>
    <w:rsid w:val="00B553B0"/>
    <w:rsid w:val="00B55A62"/>
    <w:rsid w:val="00B56567"/>
    <w:rsid w:val="00B56DD8"/>
    <w:rsid w:val="00B57265"/>
    <w:rsid w:val="00B57A39"/>
    <w:rsid w:val="00B60A2E"/>
    <w:rsid w:val="00B611FC"/>
    <w:rsid w:val="00B617B0"/>
    <w:rsid w:val="00B61BDF"/>
    <w:rsid w:val="00B62D30"/>
    <w:rsid w:val="00B6319E"/>
    <w:rsid w:val="00B63282"/>
    <w:rsid w:val="00B63331"/>
    <w:rsid w:val="00B63831"/>
    <w:rsid w:val="00B63B32"/>
    <w:rsid w:val="00B63CF7"/>
    <w:rsid w:val="00B64030"/>
    <w:rsid w:val="00B65031"/>
    <w:rsid w:val="00B65B2A"/>
    <w:rsid w:val="00B65E13"/>
    <w:rsid w:val="00B67B5E"/>
    <w:rsid w:val="00B71762"/>
    <w:rsid w:val="00B725F3"/>
    <w:rsid w:val="00B7276C"/>
    <w:rsid w:val="00B72FA2"/>
    <w:rsid w:val="00B733A6"/>
    <w:rsid w:val="00B75800"/>
    <w:rsid w:val="00B7649F"/>
    <w:rsid w:val="00B8135C"/>
    <w:rsid w:val="00B8173B"/>
    <w:rsid w:val="00B81CFD"/>
    <w:rsid w:val="00B82409"/>
    <w:rsid w:val="00B826F2"/>
    <w:rsid w:val="00B82AE8"/>
    <w:rsid w:val="00B85883"/>
    <w:rsid w:val="00B86793"/>
    <w:rsid w:val="00B873A6"/>
    <w:rsid w:val="00B87C53"/>
    <w:rsid w:val="00B87E02"/>
    <w:rsid w:val="00B90311"/>
    <w:rsid w:val="00B9074C"/>
    <w:rsid w:val="00B90F0C"/>
    <w:rsid w:val="00B91176"/>
    <w:rsid w:val="00B919D2"/>
    <w:rsid w:val="00B91C50"/>
    <w:rsid w:val="00B92B11"/>
    <w:rsid w:val="00B92BEA"/>
    <w:rsid w:val="00B92FC7"/>
    <w:rsid w:val="00B93174"/>
    <w:rsid w:val="00B9496C"/>
    <w:rsid w:val="00B95D60"/>
    <w:rsid w:val="00B95EED"/>
    <w:rsid w:val="00B96EA8"/>
    <w:rsid w:val="00B977E1"/>
    <w:rsid w:val="00BA0CB2"/>
    <w:rsid w:val="00BA10E8"/>
    <w:rsid w:val="00BA1CE6"/>
    <w:rsid w:val="00BA2C69"/>
    <w:rsid w:val="00BA2EFE"/>
    <w:rsid w:val="00BA4668"/>
    <w:rsid w:val="00BA4EB5"/>
    <w:rsid w:val="00BA54F3"/>
    <w:rsid w:val="00BA550A"/>
    <w:rsid w:val="00BA5BFE"/>
    <w:rsid w:val="00BA601D"/>
    <w:rsid w:val="00BA6251"/>
    <w:rsid w:val="00BA7531"/>
    <w:rsid w:val="00BA7FF9"/>
    <w:rsid w:val="00BB044A"/>
    <w:rsid w:val="00BB0DEA"/>
    <w:rsid w:val="00BB117F"/>
    <w:rsid w:val="00BB1552"/>
    <w:rsid w:val="00BB1707"/>
    <w:rsid w:val="00BB189C"/>
    <w:rsid w:val="00BB1FC3"/>
    <w:rsid w:val="00BB2A85"/>
    <w:rsid w:val="00BB2E3B"/>
    <w:rsid w:val="00BB3652"/>
    <w:rsid w:val="00BB3920"/>
    <w:rsid w:val="00BB3FE7"/>
    <w:rsid w:val="00BB4154"/>
    <w:rsid w:val="00BB4455"/>
    <w:rsid w:val="00BB46CD"/>
    <w:rsid w:val="00BB6097"/>
    <w:rsid w:val="00BC0C4B"/>
    <w:rsid w:val="00BC0E4F"/>
    <w:rsid w:val="00BC16DB"/>
    <w:rsid w:val="00BC24F2"/>
    <w:rsid w:val="00BC2D42"/>
    <w:rsid w:val="00BC491A"/>
    <w:rsid w:val="00BC6926"/>
    <w:rsid w:val="00BC69CF"/>
    <w:rsid w:val="00BC6B43"/>
    <w:rsid w:val="00BC6C14"/>
    <w:rsid w:val="00BC7577"/>
    <w:rsid w:val="00BC78C3"/>
    <w:rsid w:val="00BC79D1"/>
    <w:rsid w:val="00BC7EE9"/>
    <w:rsid w:val="00BD0979"/>
    <w:rsid w:val="00BD0C3E"/>
    <w:rsid w:val="00BD22E7"/>
    <w:rsid w:val="00BD248E"/>
    <w:rsid w:val="00BD2811"/>
    <w:rsid w:val="00BD2EDA"/>
    <w:rsid w:val="00BD3C6C"/>
    <w:rsid w:val="00BD4AA4"/>
    <w:rsid w:val="00BD52C1"/>
    <w:rsid w:val="00BD5553"/>
    <w:rsid w:val="00BD5555"/>
    <w:rsid w:val="00BD5B1D"/>
    <w:rsid w:val="00BD5BC9"/>
    <w:rsid w:val="00BD679A"/>
    <w:rsid w:val="00BD6888"/>
    <w:rsid w:val="00BD6AC4"/>
    <w:rsid w:val="00BD6E27"/>
    <w:rsid w:val="00BE0355"/>
    <w:rsid w:val="00BE1025"/>
    <w:rsid w:val="00BE151D"/>
    <w:rsid w:val="00BE1C68"/>
    <w:rsid w:val="00BE1F5A"/>
    <w:rsid w:val="00BE1F63"/>
    <w:rsid w:val="00BE23DF"/>
    <w:rsid w:val="00BE44FF"/>
    <w:rsid w:val="00BE4E13"/>
    <w:rsid w:val="00BE5407"/>
    <w:rsid w:val="00BE64D6"/>
    <w:rsid w:val="00BE7EDA"/>
    <w:rsid w:val="00BF0350"/>
    <w:rsid w:val="00BF0645"/>
    <w:rsid w:val="00BF0B0A"/>
    <w:rsid w:val="00BF2258"/>
    <w:rsid w:val="00BF22CA"/>
    <w:rsid w:val="00BF2827"/>
    <w:rsid w:val="00BF291C"/>
    <w:rsid w:val="00BF3361"/>
    <w:rsid w:val="00BF35DC"/>
    <w:rsid w:val="00BF5F81"/>
    <w:rsid w:val="00BF656A"/>
    <w:rsid w:val="00BF6CAA"/>
    <w:rsid w:val="00C00094"/>
    <w:rsid w:val="00C0010D"/>
    <w:rsid w:val="00C00501"/>
    <w:rsid w:val="00C0072F"/>
    <w:rsid w:val="00C00765"/>
    <w:rsid w:val="00C00D45"/>
    <w:rsid w:val="00C011D6"/>
    <w:rsid w:val="00C021B3"/>
    <w:rsid w:val="00C0294A"/>
    <w:rsid w:val="00C02E0E"/>
    <w:rsid w:val="00C030CE"/>
    <w:rsid w:val="00C03AFE"/>
    <w:rsid w:val="00C0488B"/>
    <w:rsid w:val="00C048E4"/>
    <w:rsid w:val="00C04B29"/>
    <w:rsid w:val="00C04E18"/>
    <w:rsid w:val="00C057CF"/>
    <w:rsid w:val="00C05BBE"/>
    <w:rsid w:val="00C05CDB"/>
    <w:rsid w:val="00C05ED5"/>
    <w:rsid w:val="00C06D8C"/>
    <w:rsid w:val="00C070CA"/>
    <w:rsid w:val="00C101E3"/>
    <w:rsid w:val="00C1036B"/>
    <w:rsid w:val="00C105C9"/>
    <w:rsid w:val="00C10BF4"/>
    <w:rsid w:val="00C10D35"/>
    <w:rsid w:val="00C10EB7"/>
    <w:rsid w:val="00C10ED6"/>
    <w:rsid w:val="00C11BB7"/>
    <w:rsid w:val="00C127ED"/>
    <w:rsid w:val="00C13026"/>
    <w:rsid w:val="00C131F4"/>
    <w:rsid w:val="00C1548A"/>
    <w:rsid w:val="00C15FF5"/>
    <w:rsid w:val="00C1623E"/>
    <w:rsid w:val="00C16631"/>
    <w:rsid w:val="00C174B2"/>
    <w:rsid w:val="00C17526"/>
    <w:rsid w:val="00C17DC5"/>
    <w:rsid w:val="00C17E89"/>
    <w:rsid w:val="00C20F8C"/>
    <w:rsid w:val="00C22238"/>
    <w:rsid w:val="00C22670"/>
    <w:rsid w:val="00C230FC"/>
    <w:rsid w:val="00C23973"/>
    <w:rsid w:val="00C23B69"/>
    <w:rsid w:val="00C23BC0"/>
    <w:rsid w:val="00C23D8F"/>
    <w:rsid w:val="00C261D5"/>
    <w:rsid w:val="00C2624E"/>
    <w:rsid w:val="00C263A8"/>
    <w:rsid w:val="00C26636"/>
    <w:rsid w:val="00C27062"/>
    <w:rsid w:val="00C2735E"/>
    <w:rsid w:val="00C27383"/>
    <w:rsid w:val="00C27822"/>
    <w:rsid w:val="00C27FB9"/>
    <w:rsid w:val="00C30C82"/>
    <w:rsid w:val="00C31920"/>
    <w:rsid w:val="00C3223C"/>
    <w:rsid w:val="00C32606"/>
    <w:rsid w:val="00C33677"/>
    <w:rsid w:val="00C357AE"/>
    <w:rsid w:val="00C40449"/>
    <w:rsid w:val="00C40573"/>
    <w:rsid w:val="00C4181E"/>
    <w:rsid w:val="00C42754"/>
    <w:rsid w:val="00C42C84"/>
    <w:rsid w:val="00C4366A"/>
    <w:rsid w:val="00C43919"/>
    <w:rsid w:val="00C43DFC"/>
    <w:rsid w:val="00C444BF"/>
    <w:rsid w:val="00C44D58"/>
    <w:rsid w:val="00C45759"/>
    <w:rsid w:val="00C462E2"/>
    <w:rsid w:val="00C47454"/>
    <w:rsid w:val="00C478F8"/>
    <w:rsid w:val="00C5187B"/>
    <w:rsid w:val="00C5239D"/>
    <w:rsid w:val="00C52B7F"/>
    <w:rsid w:val="00C53E4C"/>
    <w:rsid w:val="00C5455D"/>
    <w:rsid w:val="00C54C5C"/>
    <w:rsid w:val="00C5550A"/>
    <w:rsid w:val="00C56C25"/>
    <w:rsid w:val="00C575AC"/>
    <w:rsid w:val="00C577F5"/>
    <w:rsid w:val="00C57C8F"/>
    <w:rsid w:val="00C600D7"/>
    <w:rsid w:val="00C60841"/>
    <w:rsid w:val="00C61FCF"/>
    <w:rsid w:val="00C633B9"/>
    <w:rsid w:val="00C64970"/>
    <w:rsid w:val="00C65B80"/>
    <w:rsid w:val="00C6799D"/>
    <w:rsid w:val="00C70781"/>
    <w:rsid w:val="00C707AB"/>
    <w:rsid w:val="00C708A7"/>
    <w:rsid w:val="00C70F18"/>
    <w:rsid w:val="00C71236"/>
    <w:rsid w:val="00C7222B"/>
    <w:rsid w:val="00C73EFA"/>
    <w:rsid w:val="00C744E0"/>
    <w:rsid w:val="00C74508"/>
    <w:rsid w:val="00C76A72"/>
    <w:rsid w:val="00C7786A"/>
    <w:rsid w:val="00C7796E"/>
    <w:rsid w:val="00C77EE0"/>
    <w:rsid w:val="00C80EFB"/>
    <w:rsid w:val="00C8109C"/>
    <w:rsid w:val="00C8191A"/>
    <w:rsid w:val="00C81EF4"/>
    <w:rsid w:val="00C826D4"/>
    <w:rsid w:val="00C82B7D"/>
    <w:rsid w:val="00C841A4"/>
    <w:rsid w:val="00C847C0"/>
    <w:rsid w:val="00C85ADF"/>
    <w:rsid w:val="00C85B2B"/>
    <w:rsid w:val="00C869D4"/>
    <w:rsid w:val="00C86E9C"/>
    <w:rsid w:val="00C877EC"/>
    <w:rsid w:val="00C90446"/>
    <w:rsid w:val="00C90CDC"/>
    <w:rsid w:val="00C91065"/>
    <w:rsid w:val="00C9167E"/>
    <w:rsid w:val="00C91B32"/>
    <w:rsid w:val="00C931BD"/>
    <w:rsid w:val="00C94414"/>
    <w:rsid w:val="00C949CC"/>
    <w:rsid w:val="00C94DF4"/>
    <w:rsid w:val="00C9506D"/>
    <w:rsid w:val="00C950C1"/>
    <w:rsid w:val="00C95627"/>
    <w:rsid w:val="00C95880"/>
    <w:rsid w:val="00C967F7"/>
    <w:rsid w:val="00C9748B"/>
    <w:rsid w:val="00C97E5F"/>
    <w:rsid w:val="00CA159A"/>
    <w:rsid w:val="00CA1698"/>
    <w:rsid w:val="00CA179B"/>
    <w:rsid w:val="00CA24DD"/>
    <w:rsid w:val="00CA2D3D"/>
    <w:rsid w:val="00CA3384"/>
    <w:rsid w:val="00CA36B0"/>
    <w:rsid w:val="00CA3853"/>
    <w:rsid w:val="00CA397F"/>
    <w:rsid w:val="00CA3D89"/>
    <w:rsid w:val="00CA40F9"/>
    <w:rsid w:val="00CA5357"/>
    <w:rsid w:val="00CA5602"/>
    <w:rsid w:val="00CA661E"/>
    <w:rsid w:val="00CA68C7"/>
    <w:rsid w:val="00CA6E79"/>
    <w:rsid w:val="00CA7936"/>
    <w:rsid w:val="00CB00A6"/>
    <w:rsid w:val="00CB0140"/>
    <w:rsid w:val="00CB078D"/>
    <w:rsid w:val="00CB0CA5"/>
    <w:rsid w:val="00CB21B7"/>
    <w:rsid w:val="00CB23B1"/>
    <w:rsid w:val="00CB2727"/>
    <w:rsid w:val="00CB2CB3"/>
    <w:rsid w:val="00CB2FF9"/>
    <w:rsid w:val="00CB3676"/>
    <w:rsid w:val="00CB3CAC"/>
    <w:rsid w:val="00CB42CA"/>
    <w:rsid w:val="00CB47DD"/>
    <w:rsid w:val="00CB5E8D"/>
    <w:rsid w:val="00CB636C"/>
    <w:rsid w:val="00CB67F2"/>
    <w:rsid w:val="00CB6E5F"/>
    <w:rsid w:val="00CB72F2"/>
    <w:rsid w:val="00CB7987"/>
    <w:rsid w:val="00CB7D56"/>
    <w:rsid w:val="00CC03DA"/>
    <w:rsid w:val="00CC113B"/>
    <w:rsid w:val="00CC1857"/>
    <w:rsid w:val="00CC20E2"/>
    <w:rsid w:val="00CC2106"/>
    <w:rsid w:val="00CC2D59"/>
    <w:rsid w:val="00CC34E8"/>
    <w:rsid w:val="00CC353A"/>
    <w:rsid w:val="00CC373F"/>
    <w:rsid w:val="00CC3AE9"/>
    <w:rsid w:val="00CC3E26"/>
    <w:rsid w:val="00CC4799"/>
    <w:rsid w:val="00CC4A0B"/>
    <w:rsid w:val="00CC4AB7"/>
    <w:rsid w:val="00CC53A8"/>
    <w:rsid w:val="00CC6BCF"/>
    <w:rsid w:val="00CD0BC5"/>
    <w:rsid w:val="00CD0D03"/>
    <w:rsid w:val="00CD20A8"/>
    <w:rsid w:val="00CD35C8"/>
    <w:rsid w:val="00CD38DB"/>
    <w:rsid w:val="00CD3A0B"/>
    <w:rsid w:val="00CD3BC6"/>
    <w:rsid w:val="00CD444E"/>
    <w:rsid w:val="00CD54F7"/>
    <w:rsid w:val="00CD599A"/>
    <w:rsid w:val="00CD6108"/>
    <w:rsid w:val="00CE07A7"/>
    <w:rsid w:val="00CE27CD"/>
    <w:rsid w:val="00CE285D"/>
    <w:rsid w:val="00CE39ED"/>
    <w:rsid w:val="00CE5809"/>
    <w:rsid w:val="00CE5FD8"/>
    <w:rsid w:val="00CE6197"/>
    <w:rsid w:val="00CE63F2"/>
    <w:rsid w:val="00CE71C3"/>
    <w:rsid w:val="00CE7B8F"/>
    <w:rsid w:val="00CF0B3A"/>
    <w:rsid w:val="00CF10C9"/>
    <w:rsid w:val="00CF154B"/>
    <w:rsid w:val="00CF1F3E"/>
    <w:rsid w:val="00CF2F78"/>
    <w:rsid w:val="00CF2FC7"/>
    <w:rsid w:val="00CF382D"/>
    <w:rsid w:val="00CF3882"/>
    <w:rsid w:val="00CF5DBE"/>
    <w:rsid w:val="00CF62FB"/>
    <w:rsid w:val="00CF71D9"/>
    <w:rsid w:val="00D00B6A"/>
    <w:rsid w:val="00D00CEE"/>
    <w:rsid w:val="00D01E6A"/>
    <w:rsid w:val="00D021F2"/>
    <w:rsid w:val="00D02793"/>
    <w:rsid w:val="00D02832"/>
    <w:rsid w:val="00D02D07"/>
    <w:rsid w:val="00D040E5"/>
    <w:rsid w:val="00D043E7"/>
    <w:rsid w:val="00D0448E"/>
    <w:rsid w:val="00D05091"/>
    <w:rsid w:val="00D05D45"/>
    <w:rsid w:val="00D064B2"/>
    <w:rsid w:val="00D0721C"/>
    <w:rsid w:val="00D07A04"/>
    <w:rsid w:val="00D11849"/>
    <w:rsid w:val="00D11856"/>
    <w:rsid w:val="00D11ABF"/>
    <w:rsid w:val="00D11CEC"/>
    <w:rsid w:val="00D126F3"/>
    <w:rsid w:val="00D1463F"/>
    <w:rsid w:val="00D15414"/>
    <w:rsid w:val="00D16313"/>
    <w:rsid w:val="00D17A71"/>
    <w:rsid w:val="00D17CD4"/>
    <w:rsid w:val="00D20D72"/>
    <w:rsid w:val="00D20D8A"/>
    <w:rsid w:val="00D210BA"/>
    <w:rsid w:val="00D21E4F"/>
    <w:rsid w:val="00D225FE"/>
    <w:rsid w:val="00D228BE"/>
    <w:rsid w:val="00D23100"/>
    <w:rsid w:val="00D23F9C"/>
    <w:rsid w:val="00D240D6"/>
    <w:rsid w:val="00D24B13"/>
    <w:rsid w:val="00D253AA"/>
    <w:rsid w:val="00D254B1"/>
    <w:rsid w:val="00D257B0"/>
    <w:rsid w:val="00D27873"/>
    <w:rsid w:val="00D27E64"/>
    <w:rsid w:val="00D32428"/>
    <w:rsid w:val="00D32D93"/>
    <w:rsid w:val="00D33D75"/>
    <w:rsid w:val="00D34C6F"/>
    <w:rsid w:val="00D35A4D"/>
    <w:rsid w:val="00D37C39"/>
    <w:rsid w:val="00D4082C"/>
    <w:rsid w:val="00D40A82"/>
    <w:rsid w:val="00D4116D"/>
    <w:rsid w:val="00D434AB"/>
    <w:rsid w:val="00D46D3B"/>
    <w:rsid w:val="00D474D8"/>
    <w:rsid w:val="00D474F1"/>
    <w:rsid w:val="00D5021A"/>
    <w:rsid w:val="00D50496"/>
    <w:rsid w:val="00D5130B"/>
    <w:rsid w:val="00D516E9"/>
    <w:rsid w:val="00D5301E"/>
    <w:rsid w:val="00D54AF7"/>
    <w:rsid w:val="00D54B92"/>
    <w:rsid w:val="00D558DF"/>
    <w:rsid w:val="00D56050"/>
    <w:rsid w:val="00D562DC"/>
    <w:rsid w:val="00D56F92"/>
    <w:rsid w:val="00D5779C"/>
    <w:rsid w:val="00D57A86"/>
    <w:rsid w:val="00D57ECF"/>
    <w:rsid w:val="00D60354"/>
    <w:rsid w:val="00D60B17"/>
    <w:rsid w:val="00D60F52"/>
    <w:rsid w:val="00D61104"/>
    <w:rsid w:val="00D612BB"/>
    <w:rsid w:val="00D62B76"/>
    <w:rsid w:val="00D62D48"/>
    <w:rsid w:val="00D63BEE"/>
    <w:rsid w:val="00D64801"/>
    <w:rsid w:val="00D64E52"/>
    <w:rsid w:val="00D65459"/>
    <w:rsid w:val="00D661F2"/>
    <w:rsid w:val="00D66C5A"/>
    <w:rsid w:val="00D71723"/>
    <w:rsid w:val="00D733B7"/>
    <w:rsid w:val="00D73ABE"/>
    <w:rsid w:val="00D74D17"/>
    <w:rsid w:val="00D75847"/>
    <w:rsid w:val="00D800D4"/>
    <w:rsid w:val="00D801E2"/>
    <w:rsid w:val="00D803D9"/>
    <w:rsid w:val="00D8112A"/>
    <w:rsid w:val="00D81CE8"/>
    <w:rsid w:val="00D824D1"/>
    <w:rsid w:val="00D8309D"/>
    <w:rsid w:val="00D83A91"/>
    <w:rsid w:val="00D84708"/>
    <w:rsid w:val="00D84FAE"/>
    <w:rsid w:val="00D8502B"/>
    <w:rsid w:val="00D87BC1"/>
    <w:rsid w:val="00D87CF4"/>
    <w:rsid w:val="00D87FB7"/>
    <w:rsid w:val="00D9068C"/>
    <w:rsid w:val="00D92A5F"/>
    <w:rsid w:val="00D92C98"/>
    <w:rsid w:val="00D95269"/>
    <w:rsid w:val="00D95EB5"/>
    <w:rsid w:val="00D95F8A"/>
    <w:rsid w:val="00D96F68"/>
    <w:rsid w:val="00D97D66"/>
    <w:rsid w:val="00DA041D"/>
    <w:rsid w:val="00DA0FDA"/>
    <w:rsid w:val="00DA1084"/>
    <w:rsid w:val="00DA16A2"/>
    <w:rsid w:val="00DA19B7"/>
    <w:rsid w:val="00DA3684"/>
    <w:rsid w:val="00DA3AA5"/>
    <w:rsid w:val="00DA4374"/>
    <w:rsid w:val="00DA4B73"/>
    <w:rsid w:val="00DA4C37"/>
    <w:rsid w:val="00DA6087"/>
    <w:rsid w:val="00DA695D"/>
    <w:rsid w:val="00DA7693"/>
    <w:rsid w:val="00DA7DDA"/>
    <w:rsid w:val="00DA7DED"/>
    <w:rsid w:val="00DB0035"/>
    <w:rsid w:val="00DB0EC9"/>
    <w:rsid w:val="00DB1379"/>
    <w:rsid w:val="00DB13A7"/>
    <w:rsid w:val="00DB17F1"/>
    <w:rsid w:val="00DB3098"/>
    <w:rsid w:val="00DB370A"/>
    <w:rsid w:val="00DB3B08"/>
    <w:rsid w:val="00DB3F64"/>
    <w:rsid w:val="00DB469A"/>
    <w:rsid w:val="00DB4C6C"/>
    <w:rsid w:val="00DB6572"/>
    <w:rsid w:val="00DB6A64"/>
    <w:rsid w:val="00DC034D"/>
    <w:rsid w:val="00DC15AB"/>
    <w:rsid w:val="00DC16BE"/>
    <w:rsid w:val="00DC2C4C"/>
    <w:rsid w:val="00DC45DB"/>
    <w:rsid w:val="00DC499D"/>
    <w:rsid w:val="00DC57B4"/>
    <w:rsid w:val="00DC59AA"/>
    <w:rsid w:val="00DC5EAC"/>
    <w:rsid w:val="00DC62E0"/>
    <w:rsid w:val="00DC64F0"/>
    <w:rsid w:val="00DD2C0E"/>
    <w:rsid w:val="00DD58FE"/>
    <w:rsid w:val="00DD6169"/>
    <w:rsid w:val="00DD6AF2"/>
    <w:rsid w:val="00DD6AF6"/>
    <w:rsid w:val="00DD6FB9"/>
    <w:rsid w:val="00DD791D"/>
    <w:rsid w:val="00DE0504"/>
    <w:rsid w:val="00DE0551"/>
    <w:rsid w:val="00DE4A57"/>
    <w:rsid w:val="00DE50BC"/>
    <w:rsid w:val="00DE596C"/>
    <w:rsid w:val="00DE5AF7"/>
    <w:rsid w:val="00DE6B40"/>
    <w:rsid w:val="00DE6B8B"/>
    <w:rsid w:val="00DF0585"/>
    <w:rsid w:val="00DF14E8"/>
    <w:rsid w:val="00DF1684"/>
    <w:rsid w:val="00DF17A5"/>
    <w:rsid w:val="00DF1807"/>
    <w:rsid w:val="00DF2360"/>
    <w:rsid w:val="00DF2601"/>
    <w:rsid w:val="00DF277C"/>
    <w:rsid w:val="00DF4606"/>
    <w:rsid w:val="00DF4801"/>
    <w:rsid w:val="00DF51E3"/>
    <w:rsid w:val="00DF550B"/>
    <w:rsid w:val="00DF55CD"/>
    <w:rsid w:val="00DF5810"/>
    <w:rsid w:val="00DF5AB9"/>
    <w:rsid w:val="00DF603F"/>
    <w:rsid w:val="00DF6077"/>
    <w:rsid w:val="00DF6915"/>
    <w:rsid w:val="00E01128"/>
    <w:rsid w:val="00E0126C"/>
    <w:rsid w:val="00E02854"/>
    <w:rsid w:val="00E02B5D"/>
    <w:rsid w:val="00E03998"/>
    <w:rsid w:val="00E03A88"/>
    <w:rsid w:val="00E03C81"/>
    <w:rsid w:val="00E04314"/>
    <w:rsid w:val="00E04387"/>
    <w:rsid w:val="00E0557C"/>
    <w:rsid w:val="00E05DAE"/>
    <w:rsid w:val="00E065E8"/>
    <w:rsid w:val="00E06AC3"/>
    <w:rsid w:val="00E06B13"/>
    <w:rsid w:val="00E07850"/>
    <w:rsid w:val="00E10C13"/>
    <w:rsid w:val="00E1136A"/>
    <w:rsid w:val="00E11DAD"/>
    <w:rsid w:val="00E11E4B"/>
    <w:rsid w:val="00E120A5"/>
    <w:rsid w:val="00E12283"/>
    <w:rsid w:val="00E12D7B"/>
    <w:rsid w:val="00E13ADC"/>
    <w:rsid w:val="00E13F9E"/>
    <w:rsid w:val="00E14616"/>
    <w:rsid w:val="00E14D45"/>
    <w:rsid w:val="00E14E58"/>
    <w:rsid w:val="00E14FCF"/>
    <w:rsid w:val="00E1617B"/>
    <w:rsid w:val="00E162A0"/>
    <w:rsid w:val="00E163D0"/>
    <w:rsid w:val="00E16763"/>
    <w:rsid w:val="00E16A01"/>
    <w:rsid w:val="00E1700A"/>
    <w:rsid w:val="00E177F4"/>
    <w:rsid w:val="00E17C4E"/>
    <w:rsid w:val="00E17D26"/>
    <w:rsid w:val="00E22748"/>
    <w:rsid w:val="00E2480B"/>
    <w:rsid w:val="00E25959"/>
    <w:rsid w:val="00E26509"/>
    <w:rsid w:val="00E27BB0"/>
    <w:rsid w:val="00E3052D"/>
    <w:rsid w:val="00E30B50"/>
    <w:rsid w:val="00E31192"/>
    <w:rsid w:val="00E31EE9"/>
    <w:rsid w:val="00E32103"/>
    <w:rsid w:val="00E32116"/>
    <w:rsid w:val="00E323E2"/>
    <w:rsid w:val="00E333FB"/>
    <w:rsid w:val="00E337E6"/>
    <w:rsid w:val="00E33AFA"/>
    <w:rsid w:val="00E34B05"/>
    <w:rsid w:val="00E34FB2"/>
    <w:rsid w:val="00E35294"/>
    <w:rsid w:val="00E35B67"/>
    <w:rsid w:val="00E3602A"/>
    <w:rsid w:val="00E36045"/>
    <w:rsid w:val="00E36251"/>
    <w:rsid w:val="00E3626D"/>
    <w:rsid w:val="00E36E07"/>
    <w:rsid w:val="00E3710F"/>
    <w:rsid w:val="00E37C81"/>
    <w:rsid w:val="00E37FE9"/>
    <w:rsid w:val="00E407CF"/>
    <w:rsid w:val="00E411A2"/>
    <w:rsid w:val="00E413B0"/>
    <w:rsid w:val="00E41439"/>
    <w:rsid w:val="00E41974"/>
    <w:rsid w:val="00E41BB4"/>
    <w:rsid w:val="00E43476"/>
    <w:rsid w:val="00E43A73"/>
    <w:rsid w:val="00E44345"/>
    <w:rsid w:val="00E44C1F"/>
    <w:rsid w:val="00E453F7"/>
    <w:rsid w:val="00E455D0"/>
    <w:rsid w:val="00E45D64"/>
    <w:rsid w:val="00E46074"/>
    <w:rsid w:val="00E46188"/>
    <w:rsid w:val="00E4636F"/>
    <w:rsid w:val="00E46681"/>
    <w:rsid w:val="00E46745"/>
    <w:rsid w:val="00E46965"/>
    <w:rsid w:val="00E4785C"/>
    <w:rsid w:val="00E47C07"/>
    <w:rsid w:val="00E5038C"/>
    <w:rsid w:val="00E50935"/>
    <w:rsid w:val="00E52660"/>
    <w:rsid w:val="00E52A40"/>
    <w:rsid w:val="00E560BA"/>
    <w:rsid w:val="00E56B5A"/>
    <w:rsid w:val="00E56E38"/>
    <w:rsid w:val="00E572B3"/>
    <w:rsid w:val="00E57BCB"/>
    <w:rsid w:val="00E57F1B"/>
    <w:rsid w:val="00E60110"/>
    <w:rsid w:val="00E609A2"/>
    <w:rsid w:val="00E60CEB"/>
    <w:rsid w:val="00E6123C"/>
    <w:rsid w:val="00E617A2"/>
    <w:rsid w:val="00E6248B"/>
    <w:rsid w:val="00E62D5A"/>
    <w:rsid w:val="00E62D75"/>
    <w:rsid w:val="00E635ED"/>
    <w:rsid w:val="00E63956"/>
    <w:rsid w:val="00E64229"/>
    <w:rsid w:val="00E6422C"/>
    <w:rsid w:val="00E64728"/>
    <w:rsid w:val="00E64768"/>
    <w:rsid w:val="00E6485E"/>
    <w:rsid w:val="00E64FE2"/>
    <w:rsid w:val="00E66A35"/>
    <w:rsid w:val="00E67441"/>
    <w:rsid w:val="00E678E4"/>
    <w:rsid w:val="00E704CA"/>
    <w:rsid w:val="00E70863"/>
    <w:rsid w:val="00E713A7"/>
    <w:rsid w:val="00E71562"/>
    <w:rsid w:val="00E720CC"/>
    <w:rsid w:val="00E72AFE"/>
    <w:rsid w:val="00E72BE0"/>
    <w:rsid w:val="00E74313"/>
    <w:rsid w:val="00E74A57"/>
    <w:rsid w:val="00E74C4A"/>
    <w:rsid w:val="00E74CB1"/>
    <w:rsid w:val="00E75166"/>
    <w:rsid w:val="00E75694"/>
    <w:rsid w:val="00E7668E"/>
    <w:rsid w:val="00E801AA"/>
    <w:rsid w:val="00E815E2"/>
    <w:rsid w:val="00E83613"/>
    <w:rsid w:val="00E83C25"/>
    <w:rsid w:val="00E83D5D"/>
    <w:rsid w:val="00E85C13"/>
    <w:rsid w:val="00E87026"/>
    <w:rsid w:val="00E8712A"/>
    <w:rsid w:val="00E87B20"/>
    <w:rsid w:val="00E87CA0"/>
    <w:rsid w:val="00E9015B"/>
    <w:rsid w:val="00E9057A"/>
    <w:rsid w:val="00E90741"/>
    <w:rsid w:val="00E9190D"/>
    <w:rsid w:val="00E91B2E"/>
    <w:rsid w:val="00E92359"/>
    <w:rsid w:val="00E92B5E"/>
    <w:rsid w:val="00E93A1B"/>
    <w:rsid w:val="00E9407A"/>
    <w:rsid w:val="00E94F3D"/>
    <w:rsid w:val="00E958AC"/>
    <w:rsid w:val="00E960D7"/>
    <w:rsid w:val="00E96AD5"/>
    <w:rsid w:val="00E977CD"/>
    <w:rsid w:val="00E9794E"/>
    <w:rsid w:val="00E97C05"/>
    <w:rsid w:val="00EA019F"/>
    <w:rsid w:val="00EA04C7"/>
    <w:rsid w:val="00EA0533"/>
    <w:rsid w:val="00EA0959"/>
    <w:rsid w:val="00EA1CDC"/>
    <w:rsid w:val="00EA2AED"/>
    <w:rsid w:val="00EA2CBB"/>
    <w:rsid w:val="00EA309A"/>
    <w:rsid w:val="00EA31BF"/>
    <w:rsid w:val="00EA51F4"/>
    <w:rsid w:val="00EA5217"/>
    <w:rsid w:val="00EA5EF0"/>
    <w:rsid w:val="00EA7842"/>
    <w:rsid w:val="00EA7A3A"/>
    <w:rsid w:val="00EA7C6D"/>
    <w:rsid w:val="00EA7DE1"/>
    <w:rsid w:val="00EA7FF5"/>
    <w:rsid w:val="00EB0778"/>
    <w:rsid w:val="00EB21B1"/>
    <w:rsid w:val="00EB2685"/>
    <w:rsid w:val="00EB5C0E"/>
    <w:rsid w:val="00EB621C"/>
    <w:rsid w:val="00EB6616"/>
    <w:rsid w:val="00EC00DC"/>
    <w:rsid w:val="00EC05B2"/>
    <w:rsid w:val="00EC0F99"/>
    <w:rsid w:val="00EC14E7"/>
    <w:rsid w:val="00EC1F41"/>
    <w:rsid w:val="00EC2629"/>
    <w:rsid w:val="00EC264F"/>
    <w:rsid w:val="00EC2727"/>
    <w:rsid w:val="00EC35AC"/>
    <w:rsid w:val="00EC4196"/>
    <w:rsid w:val="00EC46C2"/>
    <w:rsid w:val="00EC5DBE"/>
    <w:rsid w:val="00EC635C"/>
    <w:rsid w:val="00EC7220"/>
    <w:rsid w:val="00EC72F0"/>
    <w:rsid w:val="00ED06C5"/>
    <w:rsid w:val="00ED0A77"/>
    <w:rsid w:val="00ED0F53"/>
    <w:rsid w:val="00ED14C9"/>
    <w:rsid w:val="00ED1D6D"/>
    <w:rsid w:val="00ED28C6"/>
    <w:rsid w:val="00ED35D2"/>
    <w:rsid w:val="00ED6D3C"/>
    <w:rsid w:val="00ED6FAB"/>
    <w:rsid w:val="00ED7E0C"/>
    <w:rsid w:val="00ED7EDC"/>
    <w:rsid w:val="00EE035E"/>
    <w:rsid w:val="00EE0C47"/>
    <w:rsid w:val="00EE10A7"/>
    <w:rsid w:val="00EE1104"/>
    <w:rsid w:val="00EE1883"/>
    <w:rsid w:val="00EE192C"/>
    <w:rsid w:val="00EE1931"/>
    <w:rsid w:val="00EE206C"/>
    <w:rsid w:val="00EE24B1"/>
    <w:rsid w:val="00EE2514"/>
    <w:rsid w:val="00EE25A3"/>
    <w:rsid w:val="00EE2640"/>
    <w:rsid w:val="00EE2F88"/>
    <w:rsid w:val="00EE4011"/>
    <w:rsid w:val="00EE4FA4"/>
    <w:rsid w:val="00EE5B19"/>
    <w:rsid w:val="00EE6DD1"/>
    <w:rsid w:val="00EE781D"/>
    <w:rsid w:val="00EF086E"/>
    <w:rsid w:val="00EF0D2D"/>
    <w:rsid w:val="00EF0E08"/>
    <w:rsid w:val="00EF0F33"/>
    <w:rsid w:val="00EF1A4D"/>
    <w:rsid w:val="00EF1DA6"/>
    <w:rsid w:val="00EF2631"/>
    <w:rsid w:val="00EF4B46"/>
    <w:rsid w:val="00EF5EBB"/>
    <w:rsid w:val="00EF6D1D"/>
    <w:rsid w:val="00EF737B"/>
    <w:rsid w:val="00F009CC"/>
    <w:rsid w:val="00F01805"/>
    <w:rsid w:val="00F01EE5"/>
    <w:rsid w:val="00F02A8E"/>
    <w:rsid w:val="00F02C3B"/>
    <w:rsid w:val="00F03EFD"/>
    <w:rsid w:val="00F04CD5"/>
    <w:rsid w:val="00F059BF"/>
    <w:rsid w:val="00F06017"/>
    <w:rsid w:val="00F07003"/>
    <w:rsid w:val="00F10182"/>
    <w:rsid w:val="00F10D9D"/>
    <w:rsid w:val="00F11EC6"/>
    <w:rsid w:val="00F12A6D"/>
    <w:rsid w:val="00F1312F"/>
    <w:rsid w:val="00F1329F"/>
    <w:rsid w:val="00F140AE"/>
    <w:rsid w:val="00F15D1B"/>
    <w:rsid w:val="00F1708F"/>
    <w:rsid w:val="00F17497"/>
    <w:rsid w:val="00F17A5C"/>
    <w:rsid w:val="00F21CBB"/>
    <w:rsid w:val="00F21EBF"/>
    <w:rsid w:val="00F22D72"/>
    <w:rsid w:val="00F23397"/>
    <w:rsid w:val="00F23723"/>
    <w:rsid w:val="00F23C37"/>
    <w:rsid w:val="00F246FB"/>
    <w:rsid w:val="00F24F4C"/>
    <w:rsid w:val="00F2539E"/>
    <w:rsid w:val="00F25582"/>
    <w:rsid w:val="00F259DD"/>
    <w:rsid w:val="00F25A3E"/>
    <w:rsid w:val="00F25CD7"/>
    <w:rsid w:val="00F25DC8"/>
    <w:rsid w:val="00F26984"/>
    <w:rsid w:val="00F2756E"/>
    <w:rsid w:val="00F277A4"/>
    <w:rsid w:val="00F27A0B"/>
    <w:rsid w:val="00F322EE"/>
    <w:rsid w:val="00F32523"/>
    <w:rsid w:val="00F32795"/>
    <w:rsid w:val="00F327F0"/>
    <w:rsid w:val="00F33206"/>
    <w:rsid w:val="00F33548"/>
    <w:rsid w:val="00F34EFC"/>
    <w:rsid w:val="00F358CA"/>
    <w:rsid w:val="00F35B25"/>
    <w:rsid w:val="00F3687F"/>
    <w:rsid w:val="00F378DE"/>
    <w:rsid w:val="00F379C6"/>
    <w:rsid w:val="00F422C3"/>
    <w:rsid w:val="00F42C5B"/>
    <w:rsid w:val="00F43DE8"/>
    <w:rsid w:val="00F440F7"/>
    <w:rsid w:val="00F44247"/>
    <w:rsid w:val="00F45333"/>
    <w:rsid w:val="00F45486"/>
    <w:rsid w:val="00F45DB8"/>
    <w:rsid w:val="00F465AD"/>
    <w:rsid w:val="00F470F6"/>
    <w:rsid w:val="00F47BBA"/>
    <w:rsid w:val="00F50C75"/>
    <w:rsid w:val="00F51BC5"/>
    <w:rsid w:val="00F51D2F"/>
    <w:rsid w:val="00F52196"/>
    <w:rsid w:val="00F5342B"/>
    <w:rsid w:val="00F53ACA"/>
    <w:rsid w:val="00F55CF5"/>
    <w:rsid w:val="00F56F97"/>
    <w:rsid w:val="00F57AB6"/>
    <w:rsid w:val="00F57CD4"/>
    <w:rsid w:val="00F6001C"/>
    <w:rsid w:val="00F610BF"/>
    <w:rsid w:val="00F613A6"/>
    <w:rsid w:val="00F617DE"/>
    <w:rsid w:val="00F61C55"/>
    <w:rsid w:val="00F61FEE"/>
    <w:rsid w:val="00F64DB9"/>
    <w:rsid w:val="00F6578C"/>
    <w:rsid w:val="00F658C0"/>
    <w:rsid w:val="00F65AAA"/>
    <w:rsid w:val="00F65AE7"/>
    <w:rsid w:val="00F66348"/>
    <w:rsid w:val="00F67069"/>
    <w:rsid w:val="00F67AC6"/>
    <w:rsid w:val="00F67F0D"/>
    <w:rsid w:val="00F67F63"/>
    <w:rsid w:val="00F67F76"/>
    <w:rsid w:val="00F70125"/>
    <w:rsid w:val="00F70387"/>
    <w:rsid w:val="00F70492"/>
    <w:rsid w:val="00F716B3"/>
    <w:rsid w:val="00F71C7F"/>
    <w:rsid w:val="00F72EA9"/>
    <w:rsid w:val="00F73086"/>
    <w:rsid w:val="00F73F48"/>
    <w:rsid w:val="00F743FD"/>
    <w:rsid w:val="00F75646"/>
    <w:rsid w:val="00F7755B"/>
    <w:rsid w:val="00F80F81"/>
    <w:rsid w:val="00F8170E"/>
    <w:rsid w:val="00F81E61"/>
    <w:rsid w:val="00F835D5"/>
    <w:rsid w:val="00F83E25"/>
    <w:rsid w:val="00F8451F"/>
    <w:rsid w:val="00F848F6"/>
    <w:rsid w:val="00F85CA6"/>
    <w:rsid w:val="00F85EA6"/>
    <w:rsid w:val="00F860EF"/>
    <w:rsid w:val="00F865D5"/>
    <w:rsid w:val="00F868C2"/>
    <w:rsid w:val="00F86A04"/>
    <w:rsid w:val="00F86C64"/>
    <w:rsid w:val="00F87104"/>
    <w:rsid w:val="00F87483"/>
    <w:rsid w:val="00F877DB"/>
    <w:rsid w:val="00F921B7"/>
    <w:rsid w:val="00F92EA2"/>
    <w:rsid w:val="00F93479"/>
    <w:rsid w:val="00F93EB3"/>
    <w:rsid w:val="00F94900"/>
    <w:rsid w:val="00F95255"/>
    <w:rsid w:val="00F958BE"/>
    <w:rsid w:val="00F970FD"/>
    <w:rsid w:val="00F97124"/>
    <w:rsid w:val="00F97BFA"/>
    <w:rsid w:val="00FA01A8"/>
    <w:rsid w:val="00FA03AA"/>
    <w:rsid w:val="00FA0F2A"/>
    <w:rsid w:val="00FA14E2"/>
    <w:rsid w:val="00FA17D9"/>
    <w:rsid w:val="00FA1985"/>
    <w:rsid w:val="00FA23EF"/>
    <w:rsid w:val="00FA2CFE"/>
    <w:rsid w:val="00FA41B5"/>
    <w:rsid w:val="00FA4B60"/>
    <w:rsid w:val="00FA4CA0"/>
    <w:rsid w:val="00FA50CC"/>
    <w:rsid w:val="00FA5A6D"/>
    <w:rsid w:val="00FA5D57"/>
    <w:rsid w:val="00FA7F7B"/>
    <w:rsid w:val="00FB3517"/>
    <w:rsid w:val="00FB4744"/>
    <w:rsid w:val="00FB5FF1"/>
    <w:rsid w:val="00FB71F3"/>
    <w:rsid w:val="00FC0DFE"/>
    <w:rsid w:val="00FC3246"/>
    <w:rsid w:val="00FC32FC"/>
    <w:rsid w:val="00FC3C89"/>
    <w:rsid w:val="00FC419B"/>
    <w:rsid w:val="00FC43AC"/>
    <w:rsid w:val="00FC53C3"/>
    <w:rsid w:val="00FC5AAD"/>
    <w:rsid w:val="00FC6071"/>
    <w:rsid w:val="00FD1620"/>
    <w:rsid w:val="00FD190B"/>
    <w:rsid w:val="00FD2085"/>
    <w:rsid w:val="00FD28EC"/>
    <w:rsid w:val="00FD2A68"/>
    <w:rsid w:val="00FD2D1D"/>
    <w:rsid w:val="00FD36F0"/>
    <w:rsid w:val="00FD3C0C"/>
    <w:rsid w:val="00FD42CE"/>
    <w:rsid w:val="00FD4827"/>
    <w:rsid w:val="00FD4D33"/>
    <w:rsid w:val="00FD55A5"/>
    <w:rsid w:val="00FD570F"/>
    <w:rsid w:val="00FD7A8F"/>
    <w:rsid w:val="00FE0445"/>
    <w:rsid w:val="00FE14E0"/>
    <w:rsid w:val="00FE1CF5"/>
    <w:rsid w:val="00FE21E3"/>
    <w:rsid w:val="00FE22D8"/>
    <w:rsid w:val="00FE29C8"/>
    <w:rsid w:val="00FE2AA0"/>
    <w:rsid w:val="00FE3E65"/>
    <w:rsid w:val="00FE4431"/>
    <w:rsid w:val="00FE5163"/>
    <w:rsid w:val="00FE53F8"/>
    <w:rsid w:val="00FE5844"/>
    <w:rsid w:val="00FE5864"/>
    <w:rsid w:val="00FF0070"/>
    <w:rsid w:val="00FF0C48"/>
    <w:rsid w:val="00FF105A"/>
    <w:rsid w:val="00FF18C6"/>
    <w:rsid w:val="00FF26FB"/>
    <w:rsid w:val="00FF32EE"/>
    <w:rsid w:val="00FF3392"/>
    <w:rsid w:val="00FF3A81"/>
    <w:rsid w:val="00FF49FD"/>
    <w:rsid w:val="00FF4E5F"/>
    <w:rsid w:val="00FF5825"/>
    <w:rsid w:val="00FF75FE"/>
    <w:rsid w:val="01201B78"/>
    <w:rsid w:val="0159126E"/>
    <w:rsid w:val="015C2B0C"/>
    <w:rsid w:val="017E682C"/>
    <w:rsid w:val="01933E89"/>
    <w:rsid w:val="02E565E2"/>
    <w:rsid w:val="038A3960"/>
    <w:rsid w:val="04351B1E"/>
    <w:rsid w:val="0446094A"/>
    <w:rsid w:val="04802B94"/>
    <w:rsid w:val="048E7480"/>
    <w:rsid w:val="04A44EF6"/>
    <w:rsid w:val="04A46CA4"/>
    <w:rsid w:val="05C26810"/>
    <w:rsid w:val="062A2903"/>
    <w:rsid w:val="06562220"/>
    <w:rsid w:val="066C1A43"/>
    <w:rsid w:val="06B84059"/>
    <w:rsid w:val="076369A2"/>
    <w:rsid w:val="08095446"/>
    <w:rsid w:val="08BA4CE8"/>
    <w:rsid w:val="08E65ADD"/>
    <w:rsid w:val="08FE2F47"/>
    <w:rsid w:val="08FF0432"/>
    <w:rsid w:val="096779B8"/>
    <w:rsid w:val="096E2DC5"/>
    <w:rsid w:val="0970184A"/>
    <w:rsid w:val="0AB57067"/>
    <w:rsid w:val="0B151FC9"/>
    <w:rsid w:val="0B36617C"/>
    <w:rsid w:val="0B88219E"/>
    <w:rsid w:val="0BC13973"/>
    <w:rsid w:val="0D091841"/>
    <w:rsid w:val="0D466D19"/>
    <w:rsid w:val="0D5B011C"/>
    <w:rsid w:val="0D870F11"/>
    <w:rsid w:val="0E440BB0"/>
    <w:rsid w:val="0E4E099A"/>
    <w:rsid w:val="0E94063F"/>
    <w:rsid w:val="0F815DA9"/>
    <w:rsid w:val="0F8E2A2A"/>
    <w:rsid w:val="0FB373A1"/>
    <w:rsid w:val="0FBA737B"/>
    <w:rsid w:val="103B4960"/>
    <w:rsid w:val="108A0980"/>
    <w:rsid w:val="1167254E"/>
    <w:rsid w:val="11B94340"/>
    <w:rsid w:val="11C97D4A"/>
    <w:rsid w:val="14526557"/>
    <w:rsid w:val="14B051F1"/>
    <w:rsid w:val="154C5AEB"/>
    <w:rsid w:val="154F4A0A"/>
    <w:rsid w:val="16587C64"/>
    <w:rsid w:val="16AE1C29"/>
    <w:rsid w:val="16D26B58"/>
    <w:rsid w:val="174340FA"/>
    <w:rsid w:val="17910419"/>
    <w:rsid w:val="17946704"/>
    <w:rsid w:val="17B61287"/>
    <w:rsid w:val="17E872DA"/>
    <w:rsid w:val="183D3DB6"/>
    <w:rsid w:val="1864257A"/>
    <w:rsid w:val="19151A93"/>
    <w:rsid w:val="194523AC"/>
    <w:rsid w:val="19660047"/>
    <w:rsid w:val="19D35C0A"/>
    <w:rsid w:val="1B3A3308"/>
    <w:rsid w:val="1BB55FFA"/>
    <w:rsid w:val="1BEF2AA3"/>
    <w:rsid w:val="1C1E40AF"/>
    <w:rsid w:val="1C26359D"/>
    <w:rsid w:val="1C942AC4"/>
    <w:rsid w:val="1CCC278B"/>
    <w:rsid w:val="1D24052A"/>
    <w:rsid w:val="1D3369BF"/>
    <w:rsid w:val="1DC2273E"/>
    <w:rsid w:val="1DF93250"/>
    <w:rsid w:val="1FA332A1"/>
    <w:rsid w:val="20B0087A"/>
    <w:rsid w:val="20C63871"/>
    <w:rsid w:val="213E4D66"/>
    <w:rsid w:val="21976AF2"/>
    <w:rsid w:val="21AD2B1C"/>
    <w:rsid w:val="21B52099"/>
    <w:rsid w:val="21E35FE3"/>
    <w:rsid w:val="22057D6B"/>
    <w:rsid w:val="22427CC5"/>
    <w:rsid w:val="23454050"/>
    <w:rsid w:val="23A41537"/>
    <w:rsid w:val="23C465C3"/>
    <w:rsid w:val="25096983"/>
    <w:rsid w:val="255676EF"/>
    <w:rsid w:val="267763CE"/>
    <w:rsid w:val="26AB17CC"/>
    <w:rsid w:val="27AD14CA"/>
    <w:rsid w:val="28546167"/>
    <w:rsid w:val="29B50E88"/>
    <w:rsid w:val="2AD96DF8"/>
    <w:rsid w:val="2B7D3C27"/>
    <w:rsid w:val="2B9D694A"/>
    <w:rsid w:val="2C040291"/>
    <w:rsid w:val="2C5C25C6"/>
    <w:rsid w:val="2D92328E"/>
    <w:rsid w:val="2E2A34C6"/>
    <w:rsid w:val="2E314855"/>
    <w:rsid w:val="2ECB3F4C"/>
    <w:rsid w:val="2FAF59F5"/>
    <w:rsid w:val="301D7787"/>
    <w:rsid w:val="307F7AFA"/>
    <w:rsid w:val="30856E63"/>
    <w:rsid w:val="30D22FB2"/>
    <w:rsid w:val="31515211"/>
    <w:rsid w:val="31C003CA"/>
    <w:rsid w:val="325154C6"/>
    <w:rsid w:val="32592E75"/>
    <w:rsid w:val="339C09C3"/>
    <w:rsid w:val="33E65B1A"/>
    <w:rsid w:val="340B44DB"/>
    <w:rsid w:val="34335EE7"/>
    <w:rsid w:val="343D21A6"/>
    <w:rsid w:val="348114DF"/>
    <w:rsid w:val="34A06D5B"/>
    <w:rsid w:val="36476203"/>
    <w:rsid w:val="37E42938"/>
    <w:rsid w:val="38350B99"/>
    <w:rsid w:val="38AA6EBD"/>
    <w:rsid w:val="38DC3D18"/>
    <w:rsid w:val="38DC4245"/>
    <w:rsid w:val="393671C3"/>
    <w:rsid w:val="397A08A5"/>
    <w:rsid w:val="39853A63"/>
    <w:rsid w:val="39D034E0"/>
    <w:rsid w:val="3A12378C"/>
    <w:rsid w:val="3A2F0D01"/>
    <w:rsid w:val="3A9C5CEB"/>
    <w:rsid w:val="3BE127E5"/>
    <w:rsid w:val="3C093C67"/>
    <w:rsid w:val="3CD846DD"/>
    <w:rsid w:val="3D412F1E"/>
    <w:rsid w:val="3D984872"/>
    <w:rsid w:val="3E8C5437"/>
    <w:rsid w:val="3F95733A"/>
    <w:rsid w:val="3FDD5AD5"/>
    <w:rsid w:val="401D68EA"/>
    <w:rsid w:val="40F63E08"/>
    <w:rsid w:val="412E324E"/>
    <w:rsid w:val="41370ADF"/>
    <w:rsid w:val="41674374"/>
    <w:rsid w:val="42237515"/>
    <w:rsid w:val="426A2031"/>
    <w:rsid w:val="42FA74B4"/>
    <w:rsid w:val="43BB4117"/>
    <w:rsid w:val="44B10046"/>
    <w:rsid w:val="44E5116B"/>
    <w:rsid w:val="44EC0BD2"/>
    <w:rsid w:val="4508116A"/>
    <w:rsid w:val="45276318"/>
    <w:rsid w:val="45967968"/>
    <w:rsid w:val="45C93578"/>
    <w:rsid w:val="45E42C1A"/>
    <w:rsid w:val="4710374A"/>
    <w:rsid w:val="478A34FC"/>
    <w:rsid w:val="47FC782A"/>
    <w:rsid w:val="4856661B"/>
    <w:rsid w:val="489F2FD7"/>
    <w:rsid w:val="48C12F4D"/>
    <w:rsid w:val="491D214E"/>
    <w:rsid w:val="492E435B"/>
    <w:rsid w:val="4A05330E"/>
    <w:rsid w:val="4A2A2D74"/>
    <w:rsid w:val="4AC37A7F"/>
    <w:rsid w:val="4ACB608C"/>
    <w:rsid w:val="4B771FE9"/>
    <w:rsid w:val="4C286E40"/>
    <w:rsid w:val="4CC254E6"/>
    <w:rsid w:val="4D496D39"/>
    <w:rsid w:val="4D515E26"/>
    <w:rsid w:val="4FA669F9"/>
    <w:rsid w:val="50631789"/>
    <w:rsid w:val="509727E6"/>
    <w:rsid w:val="509F55CA"/>
    <w:rsid w:val="515B3813"/>
    <w:rsid w:val="52215C08"/>
    <w:rsid w:val="524A66DC"/>
    <w:rsid w:val="531225F7"/>
    <w:rsid w:val="53E21FCA"/>
    <w:rsid w:val="54C85664"/>
    <w:rsid w:val="55D574D1"/>
    <w:rsid w:val="567809C3"/>
    <w:rsid w:val="569E48CE"/>
    <w:rsid w:val="577044E9"/>
    <w:rsid w:val="577B4CB3"/>
    <w:rsid w:val="581369A2"/>
    <w:rsid w:val="58892FCD"/>
    <w:rsid w:val="58AB1524"/>
    <w:rsid w:val="59B773DC"/>
    <w:rsid w:val="5A07278A"/>
    <w:rsid w:val="5A9B4182"/>
    <w:rsid w:val="5BB2273A"/>
    <w:rsid w:val="5BFA3A04"/>
    <w:rsid w:val="5C875ACA"/>
    <w:rsid w:val="5CB1418C"/>
    <w:rsid w:val="5DCF0183"/>
    <w:rsid w:val="5E532442"/>
    <w:rsid w:val="5F3B0491"/>
    <w:rsid w:val="607272A1"/>
    <w:rsid w:val="60B67C19"/>
    <w:rsid w:val="60BA0556"/>
    <w:rsid w:val="6151201D"/>
    <w:rsid w:val="61872199"/>
    <w:rsid w:val="619D39D4"/>
    <w:rsid w:val="632C670F"/>
    <w:rsid w:val="64B50C18"/>
    <w:rsid w:val="64DD0AD2"/>
    <w:rsid w:val="6535464F"/>
    <w:rsid w:val="661F70AE"/>
    <w:rsid w:val="662F27F3"/>
    <w:rsid w:val="67066277"/>
    <w:rsid w:val="679F04A6"/>
    <w:rsid w:val="68B260C8"/>
    <w:rsid w:val="68EA2430"/>
    <w:rsid w:val="691E364C"/>
    <w:rsid w:val="697B1C0E"/>
    <w:rsid w:val="6AB53B26"/>
    <w:rsid w:val="6AC9797D"/>
    <w:rsid w:val="6AE508C6"/>
    <w:rsid w:val="6B4A0729"/>
    <w:rsid w:val="6B6F4633"/>
    <w:rsid w:val="6BDB75D3"/>
    <w:rsid w:val="6BFA3EFD"/>
    <w:rsid w:val="6C515AE7"/>
    <w:rsid w:val="6EF0306B"/>
    <w:rsid w:val="6F1D38A1"/>
    <w:rsid w:val="6F2463D6"/>
    <w:rsid w:val="6FDA2F5F"/>
    <w:rsid w:val="700F1F41"/>
    <w:rsid w:val="70D00CF3"/>
    <w:rsid w:val="72077373"/>
    <w:rsid w:val="72D66FA7"/>
    <w:rsid w:val="72E77D71"/>
    <w:rsid w:val="73267CCD"/>
    <w:rsid w:val="732A61AD"/>
    <w:rsid w:val="734827E1"/>
    <w:rsid w:val="73BD558A"/>
    <w:rsid w:val="7470796E"/>
    <w:rsid w:val="74B41D45"/>
    <w:rsid w:val="76217705"/>
    <w:rsid w:val="76F1414E"/>
    <w:rsid w:val="78C71375"/>
    <w:rsid w:val="794655E4"/>
    <w:rsid w:val="7A585579"/>
    <w:rsid w:val="7A594A27"/>
    <w:rsid w:val="7B58479C"/>
    <w:rsid w:val="7CE0713F"/>
    <w:rsid w:val="7D0B583E"/>
    <w:rsid w:val="7D1E3B38"/>
    <w:rsid w:val="7DB6274F"/>
    <w:rsid w:val="7DF369FE"/>
    <w:rsid w:val="7E153868"/>
    <w:rsid w:val="7EE0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name="footnote text"/>
    <w:lsdException w:qFormat="1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iPriority="0" w:name="annotation reference"/>
    <w:lsdException w:uiPriority="99" w:name="line number"/>
    <w:lsdException w:qFormat="1" w:unhideWhenUsed="0" w:uiPriority="0" w:semiHidden="0" w:name="page number"/>
    <w:lsdException w:qFormat="1" w:uiPriority="0" w:name="endnote reference"/>
    <w:lsdException w:qFormat="1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qFormat="1" w:uiPriority="0" w:semiHidden="0" w:name="Date"/>
    <w:lsdException w:qFormat="1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name="FollowedHyperlink"/>
    <w:lsdException w:unhideWhenUsed="0" w:uiPriority="22" w:semiHidden="0" w:name="Strong"/>
    <w:lsdException w:qFormat="1" w:unhideWhenUsed="0" w:uiPriority="20" w:semiHidden="0" w:name="Emphasis"/>
    <w:lsdException w:qFormat="1" w:uiPriority="0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wordWrap w:val="0"/>
      <w:spacing w:line="360" w:lineRule="auto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42"/>
    <w:qFormat/>
    <w:uiPriority w:val="9"/>
    <w:pPr>
      <w:keepNext/>
      <w:keepLines/>
      <w:numPr>
        <w:ilvl w:val="0"/>
        <w:numId w:val="1"/>
      </w:numPr>
      <w:spacing w:before="50" w:beforeLines="50" w:after="50" w:afterLines="50"/>
      <w:jc w:val="left"/>
      <w:outlineLvl w:val="0"/>
    </w:pPr>
    <w:rPr>
      <w:rFonts w:eastAsia="黑体"/>
      <w:bCs/>
      <w:kern w:val="44"/>
      <w:sz w:val="32"/>
      <w:szCs w:val="44"/>
    </w:rPr>
  </w:style>
  <w:style w:type="paragraph" w:styleId="2">
    <w:name w:val="heading 2"/>
    <w:basedOn w:val="1"/>
    <w:next w:val="1"/>
    <w:link w:val="43"/>
    <w:qFormat/>
    <w:uiPriority w:val="9"/>
    <w:pPr>
      <w:keepNext/>
      <w:keepLines/>
      <w:numPr>
        <w:ilvl w:val="1"/>
        <w:numId w:val="1"/>
      </w:numPr>
      <w:spacing w:before="50" w:beforeLines="50" w:after="50" w:afterLines="50"/>
      <w:jc w:val="left"/>
      <w:outlineLvl w:val="1"/>
    </w:pPr>
    <w:rPr>
      <w:rFonts w:eastAsia="黑体" w:cstheme="majorBidi"/>
      <w:bCs/>
      <w:sz w:val="28"/>
      <w:szCs w:val="32"/>
    </w:rPr>
  </w:style>
  <w:style w:type="paragraph" w:styleId="4">
    <w:name w:val="heading 3"/>
    <w:basedOn w:val="1"/>
    <w:next w:val="1"/>
    <w:link w:val="46"/>
    <w:qFormat/>
    <w:uiPriority w:val="9"/>
    <w:pPr>
      <w:keepNext/>
      <w:keepLines/>
      <w:numPr>
        <w:ilvl w:val="2"/>
        <w:numId w:val="1"/>
      </w:numPr>
      <w:spacing w:before="50" w:beforeLines="50" w:after="50" w:afterLines="50"/>
      <w:jc w:val="left"/>
      <w:outlineLvl w:val="2"/>
    </w:pPr>
    <w:rPr>
      <w:rFonts w:eastAsia="黑体"/>
      <w:bCs/>
      <w:sz w:val="28"/>
      <w:szCs w:val="32"/>
    </w:rPr>
  </w:style>
  <w:style w:type="paragraph" w:styleId="5">
    <w:name w:val="heading 4"/>
    <w:basedOn w:val="1"/>
    <w:next w:val="1"/>
    <w:link w:val="48"/>
    <w:qFormat/>
    <w:uiPriority w:val="9"/>
    <w:pPr>
      <w:keepNext/>
      <w:keepLines/>
      <w:numPr>
        <w:ilvl w:val="3"/>
        <w:numId w:val="1"/>
      </w:numPr>
      <w:spacing w:before="50" w:beforeLines="50" w:after="50" w:afterLines="50"/>
      <w:outlineLvl w:val="3"/>
    </w:pPr>
    <w:rPr>
      <w:rFonts w:eastAsia="黑体" w:cstheme="majorBidi"/>
      <w:bCs/>
      <w:sz w:val="24"/>
      <w:szCs w:val="28"/>
    </w:rPr>
  </w:style>
  <w:style w:type="paragraph" w:styleId="6">
    <w:name w:val="heading 5"/>
    <w:basedOn w:val="1"/>
    <w:next w:val="1"/>
    <w:link w:val="49"/>
    <w:unhideWhenUsed/>
    <w:qFormat/>
    <w:uiPriority w:val="9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89"/>
    <w:qFormat/>
    <w:uiPriority w:val="9"/>
    <w:pPr>
      <w:keepNext/>
      <w:keepLines/>
      <w:tabs>
        <w:tab w:val="left" w:pos="1151"/>
      </w:tabs>
      <w:wordWrap/>
      <w:spacing w:before="240" w:after="64" w:line="317" w:lineRule="auto"/>
      <w:ind w:left="1152" w:hanging="1152"/>
      <w:outlineLvl w:val="5"/>
    </w:pPr>
    <w:rPr>
      <w:rFonts w:ascii="Arial" w:hAnsi="Arial" w:eastAsia="黑体" w:cs="Times New Roman"/>
      <w:b/>
      <w:sz w:val="24"/>
      <w:szCs w:val="20"/>
    </w:rPr>
  </w:style>
  <w:style w:type="paragraph" w:styleId="8">
    <w:name w:val="heading 7"/>
    <w:basedOn w:val="1"/>
    <w:next w:val="1"/>
    <w:link w:val="90"/>
    <w:qFormat/>
    <w:uiPriority w:val="9"/>
    <w:pPr>
      <w:keepNext/>
      <w:keepLines/>
      <w:tabs>
        <w:tab w:val="left" w:pos="1296"/>
      </w:tabs>
      <w:wordWrap/>
      <w:spacing w:before="240" w:after="64" w:line="317" w:lineRule="auto"/>
      <w:ind w:left="1296" w:hanging="1296"/>
      <w:outlineLvl w:val="6"/>
    </w:pPr>
    <w:rPr>
      <w:rFonts w:cs="Times New Roman"/>
      <w:b/>
      <w:sz w:val="24"/>
      <w:szCs w:val="20"/>
    </w:rPr>
  </w:style>
  <w:style w:type="paragraph" w:styleId="9">
    <w:name w:val="heading 8"/>
    <w:basedOn w:val="1"/>
    <w:next w:val="1"/>
    <w:link w:val="91"/>
    <w:qFormat/>
    <w:uiPriority w:val="9"/>
    <w:pPr>
      <w:keepNext/>
      <w:keepLines/>
      <w:tabs>
        <w:tab w:val="left" w:pos="1440"/>
      </w:tabs>
      <w:wordWrap/>
      <w:spacing w:before="240" w:after="64" w:line="317" w:lineRule="auto"/>
      <w:ind w:left="1440" w:hanging="1440"/>
      <w:outlineLvl w:val="7"/>
    </w:pPr>
    <w:rPr>
      <w:rFonts w:ascii="Arial" w:hAnsi="Arial" w:eastAsia="黑体" w:cs="Times New Roman"/>
      <w:sz w:val="24"/>
      <w:szCs w:val="20"/>
    </w:rPr>
  </w:style>
  <w:style w:type="paragraph" w:styleId="10">
    <w:name w:val="heading 9"/>
    <w:basedOn w:val="1"/>
    <w:next w:val="1"/>
    <w:link w:val="92"/>
    <w:qFormat/>
    <w:uiPriority w:val="9"/>
    <w:pPr>
      <w:keepNext/>
      <w:keepLines/>
      <w:tabs>
        <w:tab w:val="left" w:pos="1583"/>
      </w:tabs>
      <w:wordWrap/>
      <w:spacing w:before="240" w:after="64" w:line="317" w:lineRule="auto"/>
      <w:ind w:left="1584" w:hanging="1584"/>
      <w:outlineLvl w:val="8"/>
    </w:pPr>
    <w:rPr>
      <w:rFonts w:ascii="Arial" w:hAnsi="Arial" w:eastAsia="黑体" w:cs="Times New Roman"/>
      <w:szCs w:val="20"/>
    </w:rPr>
  </w:style>
  <w:style w:type="character" w:default="1" w:styleId="33">
    <w:name w:val="Default Paragraph Font"/>
    <w:semiHidden/>
    <w:unhideWhenUsed/>
    <w:qFormat/>
    <w:uiPriority w:val="1"/>
  </w:style>
  <w:style w:type="table" w:default="1" w:styleId="3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pPr>
      <w:ind w:firstLine="200" w:firstLineChars="200"/>
      <w:jc w:val="center"/>
    </w:pPr>
    <w:rPr>
      <w:rFonts w:eastAsia="黑体" w:cstheme="majorBidi"/>
      <w:sz w:val="20"/>
      <w:szCs w:val="20"/>
    </w:rPr>
  </w:style>
  <w:style w:type="paragraph" w:styleId="12">
    <w:name w:val="Document Map"/>
    <w:basedOn w:val="1"/>
    <w:link w:val="162"/>
    <w:semiHidden/>
    <w:unhideWhenUsed/>
    <w:qFormat/>
    <w:uiPriority w:val="0"/>
    <w:rPr>
      <w:rFonts w:ascii="Microsoft YaHei UI" w:eastAsia="Microsoft YaHei UI"/>
      <w:sz w:val="18"/>
      <w:szCs w:val="18"/>
    </w:rPr>
  </w:style>
  <w:style w:type="paragraph" w:styleId="13">
    <w:name w:val="annotation text"/>
    <w:basedOn w:val="1"/>
    <w:link w:val="67"/>
    <w:unhideWhenUsed/>
    <w:qFormat/>
    <w:uiPriority w:val="0"/>
    <w:pPr>
      <w:jc w:val="left"/>
    </w:pPr>
  </w:style>
  <w:style w:type="paragraph" w:styleId="14">
    <w:name w:val="Body Text"/>
    <w:basedOn w:val="1"/>
    <w:link w:val="83"/>
    <w:unhideWhenUsed/>
    <w:qFormat/>
    <w:uiPriority w:val="0"/>
    <w:pPr>
      <w:wordWrap/>
      <w:spacing w:after="120" w:line="240" w:lineRule="auto"/>
    </w:pPr>
    <w:rPr>
      <w:rFonts w:asciiTheme="minorHAnsi" w:hAnsiTheme="minorHAnsi" w:eastAsiaTheme="minorEastAsia"/>
      <w:szCs w:val="21"/>
    </w:rPr>
  </w:style>
  <w:style w:type="paragraph" w:styleId="15">
    <w:name w:val="toc 3"/>
    <w:basedOn w:val="1"/>
    <w:next w:val="1"/>
    <w:unhideWhenUsed/>
    <w:qFormat/>
    <w:uiPriority w:val="39"/>
    <w:pPr>
      <w:ind w:left="840" w:leftChars="400" w:firstLine="200" w:firstLineChars="200"/>
    </w:pPr>
  </w:style>
  <w:style w:type="paragraph" w:styleId="16">
    <w:name w:val="Plain Text"/>
    <w:basedOn w:val="1"/>
    <w:link w:val="95"/>
    <w:qFormat/>
    <w:uiPriority w:val="0"/>
    <w:pPr>
      <w:wordWrap/>
    </w:pPr>
    <w:rPr>
      <w:rFonts w:ascii="宋体" w:hAnsi="Courier New" w:cs="Times New Roman"/>
      <w:sz w:val="24"/>
      <w:szCs w:val="20"/>
    </w:rPr>
  </w:style>
  <w:style w:type="paragraph" w:styleId="17">
    <w:name w:val="Date"/>
    <w:basedOn w:val="1"/>
    <w:next w:val="1"/>
    <w:link w:val="97"/>
    <w:unhideWhenUsed/>
    <w:qFormat/>
    <w:uiPriority w:val="0"/>
    <w:pPr>
      <w:ind w:left="100" w:leftChars="2500"/>
    </w:pPr>
    <w:rPr>
      <w:rFonts w:asciiTheme="minorHAnsi" w:hAnsiTheme="minorHAnsi" w:eastAsiaTheme="minorEastAsia"/>
    </w:rPr>
  </w:style>
  <w:style w:type="paragraph" w:styleId="18">
    <w:name w:val="endnote text"/>
    <w:basedOn w:val="1"/>
    <w:link w:val="50"/>
    <w:semiHidden/>
    <w:unhideWhenUsed/>
    <w:qFormat/>
    <w:uiPriority w:val="0"/>
    <w:pPr>
      <w:snapToGrid w:val="0"/>
      <w:ind w:firstLine="200" w:firstLineChars="200"/>
      <w:jc w:val="left"/>
    </w:pPr>
  </w:style>
  <w:style w:type="paragraph" w:styleId="19">
    <w:name w:val="Balloon Text"/>
    <w:basedOn w:val="1"/>
    <w:link w:val="63"/>
    <w:semiHidden/>
    <w:unhideWhenUsed/>
    <w:qFormat/>
    <w:uiPriority w:val="0"/>
    <w:pPr>
      <w:ind w:firstLine="200" w:firstLineChars="200"/>
    </w:pPr>
    <w:rPr>
      <w:sz w:val="18"/>
      <w:szCs w:val="18"/>
    </w:rPr>
  </w:style>
  <w:style w:type="paragraph" w:styleId="20">
    <w:name w:val="footer"/>
    <w:basedOn w:val="1"/>
    <w:link w:val="58"/>
    <w:unhideWhenUsed/>
    <w:qFormat/>
    <w:uiPriority w:val="99"/>
    <w:pPr>
      <w:tabs>
        <w:tab w:val="center" w:pos="4153"/>
        <w:tab w:val="right" w:pos="8306"/>
      </w:tabs>
      <w:snapToGrid w:val="0"/>
      <w:ind w:firstLine="200" w:firstLineChars="200"/>
      <w:jc w:val="left"/>
    </w:pPr>
    <w:rPr>
      <w:sz w:val="18"/>
      <w:szCs w:val="18"/>
    </w:rPr>
  </w:style>
  <w:style w:type="paragraph" w:styleId="21">
    <w:name w:val="header"/>
    <w:basedOn w:val="1"/>
    <w:link w:val="57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200" w:firstLineChars="200"/>
      <w:jc w:val="center"/>
    </w:pPr>
    <w:rPr>
      <w:sz w:val="18"/>
      <w:szCs w:val="18"/>
    </w:rPr>
  </w:style>
  <w:style w:type="paragraph" w:styleId="22">
    <w:name w:val="toc 1"/>
    <w:basedOn w:val="1"/>
    <w:next w:val="1"/>
    <w:unhideWhenUsed/>
    <w:qFormat/>
    <w:uiPriority w:val="39"/>
    <w:pPr>
      <w:ind w:firstLine="200" w:firstLineChars="200"/>
    </w:pPr>
  </w:style>
  <w:style w:type="paragraph" w:styleId="23">
    <w:name w:val="footnote text"/>
    <w:basedOn w:val="1"/>
    <w:link w:val="98"/>
    <w:semiHidden/>
    <w:qFormat/>
    <w:uiPriority w:val="0"/>
    <w:pPr>
      <w:wordWrap/>
      <w:snapToGrid w:val="0"/>
      <w:jc w:val="left"/>
    </w:pPr>
    <w:rPr>
      <w:rFonts w:cs="Times New Roman"/>
      <w:sz w:val="18"/>
      <w:szCs w:val="18"/>
    </w:rPr>
  </w:style>
  <w:style w:type="paragraph" w:styleId="24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5">
    <w:name w:val="toc 2"/>
    <w:basedOn w:val="1"/>
    <w:next w:val="1"/>
    <w:unhideWhenUsed/>
    <w:qFormat/>
    <w:uiPriority w:val="39"/>
    <w:pPr>
      <w:ind w:left="420" w:leftChars="200" w:firstLine="200" w:firstLineChars="200"/>
    </w:pPr>
  </w:style>
  <w:style w:type="paragraph" w:styleId="26">
    <w:name w:val="HTML Preformatted"/>
    <w:basedOn w:val="1"/>
    <w:link w:val="99"/>
    <w:qFormat/>
    <w:uiPriority w:val="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spacing w:line="240" w:lineRule="auto"/>
      <w:jc w:val="left"/>
    </w:pPr>
    <w:rPr>
      <w:rFonts w:ascii="宋体" w:hAnsi="宋体" w:cs="宋体"/>
      <w:kern w:val="0"/>
      <w:szCs w:val="24"/>
    </w:rPr>
  </w:style>
  <w:style w:type="paragraph" w:styleId="27">
    <w:name w:val="Normal (Web)"/>
    <w:basedOn w:val="1"/>
    <w:semiHidden/>
    <w:unhideWhenUsed/>
    <w:qFormat/>
    <w:uiPriority w:val="99"/>
    <w:rPr>
      <w:rFonts w:cs="Times New Roman"/>
      <w:szCs w:val="24"/>
    </w:rPr>
  </w:style>
  <w:style w:type="paragraph" w:styleId="28">
    <w:name w:val="Title"/>
    <w:basedOn w:val="1"/>
    <w:next w:val="1"/>
    <w:link w:val="101"/>
    <w:qFormat/>
    <w:uiPriority w:val="10"/>
    <w:pPr>
      <w:spacing w:before="240" w:after="60"/>
      <w:jc w:val="center"/>
      <w:outlineLvl w:val="0"/>
    </w:pPr>
    <w:rPr>
      <w:rFonts w:ascii="Calibri Light" w:hAnsi="Calibri Light" w:cs="Times New Roman"/>
      <w:b/>
      <w:bCs/>
      <w:sz w:val="32"/>
      <w:szCs w:val="32"/>
    </w:rPr>
  </w:style>
  <w:style w:type="paragraph" w:styleId="29">
    <w:name w:val="annotation subject"/>
    <w:basedOn w:val="13"/>
    <w:next w:val="13"/>
    <w:link w:val="68"/>
    <w:semiHidden/>
    <w:unhideWhenUsed/>
    <w:qFormat/>
    <w:uiPriority w:val="0"/>
    <w:rPr>
      <w:b/>
      <w:bCs/>
    </w:rPr>
  </w:style>
  <w:style w:type="paragraph" w:styleId="30">
    <w:name w:val="Body Text First Indent"/>
    <w:basedOn w:val="14"/>
    <w:link w:val="86"/>
    <w:unhideWhenUsed/>
    <w:qFormat/>
    <w:uiPriority w:val="0"/>
    <w:pPr>
      <w:wordWrap w:val="0"/>
      <w:spacing w:line="360" w:lineRule="auto"/>
      <w:ind w:firstLine="420" w:firstLineChars="100"/>
    </w:pPr>
    <w:rPr>
      <w:rFonts w:ascii="Times New Roman" w:hAnsi="Times New Roman" w:eastAsia="宋体"/>
      <w:szCs w:val="22"/>
    </w:rPr>
  </w:style>
  <w:style w:type="table" w:styleId="32">
    <w:name w:val="Table Grid"/>
    <w:basedOn w:val="3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4">
    <w:name w:val="endnote reference"/>
    <w:basedOn w:val="33"/>
    <w:semiHidden/>
    <w:unhideWhenUsed/>
    <w:qFormat/>
    <w:uiPriority w:val="0"/>
    <w:rPr>
      <w:vertAlign w:val="superscript"/>
    </w:rPr>
  </w:style>
  <w:style w:type="character" w:styleId="35">
    <w:name w:val="page number"/>
    <w:qFormat/>
    <w:uiPriority w:val="0"/>
    <w:rPr>
      <w:rFonts w:cs="Times New Roman"/>
    </w:rPr>
  </w:style>
  <w:style w:type="character" w:styleId="36">
    <w:name w:val="FollowedHyperlink"/>
    <w:semiHidden/>
    <w:qFormat/>
    <w:uiPriority w:val="0"/>
    <w:rPr>
      <w:rFonts w:cs="Times New Roman"/>
      <w:color w:val="800080"/>
      <w:u w:val="single"/>
    </w:rPr>
  </w:style>
  <w:style w:type="character" w:styleId="37">
    <w:name w:val="Emphasis"/>
    <w:basedOn w:val="33"/>
    <w:qFormat/>
    <w:uiPriority w:val="20"/>
    <w:rPr>
      <w:i/>
      <w:iCs/>
    </w:rPr>
  </w:style>
  <w:style w:type="character" w:styleId="38">
    <w:name w:val="Hyperlink"/>
    <w:basedOn w:val="3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39">
    <w:name w:val="annotation reference"/>
    <w:basedOn w:val="33"/>
    <w:semiHidden/>
    <w:unhideWhenUsed/>
    <w:qFormat/>
    <w:uiPriority w:val="0"/>
    <w:rPr>
      <w:sz w:val="21"/>
      <w:szCs w:val="21"/>
    </w:rPr>
  </w:style>
  <w:style w:type="character" w:styleId="40">
    <w:name w:val="footnote reference"/>
    <w:semiHidden/>
    <w:qFormat/>
    <w:uiPriority w:val="0"/>
    <w:rPr>
      <w:rFonts w:cs="Times New Roman"/>
      <w:vertAlign w:val="superscript"/>
    </w:rPr>
  </w:style>
  <w:style w:type="paragraph" w:customStyle="1" w:styleId="41">
    <w:name w:val="一级标题"/>
    <w:basedOn w:val="3"/>
    <w:next w:val="1"/>
    <w:link w:val="56"/>
    <w:qFormat/>
    <w:uiPriority w:val="0"/>
    <w:pPr>
      <w:numPr>
        <w:numId w:val="0"/>
      </w:numPr>
    </w:pPr>
    <w:rPr>
      <w:b/>
    </w:rPr>
  </w:style>
  <w:style w:type="character" w:customStyle="1" w:styleId="42">
    <w:name w:val="标题 1 字符"/>
    <w:basedOn w:val="33"/>
    <w:link w:val="3"/>
    <w:qFormat/>
    <w:uiPriority w:val="9"/>
    <w:rPr>
      <w:rFonts w:ascii="Times New Roman" w:hAnsi="Times New Roman" w:eastAsia="黑体"/>
      <w:bCs/>
      <w:kern w:val="44"/>
      <w:sz w:val="32"/>
      <w:szCs w:val="44"/>
    </w:rPr>
  </w:style>
  <w:style w:type="character" w:customStyle="1" w:styleId="43">
    <w:name w:val="标题 2 字符"/>
    <w:basedOn w:val="33"/>
    <w:link w:val="2"/>
    <w:qFormat/>
    <w:uiPriority w:val="9"/>
    <w:rPr>
      <w:rFonts w:ascii="Times New Roman" w:hAnsi="Times New Roman" w:eastAsia="黑体" w:cstheme="majorBidi"/>
      <w:bCs/>
      <w:kern w:val="2"/>
      <w:sz w:val="28"/>
      <w:szCs w:val="32"/>
    </w:rPr>
  </w:style>
  <w:style w:type="paragraph" w:customStyle="1" w:styleId="44">
    <w:name w:val="图表位置"/>
    <w:basedOn w:val="1"/>
    <w:next w:val="45"/>
    <w:qFormat/>
    <w:uiPriority w:val="0"/>
    <w:pPr>
      <w:jc w:val="center"/>
    </w:pPr>
  </w:style>
  <w:style w:type="paragraph" w:customStyle="1" w:styleId="45">
    <w:name w:val="图注"/>
    <w:basedOn w:val="1"/>
    <w:next w:val="1"/>
    <w:link w:val="85"/>
    <w:qFormat/>
    <w:uiPriority w:val="0"/>
    <w:pPr>
      <w:jc w:val="center"/>
    </w:pPr>
    <w:rPr>
      <w:rFonts w:eastAsia="黑体"/>
    </w:rPr>
  </w:style>
  <w:style w:type="character" w:customStyle="1" w:styleId="46">
    <w:name w:val="标题 3 字符"/>
    <w:basedOn w:val="33"/>
    <w:link w:val="4"/>
    <w:qFormat/>
    <w:uiPriority w:val="9"/>
    <w:rPr>
      <w:rFonts w:ascii="Times New Roman" w:hAnsi="Times New Roman" w:eastAsia="黑体"/>
      <w:bCs/>
      <w:sz w:val="28"/>
      <w:szCs w:val="32"/>
    </w:rPr>
  </w:style>
  <w:style w:type="table" w:customStyle="1" w:styleId="47">
    <w:name w:val="三线表"/>
    <w:basedOn w:val="31"/>
    <w:qFormat/>
    <w:uiPriority w:val="99"/>
    <w:pPr>
      <w:jc w:val="center"/>
    </w:pPr>
    <w:rPr>
      <w:rFonts w:ascii="Times New Roman" w:hAnsi="Times New Roman" w:eastAsia="宋体"/>
      <w:sz w:val="24"/>
    </w:rPr>
    <w:tblPr>
      <w:tblBorders>
        <w:top w:val="single" w:color="auto" w:sz="12" w:space="0"/>
        <w:bottom w:val="single" w:color="auto" w:sz="12" w:space="0"/>
      </w:tblBorders>
    </w:tblPr>
    <w:tblStylePr w:type="firstRow">
      <w:pPr>
        <w:jc w:val="center"/>
      </w:pPr>
      <w:tcPr>
        <w:tcBorders>
          <w:bottom w:val="single" w:color="auto" w:sz="4" w:space="0"/>
        </w:tcBorders>
        <w:vAlign w:val="center"/>
      </w:tcPr>
    </w:tblStylePr>
  </w:style>
  <w:style w:type="character" w:customStyle="1" w:styleId="48">
    <w:name w:val="标题 4 字符"/>
    <w:basedOn w:val="33"/>
    <w:link w:val="5"/>
    <w:qFormat/>
    <w:uiPriority w:val="9"/>
    <w:rPr>
      <w:rFonts w:ascii="Times New Roman" w:hAnsi="Times New Roman" w:eastAsia="黑体" w:cstheme="majorBidi"/>
      <w:bCs/>
      <w:sz w:val="24"/>
      <w:szCs w:val="28"/>
    </w:rPr>
  </w:style>
  <w:style w:type="character" w:customStyle="1" w:styleId="49">
    <w:name w:val="标题 5 字符"/>
    <w:basedOn w:val="33"/>
    <w:link w:val="6"/>
    <w:qFormat/>
    <w:uiPriority w:val="9"/>
    <w:rPr>
      <w:rFonts w:ascii="Times New Roman" w:hAnsi="Times New Roman" w:eastAsia="宋体"/>
      <w:b/>
      <w:bCs/>
      <w:sz w:val="28"/>
      <w:szCs w:val="28"/>
    </w:rPr>
  </w:style>
  <w:style w:type="character" w:customStyle="1" w:styleId="50">
    <w:name w:val="尾注文本 字符"/>
    <w:basedOn w:val="33"/>
    <w:link w:val="18"/>
    <w:semiHidden/>
    <w:qFormat/>
    <w:uiPriority w:val="0"/>
    <w:rPr>
      <w:rFonts w:ascii="Times New Roman" w:hAnsi="Times New Roman" w:eastAsia="宋体"/>
      <w:sz w:val="24"/>
    </w:rPr>
  </w:style>
  <w:style w:type="paragraph" w:customStyle="1" w:styleId="51">
    <w:name w:val="公式"/>
    <w:basedOn w:val="1"/>
    <w:next w:val="1"/>
    <w:qFormat/>
    <w:uiPriority w:val="0"/>
    <w:pPr>
      <w:tabs>
        <w:tab w:val="center" w:pos="4150"/>
        <w:tab w:val="right" w:pos="4277"/>
        <w:tab w:val="right" w:pos="10104"/>
      </w:tabs>
    </w:pPr>
  </w:style>
  <w:style w:type="character" w:styleId="52">
    <w:name w:val="Placeholder Text"/>
    <w:basedOn w:val="33"/>
    <w:semiHidden/>
    <w:qFormat/>
    <w:uiPriority w:val="99"/>
    <w:rPr>
      <w:color w:val="808080"/>
    </w:rPr>
  </w:style>
  <w:style w:type="paragraph" w:styleId="53">
    <w:name w:val="List Paragraph"/>
    <w:basedOn w:val="1"/>
    <w:qFormat/>
    <w:uiPriority w:val="34"/>
    <w:pPr>
      <w:ind w:firstLine="420" w:firstLineChars="200"/>
    </w:pPr>
  </w:style>
  <w:style w:type="paragraph" w:customStyle="1" w:styleId="54">
    <w:name w:val="参考文献上标"/>
    <w:next w:val="1"/>
    <w:link w:val="55"/>
    <w:qFormat/>
    <w:uiPriority w:val="0"/>
    <w:pPr>
      <w:ind w:firstLine="198"/>
    </w:pPr>
    <w:rPr>
      <w:rFonts w:ascii="Times New Roman" w:hAnsi="Times New Roman" w:eastAsia="宋体" w:cstheme="minorBidi"/>
      <w:b/>
      <w:kern w:val="2"/>
      <w:sz w:val="21"/>
      <w:szCs w:val="21"/>
      <w:vertAlign w:val="superscript"/>
      <w:lang w:val="en-US" w:eastAsia="zh-CN" w:bidi="ar-SA"/>
    </w:rPr>
  </w:style>
  <w:style w:type="character" w:customStyle="1" w:styleId="55">
    <w:name w:val="参考文献上标 字符"/>
    <w:basedOn w:val="33"/>
    <w:link w:val="54"/>
    <w:qFormat/>
    <w:uiPriority w:val="0"/>
    <w:rPr>
      <w:rFonts w:ascii="Times New Roman" w:hAnsi="Times New Roman" w:eastAsia="宋体"/>
      <w:b/>
      <w:vertAlign w:val="superscript"/>
    </w:rPr>
  </w:style>
  <w:style w:type="character" w:customStyle="1" w:styleId="56">
    <w:name w:val="一级标题 Char"/>
    <w:link w:val="41"/>
    <w:qFormat/>
    <w:uiPriority w:val="0"/>
    <w:rPr>
      <w:rFonts w:ascii="Times New Roman" w:hAnsi="Times New Roman" w:eastAsia="黑体"/>
      <w:b/>
      <w:bCs/>
      <w:kern w:val="44"/>
      <w:sz w:val="30"/>
      <w:szCs w:val="44"/>
    </w:rPr>
  </w:style>
  <w:style w:type="character" w:customStyle="1" w:styleId="57">
    <w:name w:val="页眉 字符"/>
    <w:basedOn w:val="33"/>
    <w:link w:val="21"/>
    <w:qFormat/>
    <w:uiPriority w:val="0"/>
    <w:rPr>
      <w:rFonts w:ascii="Times New Roman" w:hAnsi="Times New Roman" w:eastAsia="宋体"/>
      <w:sz w:val="18"/>
      <w:szCs w:val="18"/>
    </w:rPr>
  </w:style>
  <w:style w:type="character" w:customStyle="1" w:styleId="58">
    <w:name w:val="页脚 字符"/>
    <w:basedOn w:val="33"/>
    <w:link w:val="20"/>
    <w:qFormat/>
    <w:uiPriority w:val="99"/>
    <w:rPr>
      <w:rFonts w:ascii="Times New Roman" w:hAnsi="Times New Roman" w:eastAsia="宋体"/>
      <w:sz w:val="18"/>
      <w:szCs w:val="18"/>
    </w:rPr>
  </w:style>
  <w:style w:type="paragraph" w:customStyle="1" w:styleId="59">
    <w:name w:val="参考文献致谢"/>
    <w:basedOn w:val="3"/>
    <w:next w:val="1"/>
    <w:link w:val="61"/>
    <w:qFormat/>
    <w:uiPriority w:val="0"/>
    <w:pPr>
      <w:numPr>
        <w:numId w:val="0"/>
      </w:numPr>
    </w:pPr>
  </w:style>
  <w:style w:type="paragraph" w:customStyle="1" w:styleId="60">
    <w:name w:val="TOC 标题1"/>
    <w:basedOn w:val="3"/>
    <w:next w:val="1"/>
    <w:unhideWhenUsed/>
    <w:qFormat/>
    <w:uiPriority w:val="39"/>
    <w:pPr>
      <w:widowControl/>
      <w:numPr>
        <w:numId w:val="0"/>
      </w:numPr>
      <w:spacing w:before="24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character" w:customStyle="1" w:styleId="61">
    <w:name w:val="参考文献致谢 字符"/>
    <w:basedOn w:val="42"/>
    <w:link w:val="59"/>
    <w:qFormat/>
    <w:uiPriority w:val="0"/>
    <w:rPr>
      <w:rFonts w:ascii="Times New Roman" w:hAnsi="Times New Roman" w:eastAsia="黑体"/>
      <w:kern w:val="44"/>
      <w:sz w:val="30"/>
      <w:szCs w:val="44"/>
    </w:rPr>
  </w:style>
  <w:style w:type="paragraph" w:customStyle="1" w:styleId="62">
    <w:name w:val="1"/>
    <w:basedOn w:val="1"/>
    <w:next w:val="53"/>
    <w:qFormat/>
    <w:uiPriority w:val="34"/>
    <w:pPr>
      <w:ind w:firstLine="420" w:firstLineChars="200"/>
    </w:pPr>
    <w:rPr>
      <w:rFonts w:cs="Times New Roman"/>
      <w:szCs w:val="24"/>
    </w:rPr>
  </w:style>
  <w:style w:type="character" w:customStyle="1" w:styleId="63">
    <w:name w:val="批注框文本 字符"/>
    <w:basedOn w:val="33"/>
    <w:link w:val="19"/>
    <w:semiHidden/>
    <w:qFormat/>
    <w:uiPriority w:val="0"/>
    <w:rPr>
      <w:rFonts w:ascii="Times New Roman" w:hAnsi="Times New Roman" w:eastAsia="宋体"/>
      <w:sz w:val="18"/>
      <w:szCs w:val="18"/>
    </w:rPr>
  </w:style>
  <w:style w:type="table" w:customStyle="1" w:styleId="64">
    <w:name w:val="三线表1"/>
    <w:basedOn w:val="31"/>
    <w:qFormat/>
    <w:uiPriority w:val="99"/>
    <w:pPr>
      <w:jc w:val="center"/>
    </w:pPr>
    <w:rPr>
      <w:rFonts w:ascii="Times New Roman" w:hAnsi="Times New Roman" w:eastAsia="宋体"/>
      <w:sz w:val="24"/>
    </w:rPr>
    <w:tblPr>
      <w:tblBorders>
        <w:top w:val="single" w:color="auto" w:sz="12" w:space="0"/>
        <w:bottom w:val="single" w:color="auto" w:sz="12" w:space="0"/>
      </w:tblBorders>
    </w:tblPr>
    <w:tblStylePr w:type="firstRow">
      <w:pPr>
        <w:jc w:val="center"/>
      </w:pPr>
      <w:tcPr>
        <w:tcBorders>
          <w:bottom w:val="single" w:color="auto" w:sz="4" w:space="0"/>
        </w:tcBorders>
        <w:vAlign w:val="center"/>
      </w:tcPr>
    </w:tblStylePr>
  </w:style>
  <w:style w:type="paragraph" w:customStyle="1" w:styleId="65">
    <w:name w:val="1封3.中文题目"/>
    <w:basedOn w:val="1"/>
    <w:qFormat/>
    <w:uiPriority w:val="99"/>
    <w:pPr>
      <w:spacing w:line="288" w:lineRule="auto"/>
      <w:ind w:firstLine="200" w:firstLineChars="200"/>
      <w:jc w:val="center"/>
    </w:pPr>
    <w:rPr>
      <w:rFonts w:eastAsia="黑体" w:cs="Times New Roman"/>
      <w:sz w:val="52"/>
      <w:szCs w:val="24"/>
    </w:rPr>
  </w:style>
  <w:style w:type="paragraph" w:customStyle="1" w:styleId="66">
    <w:name w:val="1封5.研究生姓名、专业名称、研究方向等"/>
    <w:basedOn w:val="1"/>
    <w:qFormat/>
    <w:uiPriority w:val="99"/>
    <w:pPr>
      <w:spacing w:line="300" w:lineRule="auto"/>
      <w:jc w:val="center"/>
    </w:pPr>
    <w:rPr>
      <w:rFonts w:cs="Times New Roman"/>
      <w:sz w:val="32"/>
      <w:szCs w:val="24"/>
    </w:rPr>
  </w:style>
  <w:style w:type="character" w:customStyle="1" w:styleId="67">
    <w:name w:val="批注文字 字符"/>
    <w:basedOn w:val="33"/>
    <w:link w:val="13"/>
    <w:qFormat/>
    <w:uiPriority w:val="0"/>
    <w:rPr>
      <w:rFonts w:eastAsia="宋体"/>
      <w:sz w:val="24"/>
    </w:rPr>
  </w:style>
  <w:style w:type="character" w:customStyle="1" w:styleId="68">
    <w:name w:val="批注主题 字符"/>
    <w:basedOn w:val="67"/>
    <w:link w:val="29"/>
    <w:semiHidden/>
    <w:qFormat/>
    <w:uiPriority w:val="0"/>
    <w:rPr>
      <w:rFonts w:eastAsia="宋体"/>
      <w:b/>
      <w:bCs/>
      <w:sz w:val="24"/>
    </w:rPr>
  </w:style>
  <w:style w:type="table" w:customStyle="1" w:styleId="69">
    <w:name w:val="网格型1"/>
    <w:basedOn w:val="31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0">
    <w:name w:val="表注"/>
    <w:basedOn w:val="1"/>
    <w:next w:val="1"/>
    <w:link w:val="71"/>
    <w:qFormat/>
    <w:uiPriority w:val="0"/>
    <w:pPr>
      <w:ind w:firstLine="420" w:firstLineChars="200"/>
      <w:jc w:val="center"/>
    </w:pPr>
    <w:rPr>
      <w:rFonts w:eastAsia="黑体"/>
      <w:sz w:val="20"/>
    </w:rPr>
  </w:style>
  <w:style w:type="character" w:customStyle="1" w:styleId="71">
    <w:name w:val="表注 字符"/>
    <w:basedOn w:val="33"/>
    <w:link w:val="70"/>
    <w:qFormat/>
    <w:uiPriority w:val="0"/>
    <w:rPr>
      <w:rFonts w:ascii="Times New Roman" w:hAnsi="Times New Roman" w:eastAsia="黑体"/>
      <w:sz w:val="20"/>
    </w:rPr>
  </w:style>
  <w:style w:type="paragraph" w:customStyle="1" w:styleId="72">
    <w:name w:val="二级标题"/>
    <w:basedOn w:val="1"/>
    <w:next w:val="1"/>
    <w:link w:val="74"/>
    <w:qFormat/>
    <w:uiPriority w:val="0"/>
    <w:pPr>
      <w:spacing w:before="50" w:beforeLines="50" w:after="50" w:afterLines="50"/>
      <w:ind w:left="567" w:hanging="567"/>
    </w:pPr>
    <w:rPr>
      <w:rFonts w:eastAsia="黑体"/>
      <w:sz w:val="28"/>
    </w:rPr>
  </w:style>
  <w:style w:type="paragraph" w:customStyle="1" w:styleId="73">
    <w:name w:val="三级标题"/>
    <w:basedOn w:val="1"/>
    <w:next w:val="1"/>
    <w:qFormat/>
    <w:uiPriority w:val="0"/>
    <w:pPr>
      <w:tabs>
        <w:tab w:val="left" w:pos="360"/>
      </w:tabs>
      <w:spacing w:before="50" w:beforeLines="50" w:after="50" w:afterLines="50"/>
      <w:jc w:val="left"/>
    </w:pPr>
    <w:rPr>
      <w:rFonts w:eastAsia="黑体"/>
    </w:rPr>
  </w:style>
  <w:style w:type="character" w:customStyle="1" w:styleId="74">
    <w:name w:val="二级标题 Char"/>
    <w:link w:val="72"/>
    <w:qFormat/>
    <w:uiPriority w:val="0"/>
    <w:rPr>
      <w:rFonts w:ascii="Times New Roman" w:hAnsi="Times New Roman" w:eastAsia="黑体"/>
      <w:sz w:val="28"/>
      <w:szCs w:val="22"/>
    </w:rPr>
  </w:style>
  <w:style w:type="paragraph" w:customStyle="1" w:styleId="75">
    <w:name w:val="论文正文"/>
    <w:basedOn w:val="1"/>
    <w:link w:val="76"/>
    <w:qFormat/>
    <w:uiPriority w:val="0"/>
    <w:pPr>
      <w:ind w:firstLine="200" w:firstLineChars="200"/>
    </w:pPr>
    <w:rPr>
      <w:szCs w:val="24"/>
    </w:rPr>
  </w:style>
  <w:style w:type="character" w:customStyle="1" w:styleId="76">
    <w:name w:val="论文正文 Char"/>
    <w:link w:val="75"/>
    <w:qFormat/>
    <w:uiPriority w:val="0"/>
    <w:rPr>
      <w:rFonts w:ascii="Times New Roman" w:hAnsi="Times New Roman" w:eastAsia="宋体"/>
      <w:szCs w:val="24"/>
    </w:rPr>
  </w:style>
  <w:style w:type="character" w:customStyle="1" w:styleId="77">
    <w:name w:val="表格正文 字符"/>
    <w:link w:val="78"/>
    <w:qFormat/>
    <w:uiPriority w:val="0"/>
    <w:rPr>
      <w:rFonts w:ascii="Times New Roman" w:hAnsi="Times New Roman"/>
      <w:szCs w:val="24"/>
    </w:rPr>
  </w:style>
  <w:style w:type="paragraph" w:customStyle="1" w:styleId="78">
    <w:name w:val="表格正文"/>
    <w:basedOn w:val="1"/>
    <w:link w:val="77"/>
    <w:qFormat/>
    <w:uiPriority w:val="0"/>
    <w:pPr>
      <w:snapToGrid w:val="0"/>
      <w:spacing w:line="300" w:lineRule="auto"/>
      <w:jc w:val="center"/>
    </w:pPr>
    <w:rPr>
      <w:rFonts w:eastAsiaTheme="minorEastAsia"/>
      <w:szCs w:val="24"/>
    </w:rPr>
  </w:style>
  <w:style w:type="paragraph" w:customStyle="1" w:styleId="79">
    <w:name w:val="_正文"/>
    <w:basedOn w:val="1"/>
    <w:qFormat/>
    <w:uiPriority w:val="0"/>
    <w:pPr>
      <w:wordWrap/>
      <w:ind w:firstLine="200" w:firstLineChars="200"/>
      <w:jc w:val="left"/>
    </w:pPr>
    <w:rPr>
      <w:rFonts w:cs="Times New Roman"/>
      <w:bCs/>
      <w:sz w:val="24"/>
      <w:szCs w:val="20"/>
    </w:rPr>
  </w:style>
  <w:style w:type="paragraph" w:customStyle="1" w:styleId="80">
    <w:name w:val="2.论文正文"/>
    <w:basedOn w:val="1"/>
    <w:link w:val="81"/>
    <w:qFormat/>
    <w:uiPriority w:val="0"/>
    <w:pPr>
      <w:widowControl/>
      <w:wordWrap/>
      <w:snapToGrid w:val="0"/>
      <w:ind w:firstLine="420"/>
      <w:textAlignment w:val="center"/>
    </w:pPr>
    <w:rPr>
      <w:szCs w:val="24"/>
    </w:rPr>
  </w:style>
  <w:style w:type="character" w:customStyle="1" w:styleId="81">
    <w:name w:val="2.论文正文 字符"/>
    <w:link w:val="80"/>
    <w:qFormat/>
    <w:uiPriority w:val="0"/>
    <w:rPr>
      <w:rFonts w:ascii="Times New Roman" w:hAnsi="Times New Roman" w:eastAsia="宋体"/>
      <w:szCs w:val="24"/>
    </w:rPr>
  </w:style>
  <w:style w:type="table" w:customStyle="1" w:styleId="82">
    <w:name w:val="三线表2"/>
    <w:basedOn w:val="31"/>
    <w:qFormat/>
    <w:uiPriority w:val="99"/>
    <w:pPr>
      <w:jc w:val="center"/>
    </w:pPr>
    <w:rPr>
      <w:rFonts w:ascii="Times New Roman" w:hAnsi="Times New Roman" w:eastAsia="宋体"/>
      <w:sz w:val="24"/>
    </w:rPr>
    <w:tblPr>
      <w:tblBorders>
        <w:top w:val="single" w:color="auto" w:sz="12" w:space="0"/>
        <w:bottom w:val="single" w:color="auto" w:sz="12" w:space="0"/>
      </w:tblBorders>
    </w:tblPr>
    <w:tblStylePr w:type="firstRow">
      <w:pPr>
        <w:jc w:val="center"/>
      </w:pPr>
      <w:tcPr>
        <w:tcBorders>
          <w:bottom w:val="single" w:color="auto" w:sz="4" w:space="0"/>
        </w:tcBorders>
        <w:vAlign w:val="center"/>
      </w:tcPr>
    </w:tblStylePr>
  </w:style>
  <w:style w:type="character" w:customStyle="1" w:styleId="83">
    <w:name w:val="正文文本 字符"/>
    <w:basedOn w:val="33"/>
    <w:link w:val="14"/>
    <w:qFormat/>
    <w:uiPriority w:val="0"/>
  </w:style>
  <w:style w:type="character" w:customStyle="1" w:styleId="84">
    <w:name w:val="正文文本 字符1"/>
    <w:basedOn w:val="33"/>
    <w:semiHidden/>
    <w:qFormat/>
    <w:uiPriority w:val="99"/>
    <w:rPr>
      <w:rFonts w:ascii="Times New Roman" w:hAnsi="Times New Roman" w:eastAsia="宋体"/>
      <w:szCs w:val="22"/>
    </w:rPr>
  </w:style>
  <w:style w:type="character" w:customStyle="1" w:styleId="85">
    <w:name w:val="图注 Char"/>
    <w:basedOn w:val="33"/>
    <w:link w:val="45"/>
    <w:qFormat/>
    <w:uiPriority w:val="0"/>
    <w:rPr>
      <w:rFonts w:ascii="Times New Roman" w:hAnsi="Times New Roman" w:eastAsia="黑体"/>
      <w:szCs w:val="22"/>
    </w:rPr>
  </w:style>
  <w:style w:type="character" w:customStyle="1" w:styleId="86">
    <w:name w:val="正文文本首行缩进 字符"/>
    <w:basedOn w:val="83"/>
    <w:link w:val="30"/>
    <w:qFormat/>
    <w:uiPriority w:val="0"/>
    <w:rPr>
      <w:rFonts w:ascii="Times New Roman" w:hAnsi="Times New Roman" w:eastAsia="宋体"/>
      <w:kern w:val="2"/>
      <w:sz w:val="21"/>
      <w:szCs w:val="22"/>
    </w:rPr>
  </w:style>
  <w:style w:type="paragraph" w:customStyle="1" w:styleId="87">
    <w:name w:val="样式1"/>
    <w:next w:val="1"/>
    <w:link w:val="88"/>
    <w:qFormat/>
    <w:uiPriority w:val="0"/>
    <w:pPr>
      <w:ind w:firstLine="501" w:firstLineChars="200"/>
    </w:pPr>
    <w:rPr>
      <w:rFonts w:ascii="Times New Roman" w:hAnsi="Times New Roman" w:eastAsia="宋体" w:cs="Times New Roman"/>
      <w:sz w:val="24"/>
      <w:lang w:val="en-US" w:eastAsia="zh-CN" w:bidi="ar-SA"/>
    </w:rPr>
  </w:style>
  <w:style w:type="character" w:customStyle="1" w:styleId="88">
    <w:name w:val="样式1 Char"/>
    <w:link w:val="87"/>
    <w:qFormat/>
    <w:locked/>
    <w:uiPriority w:val="0"/>
    <w:rPr>
      <w:rFonts w:ascii="Times New Roman" w:hAnsi="Times New Roman" w:eastAsia="宋体" w:cs="Times New Roman"/>
      <w:sz w:val="24"/>
    </w:rPr>
  </w:style>
  <w:style w:type="character" w:customStyle="1" w:styleId="89">
    <w:name w:val="标题 6 字符"/>
    <w:basedOn w:val="33"/>
    <w:link w:val="7"/>
    <w:qFormat/>
    <w:uiPriority w:val="9"/>
    <w:rPr>
      <w:rFonts w:ascii="Arial" w:hAnsi="Arial" w:eastAsia="黑体" w:cs="Times New Roman"/>
      <w:b/>
      <w:kern w:val="2"/>
      <w:sz w:val="24"/>
    </w:rPr>
  </w:style>
  <w:style w:type="character" w:customStyle="1" w:styleId="90">
    <w:name w:val="标题 7 字符"/>
    <w:basedOn w:val="33"/>
    <w:link w:val="8"/>
    <w:qFormat/>
    <w:uiPriority w:val="9"/>
    <w:rPr>
      <w:rFonts w:ascii="Times New Roman" w:hAnsi="Times New Roman" w:eastAsia="宋体" w:cs="Times New Roman"/>
      <w:b/>
      <w:kern w:val="2"/>
      <w:sz w:val="24"/>
    </w:rPr>
  </w:style>
  <w:style w:type="character" w:customStyle="1" w:styleId="91">
    <w:name w:val="标题 8 字符"/>
    <w:basedOn w:val="33"/>
    <w:link w:val="9"/>
    <w:qFormat/>
    <w:uiPriority w:val="9"/>
    <w:rPr>
      <w:rFonts w:ascii="Arial" w:hAnsi="Arial" w:eastAsia="黑体" w:cs="Times New Roman"/>
      <w:kern w:val="2"/>
      <w:sz w:val="24"/>
    </w:rPr>
  </w:style>
  <w:style w:type="character" w:customStyle="1" w:styleId="92">
    <w:name w:val="标题 9 字符"/>
    <w:basedOn w:val="33"/>
    <w:link w:val="10"/>
    <w:qFormat/>
    <w:uiPriority w:val="9"/>
    <w:rPr>
      <w:rFonts w:ascii="Arial" w:hAnsi="Arial" w:eastAsia="黑体" w:cs="Times New Roman"/>
      <w:kern w:val="2"/>
      <w:sz w:val="21"/>
    </w:rPr>
  </w:style>
  <w:style w:type="paragraph" w:customStyle="1" w:styleId="93">
    <w:name w:val="文档结构图1"/>
    <w:basedOn w:val="1"/>
    <w:next w:val="12"/>
    <w:link w:val="94"/>
    <w:semiHidden/>
    <w:unhideWhenUsed/>
    <w:qFormat/>
    <w:uiPriority w:val="0"/>
    <w:pPr>
      <w:wordWrap/>
      <w:spacing w:line="240" w:lineRule="auto"/>
    </w:pPr>
    <w:rPr>
      <w:rFonts w:ascii="宋体" w:hAnsiTheme="minorHAnsi"/>
      <w:sz w:val="18"/>
      <w:szCs w:val="18"/>
    </w:rPr>
  </w:style>
  <w:style w:type="character" w:customStyle="1" w:styleId="94">
    <w:name w:val="文档结构图 字符"/>
    <w:basedOn w:val="33"/>
    <w:link w:val="93"/>
    <w:semiHidden/>
    <w:qFormat/>
    <w:uiPriority w:val="0"/>
    <w:rPr>
      <w:rFonts w:ascii="宋体" w:eastAsia="宋体"/>
      <w:kern w:val="2"/>
      <w:sz w:val="18"/>
      <w:szCs w:val="18"/>
    </w:rPr>
  </w:style>
  <w:style w:type="character" w:customStyle="1" w:styleId="95">
    <w:name w:val="纯文本 字符"/>
    <w:basedOn w:val="33"/>
    <w:link w:val="16"/>
    <w:qFormat/>
    <w:uiPriority w:val="0"/>
    <w:rPr>
      <w:rFonts w:ascii="宋体" w:hAnsi="Courier New" w:eastAsia="宋体" w:cs="Times New Roman"/>
      <w:kern w:val="2"/>
      <w:sz w:val="24"/>
    </w:rPr>
  </w:style>
  <w:style w:type="paragraph" w:customStyle="1" w:styleId="96">
    <w:name w:val="日期1"/>
    <w:basedOn w:val="1"/>
    <w:next w:val="1"/>
    <w:unhideWhenUsed/>
    <w:qFormat/>
    <w:uiPriority w:val="0"/>
    <w:pPr>
      <w:wordWrap/>
      <w:spacing w:line="240" w:lineRule="auto"/>
      <w:ind w:left="100" w:leftChars="2500"/>
    </w:pPr>
    <w:rPr>
      <w:rFonts w:ascii="Calibri" w:hAnsi="Calibri"/>
    </w:rPr>
  </w:style>
  <w:style w:type="character" w:customStyle="1" w:styleId="97">
    <w:name w:val="日期 字符"/>
    <w:basedOn w:val="33"/>
    <w:link w:val="17"/>
    <w:qFormat/>
    <w:uiPriority w:val="0"/>
    <w:rPr>
      <w:kern w:val="2"/>
      <w:sz w:val="21"/>
      <w:szCs w:val="22"/>
    </w:rPr>
  </w:style>
  <w:style w:type="character" w:customStyle="1" w:styleId="98">
    <w:name w:val="脚注文本 字符"/>
    <w:basedOn w:val="33"/>
    <w:link w:val="23"/>
    <w:semiHidden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99">
    <w:name w:val="HTML 预设格式 字符"/>
    <w:basedOn w:val="33"/>
    <w:link w:val="26"/>
    <w:qFormat/>
    <w:uiPriority w:val="0"/>
    <w:rPr>
      <w:rFonts w:ascii="宋体" w:hAnsi="宋体" w:eastAsia="宋体" w:cs="宋体"/>
      <w:sz w:val="21"/>
      <w:szCs w:val="24"/>
    </w:rPr>
  </w:style>
  <w:style w:type="paragraph" w:customStyle="1" w:styleId="100">
    <w:name w:val="标题1"/>
    <w:basedOn w:val="1"/>
    <w:next w:val="1"/>
    <w:qFormat/>
    <w:uiPriority w:val="10"/>
    <w:pPr>
      <w:wordWrap/>
      <w:spacing w:before="240" w:after="60" w:line="240" w:lineRule="auto"/>
      <w:jc w:val="center"/>
      <w:outlineLvl w:val="0"/>
    </w:pPr>
    <w:rPr>
      <w:rFonts w:ascii="Calibri Light" w:hAnsi="Calibri Light" w:cs="Times New Roman"/>
      <w:b/>
      <w:bCs/>
      <w:sz w:val="32"/>
      <w:szCs w:val="32"/>
    </w:rPr>
  </w:style>
  <w:style w:type="character" w:customStyle="1" w:styleId="101">
    <w:name w:val="标题 字符"/>
    <w:basedOn w:val="33"/>
    <w:link w:val="28"/>
    <w:qFormat/>
    <w:uiPriority w:val="10"/>
    <w:rPr>
      <w:rFonts w:ascii="Calibri Light" w:hAnsi="Calibri Light" w:eastAsia="宋体" w:cs="Times New Roman"/>
      <w:b/>
      <w:bCs/>
      <w:kern w:val="2"/>
      <w:sz w:val="32"/>
      <w:szCs w:val="32"/>
    </w:rPr>
  </w:style>
  <w:style w:type="table" w:customStyle="1" w:styleId="102">
    <w:name w:val="网格型2"/>
    <w:basedOn w:val="3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3">
    <w:name w:val="图表"/>
    <w:basedOn w:val="30"/>
    <w:next w:val="1"/>
    <w:qFormat/>
    <w:uiPriority w:val="0"/>
    <w:pPr>
      <w:wordWrap/>
      <w:spacing w:after="0" w:line="240" w:lineRule="auto"/>
      <w:ind w:firstLine="440" w:firstLineChars="200"/>
      <w:jc w:val="center"/>
    </w:pPr>
    <w:rPr>
      <w:rFonts w:ascii="宋体" w:hAnsi="宋体" w:cs="Times New Roman"/>
      <w:sz w:val="24"/>
      <w:szCs w:val="20"/>
    </w:rPr>
  </w:style>
  <w:style w:type="paragraph" w:customStyle="1" w:styleId="104">
    <w:name w:val="附录"/>
    <w:basedOn w:val="3"/>
    <w:qFormat/>
    <w:uiPriority w:val="0"/>
    <w:pPr>
      <w:widowControl/>
      <w:numPr>
        <w:numId w:val="3"/>
      </w:numPr>
      <w:tabs>
        <w:tab w:val="left" w:pos="420"/>
      </w:tabs>
      <w:wordWrap/>
      <w:spacing w:before="100" w:beforeLines="0" w:after="100" w:afterLines="0"/>
    </w:pPr>
    <w:rPr>
      <w:rFonts w:cs="Times New Roman"/>
      <w:bCs w:val="0"/>
      <w:kern w:val="2"/>
      <w:sz w:val="30"/>
      <w:szCs w:val="20"/>
    </w:rPr>
  </w:style>
  <w:style w:type="paragraph" w:customStyle="1" w:styleId="105">
    <w:name w:val="符号表"/>
    <w:basedOn w:val="1"/>
    <w:qFormat/>
    <w:uiPriority w:val="0"/>
    <w:pPr>
      <w:wordWrap/>
      <w:spacing w:line="480" w:lineRule="auto"/>
      <w:jc w:val="center"/>
    </w:pPr>
    <w:rPr>
      <w:rFonts w:eastAsia="黑体" w:cs="Times New Roman"/>
      <w:sz w:val="30"/>
      <w:szCs w:val="20"/>
    </w:rPr>
  </w:style>
  <w:style w:type="paragraph" w:customStyle="1" w:styleId="106">
    <w:name w:val="参考文献"/>
    <w:basedOn w:val="104"/>
    <w:qFormat/>
    <w:uiPriority w:val="0"/>
    <w:pPr>
      <w:jc w:val="center"/>
    </w:pPr>
  </w:style>
  <w:style w:type="paragraph" w:customStyle="1" w:styleId="107">
    <w:name w:val="引言"/>
    <w:basedOn w:val="3"/>
    <w:qFormat/>
    <w:uiPriority w:val="0"/>
    <w:pPr>
      <w:widowControl/>
      <w:numPr>
        <w:numId w:val="0"/>
      </w:numPr>
      <w:tabs>
        <w:tab w:val="left" w:pos="420"/>
      </w:tabs>
      <w:wordWrap/>
      <w:spacing w:before="100" w:beforeLines="0" w:after="100" w:afterLines="0"/>
      <w:ind w:left="420" w:hanging="420"/>
    </w:pPr>
    <w:rPr>
      <w:rFonts w:cs="Times New Roman"/>
      <w:bCs w:val="0"/>
      <w:kern w:val="2"/>
      <w:sz w:val="30"/>
      <w:szCs w:val="20"/>
    </w:rPr>
  </w:style>
  <w:style w:type="paragraph" w:customStyle="1" w:styleId="108">
    <w:name w:val="列出段落1"/>
    <w:basedOn w:val="1"/>
    <w:qFormat/>
    <w:uiPriority w:val="0"/>
    <w:pPr>
      <w:wordWrap/>
      <w:spacing w:line="240" w:lineRule="auto"/>
      <w:ind w:firstLine="420" w:firstLineChars="200"/>
    </w:pPr>
    <w:rPr>
      <w:rFonts w:ascii="Calibri" w:hAnsi="Calibri" w:cs="Times New Roman"/>
    </w:rPr>
  </w:style>
  <w:style w:type="character" w:customStyle="1" w:styleId="109">
    <w:name w:val="文件正文 Char"/>
    <w:link w:val="110"/>
    <w:qFormat/>
    <w:locked/>
    <w:uiPriority w:val="0"/>
    <w:rPr>
      <w:rFonts w:cs="Times New Roman"/>
      <w:bCs/>
      <w:snapToGrid w:val="0"/>
      <w:sz w:val="24"/>
    </w:rPr>
  </w:style>
  <w:style w:type="paragraph" w:customStyle="1" w:styleId="110">
    <w:name w:val="文件正文"/>
    <w:basedOn w:val="1"/>
    <w:link w:val="109"/>
    <w:qFormat/>
    <w:uiPriority w:val="0"/>
    <w:pPr>
      <w:spacing w:line="240" w:lineRule="auto"/>
      <w:ind w:firstLine="200" w:firstLineChars="200"/>
      <w:jc w:val="left"/>
    </w:pPr>
    <w:rPr>
      <w:rFonts w:cs="Times New Roman" w:asciiTheme="minorHAnsi" w:hAnsiTheme="minorHAnsi" w:eastAsiaTheme="minorEastAsia"/>
      <w:bCs/>
      <w:snapToGrid w:val="0"/>
      <w:kern w:val="0"/>
      <w:sz w:val="24"/>
      <w:szCs w:val="20"/>
    </w:rPr>
  </w:style>
  <w:style w:type="character" w:customStyle="1" w:styleId="111">
    <w:name w:val="标准正文 Char"/>
    <w:link w:val="112"/>
    <w:qFormat/>
    <w:locked/>
    <w:uiPriority w:val="0"/>
    <w:rPr>
      <w:rFonts w:ascii="宋体" w:eastAsia="宋体" w:cs="Times New Roman"/>
      <w:color w:val="000000"/>
      <w:sz w:val="28"/>
      <w:szCs w:val="28"/>
    </w:rPr>
  </w:style>
  <w:style w:type="paragraph" w:customStyle="1" w:styleId="112">
    <w:name w:val="标准正文"/>
    <w:basedOn w:val="1"/>
    <w:link w:val="111"/>
    <w:qFormat/>
    <w:uiPriority w:val="0"/>
    <w:pPr>
      <w:wordWrap/>
      <w:adjustRightInd w:val="0"/>
      <w:snapToGrid w:val="0"/>
      <w:ind w:firstLine="570"/>
    </w:pPr>
    <w:rPr>
      <w:rFonts w:ascii="宋体" w:cs="Times New Roman" w:hAnsiTheme="minorHAnsi"/>
      <w:color w:val="000000"/>
      <w:kern w:val="0"/>
      <w:sz w:val="28"/>
      <w:szCs w:val="28"/>
    </w:rPr>
  </w:style>
  <w:style w:type="paragraph" w:customStyle="1" w:styleId="113">
    <w:name w:val="Char Char Char Char"/>
    <w:basedOn w:val="1"/>
    <w:qFormat/>
    <w:uiPriority w:val="0"/>
    <w:pPr>
      <w:widowControl/>
      <w:wordWrap/>
      <w:spacing w:after="160" w:line="240" w:lineRule="exact"/>
      <w:jc w:val="left"/>
    </w:pPr>
    <w:rPr>
      <w:rFonts w:ascii="Verdana" w:hAnsi="Verdana" w:eastAsia="仿宋_GB2312" w:cs="Times New Roman"/>
      <w:kern w:val="0"/>
      <w:sz w:val="30"/>
      <w:szCs w:val="30"/>
      <w:lang w:eastAsia="en-US"/>
    </w:rPr>
  </w:style>
  <w:style w:type="paragraph" w:customStyle="1" w:styleId="114">
    <w:name w:val="Char1 Char Char Char"/>
    <w:basedOn w:val="1"/>
    <w:qFormat/>
    <w:uiPriority w:val="0"/>
    <w:pPr>
      <w:widowControl/>
      <w:wordWrap/>
      <w:spacing w:after="160" w:line="240" w:lineRule="exact"/>
      <w:jc w:val="left"/>
    </w:pPr>
    <w:rPr>
      <w:rFonts w:ascii="Arial" w:hAnsi="Arial" w:cs="Verdana"/>
      <w:b/>
      <w:kern w:val="0"/>
      <w:sz w:val="24"/>
      <w:szCs w:val="24"/>
      <w:lang w:eastAsia="en-US"/>
    </w:rPr>
  </w:style>
  <w:style w:type="character" w:customStyle="1" w:styleId="115">
    <w:name w:val="带公式的正文 Char"/>
    <w:link w:val="116"/>
    <w:qFormat/>
    <w:locked/>
    <w:uiPriority w:val="0"/>
    <w:rPr>
      <w:rFonts w:cs="Times New Roman"/>
      <w:sz w:val="24"/>
    </w:rPr>
  </w:style>
  <w:style w:type="paragraph" w:customStyle="1" w:styleId="116">
    <w:name w:val="带公式的正文"/>
    <w:basedOn w:val="30"/>
    <w:next w:val="79"/>
    <w:link w:val="115"/>
    <w:qFormat/>
    <w:uiPriority w:val="0"/>
    <w:pPr>
      <w:wordWrap/>
      <w:spacing w:after="0" w:line="540" w:lineRule="exact"/>
      <w:ind w:firstLine="501" w:firstLineChars="200"/>
    </w:pPr>
    <w:rPr>
      <w:rFonts w:cs="Times New Roman" w:asciiTheme="minorHAnsi" w:hAnsiTheme="minorHAnsi" w:eastAsiaTheme="minorEastAsia"/>
      <w:kern w:val="0"/>
      <w:sz w:val="24"/>
      <w:szCs w:val="20"/>
    </w:rPr>
  </w:style>
  <w:style w:type="paragraph" w:customStyle="1" w:styleId="117">
    <w:name w:val="_图表标题"/>
    <w:basedOn w:val="11"/>
    <w:qFormat/>
    <w:uiPriority w:val="0"/>
    <w:pPr>
      <w:wordWrap/>
      <w:spacing w:line="240" w:lineRule="auto"/>
      <w:ind w:firstLine="0" w:firstLineChars="0"/>
      <w:jc w:val="both"/>
    </w:pPr>
    <w:rPr>
      <w:rFonts w:ascii="Arial" w:hAnsi="Arial" w:cs="Arial"/>
    </w:rPr>
  </w:style>
  <w:style w:type="paragraph" w:customStyle="1" w:styleId="118">
    <w:name w:val="图表格式"/>
    <w:basedOn w:val="11"/>
    <w:qFormat/>
    <w:uiPriority w:val="0"/>
    <w:pPr>
      <w:wordWrap/>
      <w:spacing w:line="240" w:lineRule="auto"/>
      <w:ind w:firstLine="0" w:firstLineChars="0"/>
      <w:jc w:val="both"/>
    </w:pPr>
    <w:rPr>
      <w:rFonts w:ascii="Arial" w:hAnsi="Arial" w:cs="Arial"/>
    </w:rPr>
  </w:style>
  <w:style w:type="paragraph" w:customStyle="1" w:styleId="119">
    <w:name w:val="样式3"/>
    <w:basedOn w:val="1"/>
    <w:qFormat/>
    <w:uiPriority w:val="0"/>
    <w:pPr>
      <w:wordWrap/>
      <w:spacing w:before="152" w:after="160"/>
      <w:ind w:firstLine="420"/>
      <w:jc w:val="center"/>
    </w:pPr>
    <w:rPr>
      <w:rFonts w:cs="Times New Roman"/>
      <w:sz w:val="24"/>
      <w:szCs w:val="21"/>
    </w:rPr>
  </w:style>
  <w:style w:type="paragraph" w:customStyle="1" w:styleId="120">
    <w:name w:val="标题4"/>
    <w:basedOn w:val="1"/>
    <w:next w:val="1"/>
    <w:qFormat/>
    <w:uiPriority w:val="0"/>
    <w:pPr>
      <w:wordWrap/>
      <w:ind w:left="425" w:hanging="425"/>
      <w:outlineLvl w:val="3"/>
    </w:pPr>
    <w:rPr>
      <w:rFonts w:cs="Times New Roman"/>
      <w:sz w:val="24"/>
      <w:szCs w:val="20"/>
    </w:rPr>
  </w:style>
  <w:style w:type="paragraph" w:customStyle="1" w:styleId="121">
    <w:name w:val="列举_不编号"/>
    <w:basedOn w:val="79"/>
    <w:qFormat/>
    <w:uiPriority w:val="0"/>
  </w:style>
  <w:style w:type="paragraph" w:customStyle="1" w:styleId="122">
    <w:name w:val="样式2"/>
    <w:basedOn w:val="11"/>
    <w:qFormat/>
    <w:uiPriority w:val="0"/>
    <w:pPr>
      <w:wordWrap/>
      <w:spacing w:line="240" w:lineRule="auto"/>
      <w:ind w:firstLine="0" w:firstLineChars="0"/>
      <w:jc w:val="both"/>
    </w:pPr>
    <w:rPr>
      <w:rFonts w:ascii="Arial" w:hAnsi="Arial" w:cs="Arial"/>
    </w:rPr>
  </w:style>
  <w:style w:type="paragraph" w:customStyle="1" w:styleId="123">
    <w:name w:val="列举_数字编号"/>
    <w:basedOn w:val="79"/>
    <w:next w:val="79"/>
    <w:qFormat/>
    <w:uiPriority w:val="0"/>
  </w:style>
  <w:style w:type="paragraph" w:customStyle="1" w:styleId="124">
    <w:name w:val="Char Char Char Char Char Char Char Char Char Char"/>
    <w:basedOn w:val="1"/>
    <w:qFormat/>
    <w:uiPriority w:val="0"/>
    <w:pPr>
      <w:widowControl/>
      <w:wordWrap/>
      <w:spacing w:after="160" w:line="240" w:lineRule="exact"/>
      <w:jc w:val="left"/>
    </w:pPr>
    <w:rPr>
      <w:rFonts w:ascii="Arial" w:hAnsi="Arial" w:cs="Verdana"/>
      <w:b/>
      <w:kern w:val="0"/>
      <w:sz w:val="24"/>
      <w:szCs w:val="20"/>
      <w:lang w:eastAsia="en-US"/>
    </w:rPr>
  </w:style>
  <w:style w:type="paragraph" w:customStyle="1" w:styleId="125">
    <w:name w:val="新正文"/>
    <w:basedOn w:val="1"/>
    <w:qFormat/>
    <w:uiPriority w:val="0"/>
    <w:pPr>
      <w:wordWrap/>
      <w:spacing w:line="240" w:lineRule="auto"/>
      <w:ind w:firstLine="200" w:firstLineChars="200"/>
    </w:pPr>
    <w:rPr>
      <w:rFonts w:cs="Times New Roman"/>
      <w:sz w:val="24"/>
      <w:szCs w:val="20"/>
    </w:rPr>
  </w:style>
  <w:style w:type="paragraph" w:customStyle="1" w:styleId="126">
    <w:name w:val="Char Char Char Char1"/>
    <w:basedOn w:val="1"/>
    <w:qFormat/>
    <w:uiPriority w:val="0"/>
    <w:pPr>
      <w:widowControl/>
      <w:wordWrap/>
      <w:spacing w:after="160" w:line="240" w:lineRule="exact"/>
      <w:jc w:val="left"/>
    </w:pPr>
    <w:rPr>
      <w:rFonts w:ascii="Verdana" w:hAnsi="Verdana" w:eastAsia="仿宋_GB2312" w:cs="Times New Roman"/>
      <w:kern w:val="0"/>
      <w:sz w:val="30"/>
      <w:szCs w:val="30"/>
      <w:lang w:eastAsia="en-US"/>
    </w:rPr>
  </w:style>
  <w:style w:type="paragraph" w:customStyle="1" w:styleId="127">
    <w:name w:val="Char1 Char Char Char2"/>
    <w:basedOn w:val="1"/>
    <w:qFormat/>
    <w:uiPriority w:val="0"/>
    <w:pPr>
      <w:widowControl/>
      <w:wordWrap/>
      <w:spacing w:after="160" w:line="240" w:lineRule="exact"/>
      <w:jc w:val="left"/>
    </w:pPr>
    <w:rPr>
      <w:rFonts w:ascii="Arial" w:hAnsi="Arial" w:cs="Verdana"/>
      <w:b/>
      <w:kern w:val="0"/>
      <w:sz w:val="24"/>
      <w:szCs w:val="24"/>
      <w:lang w:eastAsia="en-US"/>
    </w:rPr>
  </w:style>
  <w:style w:type="paragraph" w:customStyle="1" w:styleId="128">
    <w:name w:val="图表及标题"/>
    <w:basedOn w:val="11"/>
    <w:qFormat/>
    <w:uiPriority w:val="0"/>
    <w:pPr>
      <w:wordWrap/>
      <w:spacing w:line="240" w:lineRule="auto"/>
      <w:ind w:firstLine="0" w:firstLineChars="0"/>
    </w:pPr>
    <w:rPr>
      <w:rFonts w:ascii="黑体" w:hAnsi="黑体" w:eastAsia="Times New Roman" w:cs="黑体"/>
      <w:sz w:val="21"/>
    </w:rPr>
  </w:style>
  <w:style w:type="paragraph" w:customStyle="1" w:styleId="129">
    <w:name w:val="p15"/>
    <w:basedOn w:val="1"/>
    <w:qFormat/>
    <w:uiPriority w:val="0"/>
    <w:pPr>
      <w:widowControl/>
      <w:wordWrap/>
      <w:spacing w:line="240" w:lineRule="auto"/>
      <w:ind w:firstLine="420"/>
    </w:pPr>
    <w:rPr>
      <w:rFonts w:ascii="宋体" w:hAnsi="宋体" w:cs="宋体"/>
      <w:kern w:val="0"/>
      <w:sz w:val="24"/>
      <w:szCs w:val="24"/>
    </w:rPr>
  </w:style>
  <w:style w:type="paragraph" w:customStyle="1" w:styleId="130">
    <w:name w:val="font5"/>
    <w:basedOn w:val="1"/>
    <w:qFormat/>
    <w:uiPriority w:val="0"/>
    <w:pPr>
      <w:widowControl/>
      <w:wordWrap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18"/>
      <w:szCs w:val="18"/>
    </w:rPr>
  </w:style>
  <w:style w:type="paragraph" w:customStyle="1" w:styleId="131">
    <w:name w:val="xl65"/>
    <w:basedOn w:val="1"/>
    <w:qFormat/>
    <w:uiPriority w:val="0"/>
    <w:pPr>
      <w:widowControl/>
      <w:wordWrap/>
      <w:spacing w:before="100" w:beforeAutospacing="1" w:after="100" w:afterAutospacing="1" w:line="240" w:lineRule="auto"/>
      <w:jc w:val="left"/>
      <w:textAlignment w:val="bottom"/>
    </w:pPr>
    <w:rPr>
      <w:rFonts w:ascii="宋体" w:hAnsi="宋体" w:cs="宋体"/>
      <w:kern w:val="0"/>
      <w:sz w:val="24"/>
      <w:szCs w:val="24"/>
    </w:rPr>
  </w:style>
  <w:style w:type="paragraph" w:customStyle="1" w:styleId="132">
    <w:name w:val="xl66"/>
    <w:basedOn w:val="1"/>
    <w:qFormat/>
    <w:uiPriority w:val="0"/>
    <w:pPr>
      <w:widowControl/>
      <w:wordWrap/>
      <w:spacing w:before="100" w:beforeAutospacing="1" w:after="100" w:afterAutospacing="1" w:line="240" w:lineRule="auto"/>
      <w:jc w:val="left"/>
      <w:textAlignment w:val="bottom"/>
    </w:pPr>
    <w:rPr>
      <w:rFonts w:ascii="宋体" w:hAnsi="宋体" w:cs="宋体"/>
      <w:color w:val="FF0000"/>
      <w:kern w:val="0"/>
      <w:sz w:val="24"/>
      <w:szCs w:val="24"/>
    </w:rPr>
  </w:style>
  <w:style w:type="paragraph" w:customStyle="1" w:styleId="133">
    <w:name w:val="xl68"/>
    <w:basedOn w:val="1"/>
    <w:qFormat/>
    <w:uiPriority w:val="0"/>
    <w:pPr>
      <w:widowControl/>
      <w:wordWrap/>
      <w:spacing w:before="100" w:beforeAutospacing="1" w:after="100" w:afterAutospacing="1" w:line="240" w:lineRule="auto"/>
      <w:jc w:val="left"/>
    </w:pPr>
    <w:rPr>
      <w:rFonts w:ascii="宋体" w:hAnsi="宋体" w:cs="宋体"/>
      <w:color w:val="FF0000"/>
      <w:kern w:val="0"/>
      <w:sz w:val="24"/>
      <w:szCs w:val="24"/>
    </w:rPr>
  </w:style>
  <w:style w:type="paragraph" w:customStyle="1" w:styleId="134">
    <w:name w:val="xl69"/>
    <w:basedOn w:val="1"/>
    <w:qFormat/>
    <w:uiPriority w:val="0"/>
    <w:pPr>
      <w:widowControl/>
      <w:wordWrap/>
      <w:spacing w:before="100" w:beforeAutospacing="1" w:after="100" w:afterAutospacing="1" w:line="240" w:lineRule="auto"/>
      <w:jc w:val="left"/>
    </w:pPr>
    <w:rPr>
      <w:rFonts w:ascii="宋体" w:hAnsi="宋体" w:cs="宋体"/>
      <w:color w:val="FF0000"/>
      <w:kern w:val="0"/>
      <w:sz w:val="24"/>
      <w:szCs w:val="24"/>
    </w:rPr>
  </w:style>
  <w:style w:type="paragraph" w:customStyle="1" w:styleId="135">
    <w:name w:val="xl71"/>
    <w:basedOn w:val="1"/>
    <w:qFormat/>
    <w:uiPriority w:val="0"/>
    <w:pPr>
      <w:widowControl/>
      <w:wordWrap/>
      <w:spacing w:before="100" w:beforeAutospacing="1" w:after="100" w:afterAutospacing="1" w:line="240" w:lineRule="auto"/>
      <w:jc w:val="left"/>
    </w:pPr>
    <w:rPr>
      <w:rFonts w:ascii="宋体" w:hAnsi="宋体" w:cs="宋体"/>
      <w:color w:val="FF0000"/>
      <w:kern w:val="0"/>
      <w:sz w:val="24"/>
      <w:szCs w:val="24"/>
    </w:rPr>
  </w:style>
  <w:style w:type="paragraph" w:customStyle="1" w:styleId="136">
    <w:name w:val="xl73"/>
    <w:basedOn w:val="1"/>
    <w:qFormat/>
    <w:uiPriority w:val="0"/>
    <w:pPr>
      <w:widowControl/>
      <w:shd w:val="clear" w:color="000000" w:fill="FFFF00"/>
      <w:wordWrap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37">
    <w:name w:val="xl74"/>
    <w:basedOn w:val="1"/>
    <w:qFormat/>
    <w:uiPriority w:val="0"/>
    <w:pPr>
      <w:widowControl/>
      <w:shd w:val="clear" w:color="000000" w:fill="FFFF00"/>
      <w:wordWrap/>
      <w:spacing w:before="100" w:beforeAutospacing="1" w:after="100" w:afterAutospacing="1" w:line="240" w:lineRule="auto"/>
      <w:jc w:val="left"/>
      <w:textAlignment w:val="bottom"/>
    </w:pPr>
    <w:rPr>
      <w:rFonts w:ascii="宋体" w:hAnsi="宋体" w:cs="宋体"/>
      <w:kern w:val="0"/>
      <w:sz w:val="24"/>
      <w:szCs w:val="24"/>
    </w:rPr>
  </w:style>
  <w:style w:type="paragraph" w:customStyle="1" w:styleId="138">
    <w:name w:val="xl75"/>
    <w:basedOn w:val="1"/>
    <w:qFormat/>
    <w:uiPriority w:val="0"/>
    <w:pPr>
      <w:widowControl/>
      <w:shd w:val="clear" w:color="000000" w:fill="FFFF00"/>
      <w:wordWrap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39">
    <w:name w:val="xl76"/>
    <w:basedOn w:val="1"/>
    <w:qFormat/>
    <w:uiPriority w:val="0"/>
    <w:pPr>
      <w:widowControl/>
      <w:shd w:val="clear" w:color="000000" w:fill="FFFF00"/>
      <w:wordWrap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40">
    <w:name w:val="xl77"/>
    <w:basedOn w:val="1"/>
    <w:qFormat/>
    <w:uiPriority w:val="0"/>
    <w:pPr>
      <w:widowControl/>
      <w:shd w:val="clear" w:color="000000" w:fill="FFFF00"/>
      <w:wordWrap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41">
    <w:name w:val="xl78"/>
    <w:basedOn w:val="1"/>
    <w:qFormat/>
    <w:uiPriority w:val="0"/>
    <w:pPr>
      <w:widowControl/>
      <w:shd w:val="clear" w:color="000000" w:fill="FFFF00"/>
      <w:wordWrap/>
      <w:spacing w:before="100" w:beforeAutospacing="1" w:after="100" w:afterAutospacing="1" w:line="240" w:lineRule="auto"/>
      <w:jc w:val="left"/>
    </w:pPr>
    <w:rPr>
      <w:rFonts w:ascii="宋体" w:hAnsi="宋体" w:cs="宋体"/>
      <w:color w:val="FF0000"/>
      <w:kern w:val="0"/>
      <w:sz w:val="24"/>
      <w:szCs w:val="24"/>
    </w:rPr>
  </w:style>
  <w:style w:type="paragraph" w:customStyle="1" w:styleId="142">
    <w:name w:val="xl79"/>
    <w:basedOn w:val="1"/>
    <w:qFormat/>
    <w:uiPriority w:val="0"/>
    <w:pPr>
      <w:widowControl/>
      <w:shd w:val="clear" w:color="000000" w:fill="FFFF00"/>
      <w:wordWrap/>
      <w:spacing w:before="100" w:beforeAutospacing="1" w:after="100" w:afterAutospacing="1" w:line="240" w:lineRule="auto"/>
      <w:jc w:val="left"/>
      <w:textAlignment w:val="bottom"/>
    </w:pPr>
    <w:rPr>
      <w:rFonts w:ascii="宋体" w:hAnsi="宋体" w:cs="宋体"/>
      <w:color w:val="FF0000"/>
      <w:kern w:val="0"/>
      <w:sz w:val="24"/>
      <w:szCs w:val="24"/>
    </w:rPr>
  </w:style>
  <w:style w:type="paragraph" w:customStyle="1" w:styleId="143">
    <w:name w:val="xl80"/>
    <w:basedOn w:val="1"/>
    <w:qFormat/>
    <w:uiPriority w:val="0"/>
    <w:pPr>
      <w:widowControl/>
      <w:shd w:val="clear" w:color="000000" w:fill="FFFF00"/>
      <w:wordWrap/>
      <w:spacing w:before="100" w:beforeAutospacing="1" w:after="100" w:afterAutospacing="1" w:line="240" w:lineRule="auto"/>
      <w:jc w:val="left"/>
    </w:pPr>
    <w:rPr>
      <w:rFonts w:ascii="宋体" w:hAnsi="宋体" w:cs="宋体"/>
      <w:color w:val="FF0000"/>
      <w:kern w:val="0"/>
      <w:sz w:val="24"/>
      <w:szCs w:val="24"/>
    </w:rPr>
  </w:style>
  <w:style w:type="paragraph" w:customStyle="1" w:styleId="144">
    <w:name w:val="xl81"/>
    <w:basedOn w:val="1"/>
    <w:qFormat/>
    <w:uiPriority w:val="0"/>
    <w:pPr>
      <w:widowControl/>
      <w:shd w:val="clear" w:color="000000" w:fill="FFFF00"/>
      <w:wordWrap/>
      <w:spacing w:before="100" w:beforeAutospacing="1" w:after="100" w:afterAutospacing="1" w:line="240" w:lineRule="auto"/>
      <w:jc w:val="left"/>
    </w:pPr>
    <w:rPr>
      <w:rFonts w:ascii="宋体" w:hAnsi="宋体" w:cs="宋体"/>
      <w:color w:val="FF0000"/>
      <w:kern w:val="0"/>
      <w:sz w:val="24"/>
      <w:szCs w:val="24"/>
    </w:rPr>
  </w:style>
  <w:style w:type="paragraph" w:customStyle="1" w:styleId="145">
    <w:name w:val="xl82"/>
    <w:basedOn w:val="1"/>
    <w:qFormat/>
    <w:uiPriority w:val="0"/>
    <w:pPr>
      <w:widowControl/>
      <w:shd w:val="clear" w:color="000000" w:fill="FFFF00"/>
      <w:wordWrap/>
      <w:spacing w:before="100" w:beforeAutospacing="1" w:after="100" w:afterAutospacing="1" w:line="240" w:lineRule="auto"/>
      <w:jc w:val="left"/>
    </w:pPr>
    <w:rPr>
      <w:rFonts w:ascii="宋体" w:hAnsi="宋体" w:cs="宋体"/>
      <w:color w:val="00B050"/>
      <w:kern w:val="0"/>
      <w:sz w:val="24"/>
      <w:szCs w:val="24"/>
    </w:rPr>
  </w:style>
  <w:style w:type="paragraph" w:customStyle="1" w:styleId="146">
    <w:name w:val="xl83"/>
    <w:basedOn w:val="1"/>
    <w:qFormat/>
    <w:uiPriority w:val="0"/>
    <w:pPr>
      <w:widowControl/>
      <w:shd w:val="clear" w:color="000000" w:fill="FFFF00"/>
      <w:wordWrap/>
      <w:spacing w:before="100" w:beforeAutospacing="1" w:after="100" w:afterAutospacing="1" w:line="240" w:lineRule="auto"/>
      <w:jc w:val="left"/>
      <w:textAlignment w:val="bottom"/>
    </w:pPr>
    <w:rPr>
      <w:rFonts w:ascii="宋体" w:hAnsi="宋体" w:cs="宋体"/>
      <w:color w:val="00B050"/>
      <w:kern w:val="0"/>
      <w:sz w:val="24"/>
      <w:szCs w:val="24"/>
    </w:rPr>
  </w:style>
  <w:style w:type="paragraph" w:customStyle="1" w:styleId="147">
    <w:name w:val="xl84"/>
    <w:basedOn w:val="1"/>
    <w:qFormat/>
    <w:uiPriority w:val="0"/>
    <w:pPr>
      <w:widowControl/>
      <w:shd w:val="clear" w:color="000000" w:fill="FFFF00"/>
      <w:wordWrap/>
      <w:spacing w:before="100" w:beforeAutospacing="1" w:after="100" w:afterAutospacing="1" w:line="240" w:lineRule="auto"/>
      <w:jc w:val="left"/>
    </w:pPr>
    <w:rPr>
      <w:rFonts w:ascii="宋体" w:hAnsi="宋体" w:cs="宋体"/>
      <w:color w:val="00B050"/>
      <w:kern w:val="0"/>
      <w:sz w:val="24"/>
      <w:szCs w:val="24"/>
    </w:rPr>
  </w:style>
  <w:style w:type="paragraph" w:customStyle="1" w:styleId="148">
    <w:name w:val="xl85"/>
    <w:basedOn w:val="1"/>
    <w:qFormat/>
    <w:uiPriority w:val="0"/>
    <w:pPr>
      <w:widowControl/>
      <w:shd w:val="clear" w:color="000000" w:fill="FFFF00"/>
      <w:wordWrap/>
      <w:spacing w:before="100" w:beforeAutospacing="1" w:after="100" w:afterAutospacing="1" w:line="240" w:lineRule="auto"/>
      <w:jc w:val="left"/>
    </w:pPr>
    <w:rPr>
      <w:rFonts w:ascii="宋体" w:hAnsi="宋体" w:cs="宋体"/>
      <w:color w:val="00B050"/>
      <w:kern w:val="0"/>
      <w:sz w:val="24"/>
      <w:szCs w:val="24"/>
    </w:rPr>
  </w:style>
  <w:style w:type="paragraph" w:customStyle="1" w:styleId="149">
    <w:name w:val="xl86"/>
    <w:basedOn w:val="1"/>
    <w:qFormat/>
    <w:uiPriority w:val="0"/>
    <w:pPr>
      <w:widowControl/>
      <w:shd w:val="clear" w:color="000000" w:fill="FFFF00"/>
      <w:wordWrap/>
      <w:spacing w:before="100" w:beforeAutospacing="1" w:after="100" w:afterAutospacing="1" w:line="240" w:lineRule="auto"/>
      <w:jc w:val="left"/>
    </w:pPr>
    <w:rPr>
      <w:rFonts w:ascii="宋体" w:hAnsi="宋体" w:cs="宋体"/>
      <w:color w:val="00B050"/>
      <w:kern w:val="0"/>
      <w:sz w:val="24"/>
      <w:szCs w:val="24"/>
    </w:rPr>
  </w:style>
  <w:style w:type="paragraph" w:customStyle="1" w:styleId="150">
    <w:name w:val="xl87"/>
    <w:basedOn w:val="1"/>
    <w:qFormat/>
    <w:uiPriority w:val="0"/>
    <w:pPr>
      <w:widowControl/>
      <w:wordWrap/>
      <w:spacing w:before="100" w:beforeAutospacing="1" w:after="100" w:afterAutospacing="1" w:line="240" w:lineRule="auto"/>
      <w:jc w:val="left"/>
      <w:textAlignment w:val="bottom"/>
    </w:pPr>
    <w:rPr>
      <w:rFonts w:ascii="宋体" w:hAnsi="宋体" w:cs="宋体"/>
      <w:color w:val="00B050"/>
      <w:kern w:val="0"/>
      <w:sz w:val="24"/>
      <w:szCs w:val="24"/>
    </w:rPr>
  </w:style>
  <w:style w:type="paragraph" w:customStyle="1" w:styleId="151">
    <w:name w:val="xl88"/>
    <w:basedOn w:val="1"/>
    <w:qFormat/>
    <w:uiPriority w:val="0"/>
    <w:pPr>
      <w:widowControl/>
      <w:wordWrap/>
      <w:spacing w:before="100" w:beforeAutospacing="1" w:after="100" w:afterAutospacing="1" w:line="240" w:lineRule="auto"/>
      <w:jc w:val="left"/>
    </w:pPr>
    <w:rPr>
      <w:rFonts w:ascii="宋体" w:hAnsi="宋体" w:cs="宋体"/>
      <w:color w:val="00B050"/>
      <w:kern w:val="0"/>
      <w:sz w:val="24"/>
      <w:szCs w:val="24"/>
    </w:rPr>
  </w:style>
  <w:style w:type="paragraph" w:customStyle="1" w:styleId="152">
    <w:name w:val="xl89"/>
    <w:basedOn w:val="1"/>
    <w:qFormat/>
    <w:uiPriority w:val="0"/>
    <w:pPr>
      <w:widowControl/>
      <w:wordWrap/>
      <w:spacing w:before="100" w:beforeAutospacing="1" w:after="100" w:afterAutospacing="1" w:line="240" w:lineRule="auto"/>
      <w:jc w:val="left"/>
    </w:pPr>
    <w:rPr>
      <w:rFonts w:ascii="宋体" w:hAnsi="宋体" w:cs="宋体"/>
      <w:color w:val="00B050"/>
      <w:kern w:val="0"/>
      <w:sz w:val="24"/>
      <w:szCs w:val="24"/>
    </w:rPr>
  </w:style>
  <w:style w:type="paragraph" w:customStyle="1" w:styleId="153">
    <w:name w:val="xl90"/>
    <w:basedOn w:val="1"/>
    <w:qFormat/>
    <w:uiPriority w:val="0"/>
    <w:pPr>
      <w:widowControl/>
      <w:wordWrap/>
      <w:spacing w:before="100" w:beforeAutospacing="1" w:after="100" w:afterAutospacing="1" w:line="240" w:lineRule="auto"/>
      <w:jc w:val="left"/>
    </w:pPr>
    <w:rPr>
      <w:rFonts w:ascii="宋体" w:hAnsi="宋体" w:cs="宋体"/>
      <w:color w:val="00B050"/>
      <w:kern w:val="0"/>
      <w:sz w:val="24"/>
      <w:szCs w:val="24"/>
    </w:rPr>
  </w:style>
  <w:style w:type="paragraph" w:customStyle="1" w:styleId="154">
    <w:name w:val="xl91"/>
    <w:basedOn w:val="1"/>
    <w:qFormat/>
    <w:uiPriority w:val="0"/>
    <w:pPr>
      <w:widowControl/>
      <w:wordWrap/>
      <w:spacing w:before="100" w:beforeAutospacing="1" w:after="100" w:afterAutospacing="1" w:line="240" w:lineRule="auto"/>
      <w:jc w:val="left"/>
    </w:pPr>
    <w:rPr>
      <w:rFonts w:ascii="宋体" w:hAnsi="宋体" w:cs="宋体"/>
      <w:color w:val="00B050"/>
      <w:kern w:val="0"/>
      <w:sz w:val="24"/>
      <w:szCs w:val="24"/>
    </w:rPr>
  </w:style>
  <w:style w:type="paragraph" w:customStyle="1" w:styleId="155">
    <w:name w:val="xl92"/>
    <w:basedOn w:val="1"/>
    <w:qFormat/>
    <w:uiPriority w:val="0"/>
    <w:pPr>
      <w:widowControl/>
      <w:wordWrap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56">
    <w:name w:val="xl93"/>
    <w:basedOn w:val="1"/>
    <w:qFormat/>
    <w:uiPriority w:val="0"/>
    <w:pPr>
      <w:widowControl/>
      <w:wordWrap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57">
    <w:name w:val="xl94"/>
    <w:basedOn w:val="1"/>
    <w:qFormat/>
    <w:uiPriority w:val="0"/>
    <w:pPr>
      <w:widowControl/>
      <w:wordWrap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58">
    <w:name w:val="xl95"/>
    <w:basedOn w:val="1"/>
    <w:qFormat/>
    <w:uiPriority w:val="0"/>
    <w:pPr>
      <w:widowControl/>
      <w:wordWrap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59">
    <w:name w:val="Char1 Char Char Char1"/>
    <w:basedOn w:val="1"/>
    <w:qFormat/>
    <w:uiPriority w:val="0"/>
    <w:pPr>
      <w:widowControl/>
      <w:wordWrap/>
      <w:spacing w:after="160" w:line="240" w:lineRule="exact"/>
      <w:jc w:val="left"/>
    </w:pPr>
    <w:rPr>
      <w:rFonts w:ascii="Arial" w:hAnsi="Arial" w:cs="Verdana"/>
      <w:b/>
      <w:kern w:val="0"/>
      <w:szCs w:val="24"/>
      <w:lang w:eastAsia="en-US"/>
    </w:rPr>
  </w:style>
  <w:style w:type="paragraph" w:customStyle="1" w:styleId="160">
    <w:name w:val="xl67"/>
    <w:basedOn w:val="1"/>
    <w:qFormat/>
    <w:uiPriority w:val="0"/>
    <w:pPr>
      <w:widowControl/>
      <w:shd w:val="clear" w:color="000000" w:fill="FFEB9C"/>
      <w:wordWrap/>
      <w:spacing w:before="100" w:beforeAutospacing="1" w:after="100" w:afterAutospacing="1" w:line="240" w:lineRule="auto"/>
      <w:jc w:val="center"/>
    </w:pPr>
    <w:rPr>
      <w:rFonts w:ascii="宋体" w:hAnsi="宋体" w:cs="宋体"/>
      <w:color w:val="9C6500"/>
      <w:kern w:val="0"/>
      <w:sz w:val="48"/>
      <w:szCs w:val="48"/>
    </w:rPr>
  </w:style>
  <w:style w:type="paragraph" w:customStyle="1" w:styleId="161">
    <w:name w:val="系统名"/>
    <w:basedOn w:val="1"/>
    <w:qFormat/>
    <w:uiPriority w:val="0"/>
    <w:pPr>
      <w:wordWrap/>
      <w:spacing w:line="240" w:lineRule="auto"/>
      <w:jc w:val="center"/>
    </w:pPr>
    <w:rPr>
      <w:rFonts w:ascii="黑体" w:hAnsi="黑体" w:eastAsia="黑体" w:cs="Times New Roman"/>
      <w:b/>
      <w:kern w:val="0"/>
      <w:sz w:val="32"/>
      <w:szCs w:val="32"/>
    </w:rPr>
  </w:style>
  <w:style w:type="character" w:customStyle="1" w:styleId="162">
    <w:name w:val="文档结构图 字符1"/>
    <w:basedOn w:val="33"/>
    <w:link w:val="12"/>
    <w:semiHidden/>
    <w:qFormat/>
    <w:uiPriority w:val="99"/>
    <w:rPr>
      <w:rFonts w:ascii="Microsoft YaHei UI" w:hAnsi="Times New Roman" w:eastAsia="Microsoft YaHei UI"/>
      <w:kern w:val="2"/>
      <w:sz w:val="18"/>
      <w:szCs w:val="18"/>
    </w:rPr>
  </w:style>
  <w:style w:type="character" w:customStyle="1" w:styleId="163">
    <w:name w:val="日期 字符1"/>
    <w:basedOn w:val="33"/>
    <w:semiHidden/>
    <w:qFormat/>
    <w:uiPriority w:val="99"/>
    <w:rPr>
      <w:rFonts w:ascii="Times New Roman" w:hAnsi="Times New Roman" w:eastAsia="宋体"/>
      <w:kern w:val="2"/>
      <w:sz w:val="21"/>
      <w:szCs w:val="22"/>
    </w:rPr>
  </w:style>
  <w:style w:type="character" w:customStyle="1" w:styleId="164">
    <w:name w:val="标题 字符1"/>
    <w:basedOn w:val="33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table" w:customStyle="1" w:styleId="165">
    <w:name w:val="网格型3"/>
    <w:basedOn w:val="3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66">
    <w:name w:val="TOC Heading"/>
    <w:basedOn w:val="3"/>
    <w:next w:val="1"/>
    <w:unhideWhenUsed/>
    <w:qFormat/>
    <w:uiPriority w:val="39"/>
    <w:pPr>
      <w:widowControl/>
      <w:numPr>
        <w:numId w:val="0"/>
      </w:numPr>
      <w:wordWrap/>
      <w:spacing w:before="240" w:beforeLines="0" w:after="0" w:afterLines="0" w:line="259" w:lineRule="auto"/>
      <w:outlineLvl w:val="9"/>
    </w:pPr>
    <w:rPr>
      <w:rFonts w:asciiTheme="majorHAnsi" w:hAnsiTheme="majorHAnsi" w:eastAsiaTheme="majorEastAsia" w:cstheme="majorBidi"/>
      <w:bCs w:val="0"/>
      <w:color w:val="2F5597" w:themeColor="accent1" w:themeShade="BF"/>
      <w:kern w:val="0"/>
      <w:szCs w:val="32"/>
    </w:rPr>
  </w:style>
  <w:style w:type="paragraph" w:customStyle="1" w:styleId="167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168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44.bin"/><Relationship Id="rId97" Type="http://schemas.openxmlformats.org/officeDocument/2006/relationships/image" Target="media/image43.wmf"/><Relationship Id="rId96" Type="http://schemas.openxmlformats.org/officeDocument/2006/relationships/oleObject" Target="embeddings/oleObject43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2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1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0.bin"/><Relationship Id="rId9" Type="http://schemas.openxmlformats.org/officeDocument/2006/relationships/footer" Target="footer2.xml"/><Relationship Id="rId89" Type="http://schemas.openxmlformats.org/officeDocument/2006/relationships/image" Target="media/image39.wmf"/><Relationship Id="rId88" Type="http://schemas.openxmlformats.org/officeDocument/2006/relationships/oleObject" Target="embeddings/oleObject39.bin"/><Relationship Id="rId87" Type="http://schemas.openxmlformats.org/officeDocument/2006/relationships/image" Target="media/image38.wmf"/><Relationship Id="rId86" Type="http://schemas.openxmlformats.org/officeDocument/2006/relationships/oleObject" Target="embeddings/oleObject38.bin"/><Relationship Id="rId85" Type="http://schemas.openxmlformats.org/officeDocument/2006/relationships/image" Target="media/image37.wmf"/><Relationship Id="rId84" Type="http://schemas.openxmlformats.org/officeDocument/2006/relationships/oleObject" Target="embeddings/oleObject37.bin"/><Relationship Id="rId83" Type="http://schemas.openxmlformats.org/officeDocument/2006/relationships/image" Target="media/image36.wmf"/><Relationship Id="rId82" Type="http://schemas.openxmlformats.org/officeDocument/2006/relationships/oleObject" Target="embeddings/oleObject36.bin"/><Relationship Id="rId81" Type="http://schemas.openxmlformats.org/officeDocument/2006/relationships/image" Target="media/image35.wmf"/><Relationship Id="rId80" Type="http://schemas.openxmlformats.org/officeDocument/2006/relationships/oleObject" Target="embeddings/oleObject35.bin"/><Relationship Id="rId8" Type="http://schemas.openxmlformats.org/officeDocument/2006/relationships/footer" Target="footer1.xml"/><Relationship Id="rId79" Type="http://schemas.openxmlformats.org/officeDocument/2006/relationships/image" Target="media/image34.wmf"/><Relationship Id="rId78" Type="http://schemas.openxmlformats.org/officeDocument/2006/relationships/oleObject" Target="embeddings/oleObject34.bin"/><Relationship Id="rId77" Type="http://schemas.openxmlformats.org/officeDocument/2006/relationships/image" Target="media/image33.wmf"/><Relationship Id="rId76" Type="http://schemas.openxmlformats.org/officeDocument/2006/relationships/oleObject" Target="embeddings/oleObject33.bin"/><Relationship Id="rId75" Type="http://schemas.openxmlformats.org/officeDocument/2006/relationships/image" Target="media/image32.wmf"/><Relationship Id="rId74" Type="http://schemas.openxmlformats.org/officeDocument/2006/relationships/oleObject" Target="embeddings/oleObject32.bin"/><Relationship Id="rId73" Type="http://schemas.openxmlformats.org/officeDocument/2006/relationships/image" Target="media/image31.wmf"/><Relationship Id="rId72" Type="http://schemas.openxmlformats.org/officeDocument/2006/relationships/oleObject" Target="embeddings/oleObject31.bin"/><Relationship Id="rId71" Type="http://schemas.openxmlformats.org/officeDocument/2006/relationships/image" Target="media/image30.wmf"/><Relationship Id="rId70" Type="http://schemas.openxmlformats.org/officeDocument/2006/relationships/oleObject" Target="embeddings/oleObject30.bin"/><Relationship Id="rId7" Type="http://schemas.openxmlformats.org/officeDocument/2006/relationships/header" Target="header3.xml"/><Relationship Id="rId69" Type="http://schemas.openxmlformats.org/officeDocument/2006/relationships/image" Target="media/image29.wmf"/><Relationship Id="rId68" Type="http://schemas.openxmlformats.org/officeDocument/2006/relationships/oleObject" Target="embeddings/oleObject29.bin"/><Relationship Id="rId67" Type="http://schemas.openxmlformats.org/officeDocument/2006/relationships/image" Target="media/image28.wmf"/><Relationship Id="rId66" Type="http://schemas.openxmlformats.org/officeDocument/2006/relationships/oleObject" Target="embeddings/oleObject28.bin"/><Relationship Id="rId65" Type="http://schemas.openxmlformats.org/officeDocument/2006/relationships/image" Target="media/image27.wmf"/><Relationship Id="rId64" Type="http://schemas.openxmlformats.org/officeDocument/2006/relationships/oleObject" Target="embeddings/oleObject27.bin"/><Relationship Id="rId63" Type="http://schemas.openxmlformats.org/officeDocument/2006/relationships/image" Target="media/image26.wmf"/><Relationship Id="rId62" Type="http://schemas.openxmlformats.org/officeDocument/2006/relationships/oleObject" Target="embeddings/oleObject26.bin"/><Relationship Id="rId61" Type="http://schemas.openxmlformats.org/officeDocument/2006/relationships/image" Target="media/image25.wmf"/><Relationship Id="rId60" Type="http://schemas.openxmlformats.org/officeDocument/2006/relationships/oleObject" Target="embeddings/oleObject25.bin"/><Relationship Id="rId6" Type="http://schemas.openxmlformats.org/officeDocument/2006/relationships/header" Target="header2.xml"/><Relationship Id="rId59" Type="http://schemas.openxmlformats.org/officeDocument/2006/relationships/image" Target="media/image24.wmf"/><Relationship Id="rId58" Type="http://schemas.openxmlformats.org/officeDocument/2006/relationships/oleObject" Target="embeddings/oleObject24.bin"/><Relationship Id="rId57" Type="http://schemas.openxmlformats.org/officeDocument/2006/relationships/image" Target="media/image23.wmf"/><Relationship Id="rId56" Type="http://schemas.openxmlformats.org/officeDocument/2006/relationships/oleObject" Target="embeddings/oleObject23.bin"/><Relationship Id="rId55" Type="http://schemas.openxmlformats.org/officeDocument/2006/relationships/image" Target="media/image22.wmf"/><Relationship Id="rId54" Type="http://schemas.openxmlformats.org/officeDocument/2006/relationships/oleObject" Target="embeddings/oleObject22.bin"/><Relationship Id="rId53" Type="http://schemas.openxmlformats.org/officeDocument/2006/relationships/image" Target="media/image21.wmf"/><Relationship Id="rId52" Type="http://schemas.openxmlformats.org/officeDocument/2006/relationships/oleObject" Target="embeddings/oleObject21.bin"/><Relationship Id="rId51" Type="http://schemas.openxmlformats.org/officeDocument/2006/relationships/image" Target="media/image20.wmf"/><Relationship Id="rId50" Type="http://schemas.openxmlformats.org/officeDocument/2006/relationships/oleObject" Target="embeddings/oleObject20.bin"/><Relationship Id="rId5" Type="http://schemas.openxmlformats.org/officeDocument/2006/relationships/header" Target="header1.xml"/><Relationship Id="rId49" Type="http://schemas.openxmlformats.org/officeDocument/2006/relationships/image" Target="media/image19.wmf"/><Relationship Id="rId48" Type="http://schemas.openxmlformats.org/officeDocument/2006/relationships/oleObject" Target="embeddings/oleObject19.bin"/><Relationship Id="rId47" Type="http://schemas.openxmlformats.org/officeDocument/2006/relationships/image" Target="media/image18.wmf"/><Relationship Id="rId46" Type="http://schemas.openxmlformats.org/officeDocument/2006/relationships/oleObject" Target="embeddings/oleObject18.bin"/><Relationship Id="rId45" Type="http://schemas.openxmlformats.org/officeDocument/2006/relationships/image" Target="media/image17.wmf"/><Relationship Id="rId44" Type="http://schemas.openxmlformats.org/officeDocument/2006/relationships/oleObject" Target="embeddings/oleObject17.bin"/><Relationship Id="rId43" Type="http://schemas.openxmlformats.org/officeDocument/2006/relationships/image" Target="media/image16.wmf"/><Relationship Id="rId42" Type="http://schemas.openxmlformats.org/officeDocument/2006/relationships/oleObject" Target="embeddings/oleObject16.bin"/><Relationship Id="rId41" Type="http://schemas.openxmlformats.org/officeDocument/2006/relationships/image" Target="media/image15.wmf"/><Relationship Id="rId40" Type="http://schemas.openxmlformats.org/officeDocument/2006/relationships/oleObject" Target="embeddings/oleObject15.bin"/><Relationship Id="rId4" Type="http://schemas.openxmlformats.org/officeDocument/2006/relationships/endnotes" Target="endnotes.xml"/><Relationship Id="rId39" Type="http://schemas.openxmlformats.org/officeDocument/2006/relationships/image" Target="media/image14.wmf"/><Relationship Id="rId38" Type="http://schemas.openxmlformats.org/officeDocument/2006/relationships/oleObject" Target="embeddings/oleObject14.bin"/><Relationship Id="rId37" Type="http://schemas.openxmlformats.org/officeDocument/2006/relationships/image" Target="media/image13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2.wmf"/><Relationship Id="rId34" Type="http://schemas.openxmlformats.org/officeDocument/2006/relationships/oleObject" Target="embeddings/oleObject12.bin"/><Relationship Id="rId33" Type="http://schemas.openxmlformats.org/officeDocument/2006/relationships/image" Target="media/image11.wmf"/><Relationship Id="rId32" Type="http://schemas.openxmlformats.org/officeDocument/2006/relationships/oleObject" Target="embeddings/oleObject11.bin"/><Relationship Id="rId31" Type="http://schemas.openxmlformats.org/officeDocument/2006/relationships/image" Target="media/image10.wmf"/><Relationship Id="rId30" Type="http://schemas.openxmlformats.org/officeDocument/2006/relationships/oleObject" Target="embeddings/oleObject10.bin"/><Relationship Id="rId3" Type="http://schemas.openxmlformats.org/officeDocument/2006/relationships/footnotes" Target="footnotes.xml"/><Relationship Id="rId29" Type="http://schemas.openxmlformats.org/officeDocument/2006/relationships/image" Target="media/image9.wmf"/><Relationship Id="rId28" Type="http://schemas.openxmlformats.org/officeDocument/2006/relationships/oleObject" Target="embeddings/oleObject9.bin"/><Relationship Id="rId27" Type="http://schemas.openxmlformats.org/officeDocument/2006/relationships/image" Target="media/image8.wmf"/><Relationship Id="rId26" Type="http://schemas.openxmlformats.org/officeDocument/2006/relationships/oleObject" Target="embeddings/oleObject8.bin"/><Relationship Id="rId25" Type="http://schemas.openxmlformats.org/officeDocument/2006/relationships/image" Target="media/image7.wmf"/><Relationship Id="rId24" Type="http://schemas.openxmlformats.org/officeDocument/2006/relationships/oleObject" Target="embeddings/oleObject7.bin"/><Relationship Id="rId23" Type="http://schemas.openxmlformats.org/officeDocument/2006/relationships/image" Target="media/image6.wmf"/><Relationship Id="rId22" Type="http://schemas.openxmlformats.org/officeDocument/2006/relationships/oleObject" Target="embeddings/oleObject6.bin"/><Relationship Id="rId21" Type="http://schemas.openxmlformats.org/officeDocument/2006/relationships/image" Target="media/image5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4.wmf"/><Relationship Id="rId186" Type="http://schemas.openxmlformats.org/officeDocument/2006/relationships/fontTable" Target="fontTable.xml"/><Relationship Id="rId185" Type="http://schemas.openxmlformats.org/officeDocument/2006/relationships/customXml" Target="../customXml/item1.xml"/><Relationship Id="rId184" Type="http://schemas.openxmlformats.org/officeDocument/2006/relationships/numbering" Target="numbering.xml"/><Relationship Id="rId183" Type="http://schemas.openxmlformats.org/officeDocument/2006/relationships/image" Target="media/image81.wmf"/><Relationship Id="rId182" Type="http://schemas.openxmlformats.org/officeDocument/2006/relationships/oleObject" Target="embeddings/oleObject86.bin"/><Relationship Id="rId181" Type="http://schemas.openxmlformats.org/officeDocument/2006/relationships/image" Target="media/image80.wmf"/><Relationship Id="rId180" Type="http://schemas.openxmlformats.org/officeDocument/2006/relationships/oleObject" Target="embeddings/oleObject85.bin"/><Relationship Id="rId18" Type="http://schemas.openxmlformats.org/officeDocument/2006/relationships/oleObject" Target="embeddings/oleObject4.bin"/><Relationship Id="rId179" Type="http://schemas.openxmlformats.org/officeDocument/2006/relationships/image" Target="media/image79.wmf"/><Relationship Id="rId178" Type="http://schemas.openxmlformats.org/officeDocument/2006/relationships/oleObject" Target="embeddings/oleObject84.bin"/><Relationship Id="rId177" Type="http://schemas.openxmlformats.org/officeDocument/2006/relationships/image" Target="media/image78.wmf"/><Relationship Id="rId176" Type="http://schemas.openxmlformats.org/officeDocument/2006/relationships/oleObject" Target="embeddings/oleObject83.bin"/><Relationship Id="rId175" Type="http://schemas.openxmlformats.org/officeDocument/2006/relationships/image" Target="media/image77.wmf"/><Relationship Id="rId174" Type="http://schemas.openxmlformats.org/officeDocument/2006/relationships/oleObject" Target="embeddings/oleObject82.bin"/><Relationship Id="rId173" Type="http://schemas.openxmlformats.org/officeDocument/2006/relationships/image" Target="media/image76.wmf"/><Relationship Id="rId172" Type="http://schemas.openxmlformats.org/officeDocument/2006/relationships/oleObject" Target="embeddings/oleObject81.bin"/><Relationship Id="rId171" Type="http://schemas.openxmlformats.org/officeDocument/2006/relationships/image" Target="media/image75.wmf"/><Relationship Id="rId170" Type="http://schemas.openxmlformats.org/officeDocument/2006/relationships/oleObject" Target="embeddings/oleObject80.bin"/><Relationship Id="rId17" Type="http://schemas.openxmlformats.org/officeDocument/2006/relationships/image" Target="media/image3.wmf"/><Relationship Id="rId169" Type="http://schemas.openxmlformats.org/officeDocument/2006/relationships/image" Target="media/image74.wmf"/><Relationship Id="rId168" Type="http://schemas.openxmlformats.org/officeDocument/2006/relationships/oleObject" Target="embeddings/oleObject79.bin"/><Relationship Id="rId167" Type="http://schemas.openxmlformats.org/officeDocument/2006/relationships/image" Target="media/image73.emf"/><Relationship Id="rId166" Type="http://schemas.openxmlformats.org/officeDocument/2006/relationships/package" Target="embeddings/Microsoft_Visio___5.vsdx"/><Relationship Id="rId165" Type="http://schemas.openxmlformats.org/officeDocument/2006/relationships/oleObject" Target="embeddings/oleObject78.bin"/><Relationship Id="rId164" Type="http://schemas.openxmlformats.org/officeDocument/2006/relationships/oleObject" Target="embeddings/oleObject77.bin"/><Relationship Id="rId163" Type="http://schemas.openxmlformats.org/officeDocument/2006/relationships/oleObject" Target="embeddings/oleObject76.bin"/><Relationship Id="rId162" Type="http://schemas.openxmlformats.org/officeDocument/2006/relationships/image" Target="media/image72.wmf"/><Relationship Id="rId161" Type="http://schemas.openxmlformats.org/officeDocument/2006/relationships/oleObject" Target="embeddings/oleObject75.bin"/><Relationship Id="rId160" Type="http://schemas.openxmlformats.org/officeDocument/2006/relationships/image" Target="media/image71.wmf"/><Relationship Id="rId16" Type="http://schemas.openxmlformats.org/officeDocument/2006/relationships/oleObject" Target="embeddings/oleObject3.bin"/><Relationship Id="rId159" Type="http://schemas.openxmlformats.org/officeDocument/2006/relationships/oleObject" Target="embeddings/oleObject74.bin"/><Relationship Id="rId158" Type="http://schemas.openxmlformats.org/officeDocument/2006/relationships/image" Target="media/image70.wmf"/><Relationship Id="rId157" Type="http://schemas.openxmlformats.org/officeDocument/2006/relationships/oleObject" Target="embeddings/oleObject73.bin"/><Relationship Id="rId156" Type="http://schemas.openxmlformats.org/officeDocument/2006/relationships/oleObject" Target="embeddings/oleObject72.bin"/><Relationship Id="rId155" Type="http://schemas.openxmlformats.org/officeDocument/2006/relationships/oleObject" Target="embeddings/oleObject71.bin"/><Relationship Id="rId154" Type="http://schemas.openxmlformats.org/officeDocument/2006/relationships/oleObject" Target="embeddings/oleObject70.bin"/><Relationship Id="rId153" Type="http://schemas.openxmlformats.org/officeDocument/2006/relationships/oleObject" Target="embeddings/oleObject69.bin"/><Relationship Id="rId152" Type="http://schemas.openxmlformats.org/officeDocument/2006/relationships/oleObject" Target="embeddings/oleObject68.bin"/><Relationship Id="rId151" Type="http://schemas.openxmlformats.org/officeDocument/2006/relationships/oleObject" Target="embeddings/oleObject67.bin"/><Relationship Id="rId150" Type="http://schemas.openxmlformats.org/officeDocument/2006/relationships/image" Target="media/image69.wmf"/><Relationship Id="rId15" Type="http://schemas.openxmlformats.org/officeDocument/2006/relationships/image" Target="media/image2.wmf"/><Relationship Id="rId149" Type="http://schemas.openxmlformats.org/officeDocument/2006/relationships/oleObject" Target="embeddings/oleObject66.bin"/><Relationship Id="rId148" Type="http://schemas.openxmlformats.org/officeDocument/2006/relationships/image" Target="media/image68.wmf"/><Relationship Id="rId147" Type="http://schemas.openxmlformats.org/officeDocument/2006/relationships/oleObject" Target="embeddings/oleObject65.bin"/><Relationship Id="rId146" Type="http://schemas.openxmlformats.org/officeDocument/2006/relationships/image" Target="media/image67.wmf"/><Relationship Id="rId145" Type="http://schemas.openxmlformats.org/officeDocument/2006/relationships/oleObject" Target="embeddings/oleObject64.bin"/><Relationship Id="rId144" Type="http://schemas.openxmlformats.org/officeDocument/2006/relationships/image" Target="media/image66.wmf"/><Relationship Id="rId143" Type="http://schemas.openxmlformats.org/officeDocument/2006/relationships/oleObject" Target="embeddings/oleObject63.bin"/><Relationship Id="rId142" Type="http://schemas.openxmlformats.org/officeDocument/2006/relationships/image" Target="media/image65.wmf"/><Relationship Id="rId141" Type="http://schemas.openxmlformats.org/officeDocument/2006/relationships/oleObject" Target="embeddings/oleObject62.bin"/><Relationship Id="rId140" Type="http://schemas.openxmlformats.org/officeDocument/2006/relationships/image" Target="media/image64.wmf"/><Relationship Id="rId14" Type="http://schemas.openxmlformats.org/officeDocument/2006/relationships/oleObject" Target="embeddings/oleObject2.bin"/><Relationship Id="rId139" Type="http://schemas.openxmlformats.org/officeDocument/2006/relationships/oleObject" Target="embeddings/oleObject61.bin"/><Relationship Id="rId138" Type="http://schemas.openxmlformats.org/officeDocument/2006/relationships/image" Target="media/image63.wmf"/><Relationship Id="rId137" Type="http://schemas.openxmlformats.org/officeDocument/2006/relationships/oleObject" Target="embeddings/oleObject60.bin"/><Relationship Id="rId136" Type="http://schemas.openxmlformats.org/officeDocument/2006/relationships/image" Target="media/image62.wmf"/><Relationship Id="rId135" Type="http://schemas.openxmlformats.org/officeDocument/2006/relationships/oleObject" Target="embeddings/oleObject59.bin"/><Relationship Id="rId134" Type="http://schemas.openxmlformats.org/officeDocument/2006/relationships/image" Target="media/image61.png"/><Relationship Id="rId133" Type="http://schemas.openxmlformats.org/officeDocument/2006/relationships/image" Target="media/image60.png"/><Relationship Id="rId132" Type="http://schemas.openxmlformats.org/officeDocument/2006/relationships/image" Target="media/image59.png"/><Relationship Id="rId131" Type="http://schemas.openxmlformats.org/officeDocument/2006/relationships/image" Target="media/image58.emf"/><Relationship Id="rId130" Type="http://schemas.openxmlformats.org/officeDocument/2006/relationships/package" Target="embeddings/Microsoft_Visio___4.vsdx"/><Relationship Id="rId13" Type="http://schemas.openxmlformats.org/officeDocument/2006/relationships/image" Target="media/image1.wmf"/><Relationship Id="rId129" Type="http://schemas.openxmlformats.org/officeDocument/2006/relationships/image" Target="media/image57.wmf"/><Relationship Id="rId128" Type="http://schemas.openxmlformats.org/officeDocument/2006/relationships/oleObject" Target="embeddings/oleObject58.bin"/><Relationship Id="rId127" Type="http://schemas.openxmlformats.org/officeDocument/2006/relationships/image" Target="media/image56.wmf"/><Relationship Id="rId126" Type="http://schemas.openxmlformats.org/officeDocument/2006/relationships/oleObject" Target="embeddings/oleObject57.bin"/><Relationship Id="rId125" Type="http://schemas.openxmlformats.org/officeDocument/2006/relationships/oleObject" Target="embeddings/oleObject56.bin"/><Relationship Id="rId124" Type="http://schemas.openxmlformats.org/officeDocument/2006/relationships/image" Target="media/image55.wmf"/><Relationship Id="rId123" Type="http://schemas.openxmlformats.org/officeDocument/2006/relationships/oleObject" Target="embeddings/oleObject55.bin"/><Relationship Id="rId122" Type="http://schemas.openxmlformats.org/officeDocument/2006/relationships/image" Target="media/image54.wmf"/><Relationship Id="rId121" Type="http://schemas.openxmlformats.org/officeDocument/2006/relationships/oleObject" Target="embeddings/oleObject54.bin"/><Relationship Id="rId120" Type="http://schemas.openxmlformats.org/officeDocument/2006/relationships/oleObject" Target="embeddings/oleObject53.bin"/><Relationship Id="rId12" Type="http://schemas.openxmlformats.org/officeDocument/2006/relationships/oleObject" Target="embeddings/oleObject1.bin"/><Relationship Id="rId119" Type="http://schemas.openxmlformats.org/officeDocument/2006/relationships/image" Target="media/image53.emf"/><Relationship Id="rId118" Type="http://schemas.openxmlformats.org/officeDocument/2006/relationships/package" Target="embeddings/Microsoft_Visio___3.vsdx"/><Relationship Id="rId117" Type="http://schemas.openxmlformats.org/officeDocument/2006/relationships/oleObject" Target="embeddings/oleObject52.bin"/><Relationship Id="rId116" Type="http://schemas.openxmlformats.org/officeDocument/2006/relationships/image" Target="media/image52.png"/><Relationship Id="rId115" Type="http://schemas.openxmlformats.org/officeDocument/2006/relationships/image" Target="media/image51.emf"/><Relationship Id="rId114" Type="http://schemas.openxmlformats.org/officeDocument/2006/relationships/package" Target="embeddings/Microsoft_Visio___2.vsdx"/><Relationship Id="rId113" Type="http://schemas.openxmlformats.org/officeDocument/2006/relationships/image" Target="media/image50.wmf"/><Relationship Id="rId112" Type="http://schemas.openxmlformats.org/officeDocument/2006/relationships/oleObject" Target="embeddings/oleObject51.bin"/><Relationship Id="rId111" Type="http://schemas.openxmlformats.org/officeDocument/2006/relationships/image" Target="media/image49.wmf"/><Relationship Id="rId110" Type="http://schemas.openxmlformats.org/officeDocument/2006/relationships/oleObject" Target="embeddings/oleObject50.bin"/><Relationship Id="rId11" Type="http://schemas.openxmlformats.org/officeDocument/2006/relationships/theme" Target="theme/theme1.xml"/><Relationship Id="rId109" Type="http://schemas.openxmlformats.org/officeDocument/2006/relationships/oleObject" Target="embeddings/oleObject49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48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47.bin"/><Relationship Id="rId104" Type="http://schemas.openxmlformats.org/officeDocument/2006/relationships/oleObject" Target="embeddings/oleObject46.bin"/><Relationship Id="rId103" Type="http://schemas.openxmlformats.org/officeDocument/2006/relationships/image" Target="media/image46.emf"/><Relationship Id="rId102" Type="http://schemas.openxmlformats.org/officeDocument/2006/relationships/package" Target="embeddings/Microsoft_Visio___1.vsdx"/><Relationship Id="rId101" Type="http://schemas.openxmlformats.org/officeDocument/2006/relationships/image" Target="media/image45.wmf"/><Relationship Id="rId100" Type="http://schemas.openxmlformats.org/officeDocument/2006/relationships/oleObject" Target="embeddings/oleObject45.bin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ocuments\&#33258;&#23450;&#20041;%20Office%20&#27169;&#26495;\&#25253;&#21578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32241-F32F-4D03-89E1-B298F7B1A8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报告.dotx</Template>
  <Company>Microsoft</Company>
  <Pages>23</Pages>
  <Words>2784</Words>
  <Characters>15874</Characters>
  <Lines>132</Lines>
  <Paragraphs>37</Paragraphs>
  <TotalTime>95</TotalTime>
  <ScaleCrop>false</ScaleCrop>
  <LinksUpToDate>false</LinksUpToDate>
  <CharactersWithSpaces>18621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2021-12-07T13:01:00Z</dcterms:created>
  <dc:creator>YF</dc:creator>
  <cp:lastModifiedBy>WPS_1700030745</cp:lastModifiedBy>
  <dcterms:modified xsi:type="dcterms:W3CDTF">2024-05-16T02:20:54Z</dcterms:modified>
  <cp:revision>682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2052-12.1.0.15374</vt:lpwstr>
  </property>
  <property fmtid="{D5CDD505-2E9C-101B-9397-08002B2CF9AE}" pid="4" name="ICV">
    <vt:lpwstr>9A32A71093AB416197A68E2DDA578633_13</vt:lpwstr>
  </property>
</Properties>
</file>